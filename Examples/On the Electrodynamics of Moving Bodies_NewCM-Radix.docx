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Title"/>
        <w:tag w:val=""/>
        <w:id w:val="1230341241"/>
        <w:placeholder>
          <w:docPart w:val="11928AADE6504C6EA0568D6722319610"/>
        </w:placeholder>
        <w:dataBinding w:prefixMappings="xmlns:ns0='http://purl.org/dc/elements/1.1/' xmlns:ns1='http://schemas.openxmlformats.org/package/2006/metadata/core-properties' " w:xpath="/ns1:coreProperties[1]/ns0:title[1]" w:storeItemID="{6C3C8BC8-F283-45AE-878A-BAB7291924A1}"/>
        <w:text/>
      </w:sdtPr>
      <w:sdtContent>
        <w:p w14:paraId="2C022447" w14:textId="5746045B" w:rsidR="00C62B23" w:rsidRPr="00C62B23" w:rsidRDefault="00255BCB" w:rsidP="00C62B23">
          <w:pPr>
            <w:pStyle w:val="Title"/>
          </w:pPr>
          <w:r>
            <w:t>On the Electrodynamics of Moving Bodies</w:t>
          </w:r>
        </w:p>
      </w:sdtContent>
    </w:sdt>
    <w:p w14:paraId="69368DCF" w14:textId="28C81AD1" w:rsidR="00C62B23" w:rsidRPr="00C62B23" w:rsidRDefault="00C62B23" w:rsidP="00C62B23">
      <w:pPr>
        <w:pStyle w:val="Subtitle"/>
      </w:pPr>
      <w:r w:rsidRPr="00C62B23">
        <w:t xml:space="preserve">von </w:t>
      </w:r>
      <w:sdt>
        <w:sdtPr>
          <w:alias w:val="Author"/>
          <w:tag w:val=""/>
          <w:id w:val="-852647794"/>
          <w:placeholder>
            <w:docPart w:val="0E8504AEEEE541579BA808D58C33B4D2"/>
          </w:placeholder>
          <w:dataBinding w:prefixMappings="xmlns:ns0='http://purl.org/dc/elements/1.1/' xmlns:ns1='http://schemas.openxmlformats.org/package/2006/metadata/core-properties' " w:xpath="/ns1:coreProperties[1]/ns0:creator[1]" w:storeItemID="{6C3C8BC8-F283-45AE-878A-BAB7291924A1}"/>
          <w:text/>
        </w:sdtPr>
        <w:sdtContent>
          <w:r w:rsidR="004E35FE">
            <w:t>A. Einstein</w:t>
          </w:r>
        </w:sdtContent>
      </w:sdt>
    </w:p>
    <w:p w14:paraId="6CEB2C1E" w14:textId="77777777" w:rsidR="00C62B23" w:rsidRPr="00C62B23" w:rsidRDefault="00C62B23" w:rsidP="00C62B23">
      <w:r w:rsidRPr="00C62B23">
        <w:t xml:space="preserve">It is known that Maxwell's electrodynamics -- as usually understood at the present time -- when applied to moving bodies, leads to asymmetries which do not appear to be inherent in the phenomena. Take, for example, the reciprocal electrodynamic action of a magnet and a conductor. The observable phenomenon here depends only on the relative motion of the conductor and the magnet, whereas the customary view draws a sharp distinction between the two cases in which either the one or the other of these bodies is in motion. For if the magnet is in motion and the conductor at rest, there arises in the neighborhood of the magnet an electric field with a certain definite energy, producing a current at the places where parts of the conductor are situated. But if the magnet is stationary and the conductor in motion, no electric field arises in the neighborhood of the magnet. In the conductor, however, we find an electromotive force, to which in itself there is no corresponding energy, but which gives rise -- assuming equality of relative motion in the two cases discussed -- to electric currents of the same path and intensity as those produced by the electric forces in the former case. </w:t>
      </w:r>
    </w:p>
    <w:p w14:paraId="150866A6" w14:textId="6613D84C" w:rsidR="00C62B23" w:rsidRPr="00C62B23" w:rsidRDefault="00C62B23" w:rsidP="00C62B23">
      <w:r w:rsidRPr="00C62B23">
        <w:t xml:space="preserve">Examples of this sort, together with the unsuccessful attempts to discover any motion of the earth relatively to the </w:t>
      </w:r>
      <w:r>
        <w:t>“</w:t>
      </w:r>
      <w:r w:rsidRPr="00C62B23">
        <w:t>light medium,</w:t>
      </w:r>
      <w:r>
        <w:t>”</w:t>
      </w:r>
      <w:r w:rsidRPr="00C62B23">
        <w:t xml:space="preserve"> suggest that the phenomena of electrodynamics as well as of mechanics possess no properties corresponding to the idea of absolute rest. They suggest rather that, as has already been shown to the first order of small quantities, the same laws of electrodynamics and optics will be valid for all frames of reference for which the equations of mechanics hold good. We will raise this conjecture (the purport of which will hereafter be called the </w:t>
      </w:r>
      <w:r>
        <w:t>“</w:t>
      </w:r>
      <w:r w:rsidRPr="00C62B23">
        <w:t>Principle of Relativity</w:t>
      </w:r>
      <w:r>
        <w:t>”</w:t>
      </w:r>
      <w:r w:rsidRPr="00C62B23">
        <w:t xml:space="preserve">) to the status of a postulate, and also introduce another postulate, which is only apparently irreconcilable with the former, namely, that light is always propagated in empty space with a definite velocity </w:t>
      </w:r>
      <w:r w:rsidR="00DD74D5" w:rsidRPr="00DD74D5">
        <w:rPr>
          <w:position w:val="-2"/>
        </w:rPr>
        <w:object w:dxaOrig="209" w:dyaOrig="201" w14:anchorId="64F59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1" type="#_x0000_t75" style="width:10.05pt;height:10.05pt" o:ole="">
            <v:imagedata r:id="rId7" o:title=""/>
          </v:shape>
          <o:OLEObject Type="Embed" ProgID="RadicalPie.Application.1" ShapeID="_x0000_i1681" DrawAspect="Content" ObjectID="_1822839863" r:id="rId8"/>
        </w:object>
      </w:r>
      <w:r w:rsidRPr="00C62B23">
        <w:t xml:space="preserve"> which is independent of the state of motion of the emitting body. These two postulates </w:t>
      </w:r>
      <w:r w:rsidRPr="00C62B23">
        <w:lastRenderedPageBreak/>
        <w:t xml:space="preserve">suffice for the attainment of a simple and consistent theory of the electrodynamics of moving bodies based on Maxwell's theory for stationary bodies. The introduction of a </w:t>
      </w:r>
      <w:r>
        <w:t>“</w:t>
      </w:r>
      <w:r w:rsidRPr="00C62B23">
        <w:t>luminiferous ether</w:t>
      </w:r>
      <w:r>
        <w:t>”</w:t>
      </w:r>
      <w:r w:rsidRPr="00C62B23">
        <w:t xml:space="preserve"> will prove to be superfluous inasmuch as the view here to be developed will not require an </w:t>
      </w:r>
      <w:r>
        <w:t>“</w:t>
      </w:r>
      <w:r w:rsidRPr="00C62B23">
        <w:t>absolutely stationary space</w:t>
      </w:r>
      <w:r>
        <w:t>”</w:t>
      </w:r>
      <w:r w:rsidRPr="00C62B23">
        <w:t xml:space="preserve"> provided with special properties, nor assign a velocity-vector to a point of the empty space in which electromagnetic processes take place.</w:t>
      </w:r>
    </w:p>
    <w:p w14:paraId="099BB23B" w14:textId="77777777" w:rsidR="00DD74D5" w:rsidRDefault="00C62B23" w:rsidP="00DD74D5">
      <w:r w:rsidRPr="00C62B23">
        <w:t>The theory to be developed is based --</w:t>
      </w:r>
      <w:r>
        <w:t xml:space="preserve"> </w:t>
      </w:r>
      <w:r w:rsidRPr="00C62B23">
        <w:t>like all electrodynamics --</w:t>
      </w:r>
      <w:r>
        <w:t xml:space="preserve"> </w:t>
      </w:r>
      <w:r w:rsidRPr="00C62B23">
        <w:t>on the kinematics of the rigid body, since the assertions of any such theory have to do with the relationships between rigid bodies (systems of coordinates), clocks, and electromagnetic processes. Insufficient consideration of this circumstance lies at the root of the difficulties which the electrodynamics of moving bodies at present encounters.</w:t>
      </w:r>
    </w:p>
    <w:p w14:paraId="5DB439E0" w14:textId="445B9CD0" w:rsidR="00C62B23" w:rsidRPr="00C62B23" w:rsidRDefault="00C62B23" w:rsidP="00DD74D5">
      <w:pPr>
        <w:pStyle w:val="Heading1"/>
      </w:pPr>
      <w:r w:rsidRPr="00C62B23">
        <w:t>KINEMATICAL PART</w:t>
      </w:r>
    </w:p>
    <w:p w14:paraId="661D3FAF" w14:textId="77777777" w:rsidR="00C62B23" w:rsidRPr="00C62B23" w:rsidRDefault="00C62B23" w:rsidP="00C62B23">
      <w:pPr>
        <w:pStyle w:val="Heading2"/>
      </w:pPr>
      <w:bookmarkStart w:id="0" w:name="_Ref211014695"/>
      <w:r w:rsidRPr="00C62B23">
        <w:t>Definition of Simultaneity</w:t>
      </w:r>
      <w:bookmarkEnd w:id="0"/>
    </w:p>
    <w:p w14:paraId="0B20F957" w14:textId="3EC27591" w:rsidR="00C62B23" w:rsidRPr="00C62B23" w:rsidRDefault="00C62B23" w:rsidP="00C62B23">
      <w:r w:rsidRPr="00C62B23">
        <w:t xml:space="preserve">Let us take a system of coordinates in which the equations of Newtonian mechanics hold good. In order to render our presentation more precise and to distinguish this system of coordinates verbally from others which will be introduced hereafter, we call it the </w:t>
      </w:r>
      <w:r>
        <w:br/>
        <w:t>“</w:t>
      </w:r>
      <w:r w:rsidRPr="00C62B23">
        <w:t>stationary system.</w:t>
      </w:r>
      <w:r>
        <w:t>”</w:t>
      </w:r>
    </w:p>
    <w:p w14:paraId="0B0A2D24" w14:textId="77777777" w:rsidR="00C62B23" w:rsidRPr="00C62B23" w:rsidRDefault="00C62B23" w:rsidP="00C62B23">
      <w:r w:rsidRPr="00C62B23">
        <w:t>If a material point is at rest relatively to this system of coordinates, its position can be defined relatively thereto by the employment of rigid standards of measurement and the methods of Euclidean geometry, and can be expressed in Cartesian coordinates.</w:t>
      </w:r>
    </w:p>
    <w:p w14:paraId="207269D7" w14:textId="7B1198F1" w:rsidR="00C62B23" w:rsidRPr="00C62B23" w:rsidRDefault="00C62B23" w:rsidP="00C62B23">
      <w:r w:rsidRPr="00C62B23">
        <w:t xml:space="preserve">If we wish to describe the </w:t>
      </w:r>
      <w:r w:rsidRPr="00C62B23">
        <w:rPr>
          <w:i/>
          <w:iCs/>
        </w:rPr>
        <w:t>motion</w:t>
      </w:r>
      <w:r w:rsidRPr="00C62B23">
        <w:t xml:space="preserve"> of a material point, we give the values of its coordinates as functions of time. Now we must bear carefully in mind that a mathematical description of this kind has no physical meaning unless we are quite clear as to what we understand by </w:t>
      </w:r>
      <w:r>
        <w:t>“</w:t>
      </w:r>
      <w:r w:rsidRPr="00C62B23">
        <w:t>time.</w:t>
      </w:r>
      <w:r>
        <w:t>”</w:t>
      </w:r>
      <w:r w:rsidRPr="00C62B23">
        <w:t xml:space="preserve"> We have to take into account that all our judgments in which time plays a part are always judgments of </w:t>
      </w:r>
      <w:r w:rsidRPr="00C62B23">
        <w:rPr>
          <w:i/>
          <w:iCs/>
        </w:rPr>
        <w:t>simultaneous events</w:t>
      </w:r>
      <w:r w:rsidRPr="00C62B23">
        <w:t xml:space="preserve">. If, for instance, I say, </w:t>
      </w:r>
      <w:r>
        <w:t>“</w:t>
      </w:r>
      <w:r w:rsidRPr="00C62B23">
        <w:t>That train arrives here at 7 o'clock,</w:t>
      </w:r>
      <w:r>
        <w:t>”</w:t>
      </w:r>
      <w:r w:rsidRPr="00C62B23">
        <w:t xml:space="preserve"> I mean something like this: </w:t>
      </w:r>
      <w:r>
        <w:t>“</w:t>
      </w:r>
      <w:r w:rsidRPr="00C62B23">
        <w:t>The pointing of the small hand of my watch to 7 and the arrival of the train are simultaneous events.</w:t>
      </w:r>
      <w:r>
        <w:t>”</w:t>
      </w:r>
      <w:r w:rsidRPr="00C62B23">
        <w:rPr>
          <w:vertAlign w:val="superscript"/>
        </w:rPr>
        <w:footnoteReference w:id="1"/>
      </w:r>
      <w:r w:rsidRPr="00C62B23">
        <w:t xml:space="preserve"> </w:t>
      </w:r>
    </w:p>
    <w:p w14:paraId="60531394" w14:textId="36E4840A" w:rsidR="00C62B23" w:rsidRPr="00C62B23" w:rsidRDefault="00C62B23" w:rsidP="00C62B23">
      <w:r w:rsidRPr="00C62B23">
        <w:t xml:space="preserve">It might appear possible to overcome all the difficulties attending the definition of </w:t>
      </w:r>
      <w:r>
        <w:t>“</w:t>
      </w:r>
      <w:r w:rsidRPr="00C62B23">
        <w:t>time</w:t>
      </w:r>
      <w:r>
        <w:t>”</w:t>
      </w:r>
      <w:r w:rsidRPr="00C62B23">
        <w:t xml:space="preserve"> by substituting </w:t>
      </w:r>
      <w:r>
        <w:t>“</w:t>
      </w:r>
      <w:r w:rsidRPr="00C62B23">
        <w:t>the position of the small hand of my watch</w:t>
      </w:r>
      <w:r>
        <w:t>”</w:t>
      </w:r>
      <w:r w:rsidRPr="00C62B23">
        <w:t xml:space="preserve"> for </w:t>
      </w:r>
      <w:r>
        <w:t>“</w:t>
      </w:r>
      <w:r w:rsidRPr="00C62B23">
        <w:t>time.</w:t>
      </w:r>
      <w:r>
        <w:t>”</w:t>
      </w:r>
      <w:r w:rsidRPr="00C62B23">
        <w:t xml:space="preserve"> And in fact, such a definition is satisfactory when we are concerned with defining a time exclusively for the place where the watch is located; but it is no longer satisfactory when we have to connect </w:t>
      </w:r>
      <w:r w:rsidRPr="00C62B23">
        <w:lastRenderedPageBreak/>
        <w:t>in time series of events occurring at different places, or -- what comes to the same thing-- to evaluate the times of events occurring at places remote from the watch.</w:t>
      </w:r>
    </w:p>
    <w:p w14:paraId="6E22F0A0" w14:textId="77777777" w:rsidR="00C62B23" w:rsidRPr="00C62B23" w:rsidRDefault="00C62B23" w:rsidP="00C62B23">
      <w:r w:rsidRPr="00C62B23">
        <w:t>We might, of course, content ourselves with time values determined by an observer stationed together with the watch at the origin of the coordinates, and coordinating the corresponding positions of the hands with light signals, given out by every event to be timed, and reaching him through empty space. But this coordination has the disadvantage that it is not independent of the standpoint of the observer with the watch or clock, as we know from experience. We arrive at a much more practical determination along the following line of thought.</w:t>
      </w:r>
    </w:p>
    <w:p w14:paraId="4D761E7D" w14:textId="5C652BAE" w:rsidR="00C62B23" w:rsidRPr="00C62B23" w:rsidRDefault="00C62B23" w:rsidP="00C62B23">
      <w:r w:rsidRPr="00C62B23">
        <w:t xml:space="preserve">If at the point </w:t>
      </w:r>
      <w:r w:rsidR="00DD74D5" w:rsidRPr="00DD74D5">
        <w:object w:dxaOrig="179" w:dyaOrig="180" w14:anchorId="3CD0BCAD">
          <v:shape id="_x0000_i1965" type="#_x0000_t75" style="width:9.2pt;height:9.2pt" o:ole="">
            <v:imagedata r:id="rId9" o:title=""/>
          </v:shape>
          <o:OLEObject Type="Embed" ProgID="RadicalPie.Application.1" ShapeID="_x0000_i1965" DrawAspect="Content" ObjectID="_1822839864" r:id="rId10"/>
        </w:object>
      </w:r>
      <w:r w:rsidRPr="00C62B23">
        <w:t xml:space="preserve"> of space there is a clock, an observer at </w:t>
      </w:r>
      <w:r w:rsidR="00DD74D5" w:rsidRPr="00DD74D5">
        <w:object w:dxaOrig="179" w:dyaOrig="180" w14:anchorId="2EE31131">
          <v:shape id="_x0000_i1967" type="#_x0000_t75" style="width:9.2pt;height:9.2pt" o:ole="">
            <v:imagedata r:id="rId9" o:title=""/>
          </v:shape>
          <o:OLEObject Type="Embed" ProgID="RadicalPie.Application.1" ShapeID="_x0000_i1967" DrawAspect="Content" ObjectID="_1822839865" r:id="rId11"/>
        </w:object>
      </w:r>
      <w:r w:rsidRPr="00C62B23">
        <w:t xml:space="preserve"> can determine the time values of events in the immediate proximity of </w:t>
      </w:r>
      <w:r w:rsidR="00DD74D5" w:rsidRPr="00DD74D5">
        <w:object w:dxaOrig="179" w:dyaOrig="180" w14:anchorId="58173E32">
          <v:shape id="_x0000_i1969" type="#_x0000_t75" style="width:9.2pt;height:9.2pt" o:ole="">
            <v:imagedata r:id="rId9" o:title=""/>
          </v:shape>
          <o:OLEObject Type="Embed" ProgID="RadicalPie.Application.1" ShapeID="_x0000_i1969" DrawAspect="Content" ObjectID="_1822839866" r:id="rId12"/>
        </w:object>
      </w:r>
      <w:r w:rsidRPr="00C62B23">
        <w:t xml:space="preserve"> by finding the positions of the hands which are simultaneous with these events. If there is at the point </w:t>
      </w:r>
      <w:r w:rsidR="00DD74D5" w:rsidRPr="00DD74D5">
        <w:object w:dxaOrig="177" w:dyaOrig="180" w14:anchorId="0EB9E340">
          <v:shape id="_x0000_i1971" type="#_x0000_t75" style="width:9.2pt;height:9.2pt" o:ole="">
            <v:imagedata r:id="rId13" o:title=""/>
          </v:shape>
          <o:OLEObject Type="Embed" ProgID="RadicalPie.Application.1" ShapeID="_x0000_i1971" DrawAspect="Content" ObjectID="_1822839867" r:id="rId14"/>
        </w:object>
      </w:r>
      <w:r w:rsidRPr="00C62B23">
        <w:t xml:space="preserve"> of space another clock in all respects resembling the one at </w:t>
      </w:r>
      <w:r w:rsidR="00DD74D5" w:rsidRPr="00DD74D5">
        <w:object w:dxaOrig="179" w:dyaOrig="180" w14:anchorId="0C4FD4FC">
          <v:shape id="_x0000_i1973" type="#_x0000_t75" style="width:9.2pt;height:9.2pt" o:ole="">
            <v:imagedata r:id="rId9" o:title=""/>
          </v:shape>
          <o:OLEObject Type="Embed" ProgID="RadicalPie.Application.1" ShapeID="_x0000_i1973" DrawAspect="Content" ObjectID="_1822839868" r:id="rId15"/>
        </w:object>
      </w:r>
      <w:r w:rsidRPr="00C62B23">
        <w:t xml:space="preserve">, it is possible for an observer at </w:t>
      </w:r>
      <w:r w:rsidR="00DD74D5" w:rsidRPr="00DD74D5">
        <w:object w:dxaOrig="177" w:dyaOrig="180" w14:anchorId="6DAA8D01">
          <v:shape id="_x0000_i1975" type="#_x0000_t75" style="width:9.2pt;height:9.2pt" o:ole="">
            <v:imagedata r:id="rId13" o:title=""/>
          </v:shape>
          <o:OLEObject Type="Embed" ProgID="RadicalPie.Application.1" ShapeID="_x0000_i1975" DrawAspect="Content" ObjectID="_1822839869" r:id="rId16"/>
        </w:object>
      </w:r>
      <w:r w:rsidRPr="00C62B23">
        <w:t xml:space="preserve"> to determine the time values of events in the immediate neighborhood of </w:t>
      </w:r>
      <w:r w:rsidR="00DD74D5" w:rsidRPr="00DD74D5">
        <w:object w:dxaOrig="177" w:dyaOrig="180" w14:anchorId="42F047D0">
          <v:shape id="_x0000_i1977" type="#_x0000_t75" style="width:9.2pt;height:9.2pt" o:ole="">
            <v:imagedata r:id="rId13" o:title=""/>
          </v:shape>
          <o:OLEObject Type="Embed" ProgID="RadicalPie.Application.1" ShapeID="_x0000_i1977" DrawAspect="Content" ObjectID="_1822839870" r:id="rId17"/>
        </w:object>
      </w:r>
      <w:r w:rsidRPr="00C62B23">
        <w:t xml:space="preserve">. But it is not possible without further assumption to compare, in respect of time, an event at </w:t>
      </w:r>
      <w:r w:rsidR="00DD74D5" w:rsidRPr="00DD74D5">
        <w:object w:dxaOrig="179" w:dyaOrig="180" w14:anchorId="16FFD87F">
          <v:shape id="_x0000_i1979" type="#_x0000_t75" style="width:9.2pt;height:9.2pt" o:ole="">
            <v:imagedata r:id="rId9" o:title=""/>
          </v:shape>
          <o:OLEObject Type="Embed" ProgID="RadicalPie.Application.1" ShapeID="_x0000_i1979" DrawAspect="Content" ObjectID="_1822839871" r:id="rId18"/>
        </w:object>
      </w:r>
      <w:r w:rsidRPr="00C62B23">
        <w:t xml:space="preserve"> with an event at </w:t>
      </w:r>
      <w:r w:rsidR="00DD74D5" w:rsidRPr="00DD74D5">
        <w:object w:dxaOrig="177" w:dyaOrig="180" w14:anchorId="7021431F">
          <v:shape id="_x0000_i1981" type="#_x0000_t75" style="width:9.2pt;height:9.2pt" o:ole="">
            <v:imagedata r:id="rId13" o:title=""/>
          </v:shape>
          <o:OLEObject Type="Embed" ProgID="RadicalPie.Application.1" ShapeID="_x0000_i1981" DrawAspect="Content" ObjectID="_1822839872" r:id="rId19"/>
        </w:object>
      </w:r>
      <w:r w:rsidRPr="00C62B23">
        <w:t xml:space="preserve">. We have so far defined only an </w:t>
      </w:r>
      <w:r>
        <w:t>“</w:t>
      </w:r>
      <w:r w:rsidR="00DD74D5" w:rsidRPr="00DD74D5">
        <w:object w:dxaOrig="179" w:dyaOrig="180" w14:anchorId="4718E4F0">
          <v:shape id="_x0000_i1983" type="#_x0000_t75" style="width:9.2pt;height:9.2pt" o:ole="">
            <v:imagedata r:id="rId9" o:title=""/>
          </v:shape>
          <o:OLEObject Type="Embed" ProgID="RadicalPie.Application.1" ShapeID="_x0000_i1983" DrawAspect="Content" ObjectID="_1822839873" r:id="rId20"/>
        </w:object>
      </w:r>
      <w:r w:rsidRPr="00C62B23">
        <w:t xml:space="preserve"> time</w:t>
      </w:r>
      <w:r>
        <w:t>”</w:t>
      </w:r>
      <w:r w:rsidRPr="00C62B23">
        <w:t xml:space="preserve"> and a </w:t>
      </w:r>
      <w:r>
        <w:t>“</w:t>
      </w:r>
      <w:r w:rsidR="00DD74D5" w:rsidRPr="00DD74D5">
        <w:object w:dxaOrig="177" w:dyaOrig="180" w14:anchorId="21139B96">
          <v:shape id="_x0000_i1985" type="#_x0000_t75" style="width:9.2pt;height:9.2pt" o:ole="">
            <v:imagedata r:id="rId13" o:title=""/>
          </v:shape>
          <o:OLEObject Type="Embed" ProgID="RadicalPie.Application.1" ShapeID="_x0000_i1985" DrawAspect="Content" ObjectID="_1822839874" r:id="rId21"/>
        </w:object>
      </w:r>
      <w:r w:rsidRPr="00C62B23">
        <w:t xml:space="preserve"> time.</w:t>
      </w:r>
      <w:r>
        <w:t>”</w:t>
      </w:r>
      <w:r w:rsidRPr="00C62B23">
        <w:t xml:space="preserve"> We have not defined a common </w:t>
      </w:r>
      <w:r>
        <w:t>“</w:t>
      </w:r>
      <w:r w:rsidRPr="00C62B23">
        <w:t>time</w:t>
      </w:r>
      <w:r>
        <w:t>”</w:t>
      </w:r>
      <w:r w:rsidRPr="00C62B23">
        <w:t xml:space="preserve"> for </w:t>
      </w:r>
      <w:r w:rsidR="00DD74D5" w:rsidRPr="00DD74D5">
        <w:object w:dxaOrig="179" w:dyaOrig="180" w14:anchorId="08449F83">
          <v:shape id="_x0000_i1987" type="#_x0000_t75" style="width:9.2pt;height:9.2pt" o:ole="">
            <v:imagedata r:id="rId9" o:title=""/>
          </v:shape>
          <o:OLEObject Type="Embed" ProgID="RadicalPie.Application.1" ShapeID="_x0000_i1987" DrawAspect="Content" ObjectID="_1822839875" r:id="rId22"/>
        </w:object>
      </w:r>
      <w:r w:rsidRPr="00C62B23">
        <w:t xml:space="preserve"> and </w:t>
      </w:r>
      <w:r w:rsidR="00DD74D5" w:rsidRPr="00DD74D5">
        <w:object w:dxaOrig="177" w:dyaOrig="180" w14:anchorId="4BA82C25">
          <v:shape id="_x0000_i1989" type="#_x0000_t75" style="width:9.2pt;height:9.2pt" o:ole="">
            <v:imagedata r:id="rId13" o:title=""/>
          </v:shape>
          <o:OLEObject Type="Embed" ProgID="RadicalPie.Application.1" ShapeID="_x0000_i1989" DrawAspect="Content" ObjectID="_1822839876" r:id="rId23"/>
        </w:object>
      </w:r>
      <w:r w:rsidRPr="00C62B23">
        <w:t xml:space="preserve">, for the latter cannot be defined at all unless we establish </w:t>
      </w:r>
      <w:r w:rsidRPr="00C62B23">
        <w:rPr>
          <w:i/>
          <w:iCs/>
        </w:rPr>
        <w:t>by definition</w:t>
      </w:r>
      <w:r w:rsidRPr="00C62B23">
        <w:t xml:space="preserve"> that the </w:t>
      </w:r>
      <w:r>
        <w:t>“</w:t>
      </w:r>
      <w:r w:rsidRPr="00C62B23">
        <w:t>time</w:t>
      </w:r>
      <w:r>
        <w:t>”</w:t>
      </w:r>
      <w:r w:rsidRPr="00C62B23">
        <w:t xml:space="preserve"> required by light to travel from </w:t>
      </w:r>
      <w:r w:rsidR="00DD74D5" w:rsidRPr="00DD74D5">
        <w:object w:dxaOrig="179" w:dyaOrig="180" w14:anchorId="0DB27331">
          <v:shape id="_x0000_i2993" type="#_x0000_t75" style="width:9.2pt;height:9.2pt" o:ole="">
            <v:imagedata r:id="rId9" o:title=""/>
          </v:shape>
          <o:OLEObject Type="Embed" ProgID="RadicalPie.Application.1" ShapeID="_x0000_i2993" DrawAspect="Content" ObjectID="_1822839877" r:id="rId24"/>
        </w:object>
      </w:r>
      <w:r w:rsidRPr="00C62B23">
        <w:t xml:space="preserve"> to </w:t>
      </w:r>
      <w:r w:rsidR="00DD74D5" w:rsidRPr="00DD74D5">
        <w:object w:dxaOrig="177" w:dyaOrig="180" w14:anchorId="11F9D9EC">
          <v:shape id="_x0000_i2995" type="#_x0000_t75" style="width:9.2pt;height:9.2pt" o:ole="">
            <v:imagedata r:id="rId13" o:title=""/>
          </v:shape>
          <o:OLEObject Type="Embed" ProgID="RadicalPie.Application.1" ShapeID="_x0000_i2995" DrawAspect="Content" ObjectID="_1822839878" r:id="rId25"/>
        </w:object>
      </w:r>
      <w:r w:rsidRPr="00C62B23">
        <w:t xml:space="preserve"> equals the </w:t>
      </w:r>
      <w:r>
        <w:t>“</w:t>
      </w:r>
      <w:r w:rsidRPr="00C62B23">
        <w:t>time</w:t>
      </w:r>
      <w:r>
        <w:t>”</w:t>
      </w:r>
      <w:r w:rsidRPr="00C62B23">
        <w:t xml:space="preserve"> it requires to travel from </w:t>
      </w:r>
      <w:r w:rsidR="00DD74D5" w:rsidRPr="00DD74D5">
        <w:object w:dxaOrig="177" w:dyaOrig="180" w14:anchorId="3929F246">
          <v:shape id="_x0000_i2997" type="#_x0000_t75" style="width:9.2pt;height:9.2pt" o:ole="">
            <v:imagedata r:id="rId13" o:title=""/>
          </v:shape>
          <o:OLEObject Type="Embed" ProgID="RadicalPie.Application.1" ShapeID="_x0000_i2997" DrawAspect="Content" ObjectID="_1822839879" r:id="rId26"/>
        </w:object>
      </w:r>
      <w:r w:rsidRPr="00C62B23">
        <w:t xml:space="preserve"> to </w:t>
      </w:r>
      <w:r w:rsidR="00DD74D5" w:rsidRPr="00DD74D5">
        <w:object w:dxaOrig="179" w:dyaOrig="180" w14:anchorId="19404278">
          <v:shape id="_x0000_i3000" type="#_x0000_t75" style="width:9.2pt;height:9.2pt" o:ole="">
            <v:imagedata r:id="rId9" o:title=""/>
          </v:shape>
          <o:OLEObject Type="Embed" ProgID="RadicalPie.Application.1" ShapeID="_x0000_i3000" DrawAspect="Content" ObjectID="_1822839880" r:id="rId27"/>
        </w:object>
      </w:r>
      <w:r w:rsidRPr="00C62B23">
        <w:t xml:space="preserve">. Let a ray of light start at the </w:t>
      </w:r>
      <w:r>
        <w:t>“</w:t>
      </w:r>
      <w:r w:rsidRPr="00C62B23">
        <w:t>A time</w:t>
      </w:r>
      <w:r>
        <w:t>”</w:t>
      </w:r>
      <w:r w:rsidRPr="00C62B23">
        <w:t xml:space="preserve"> </w:t>
      </w:r>
      <w:r w:rsidR="00DD74D5" w:rsidRPr="00DD74D5">
        <w:rPr>
          <w:position w:val="-6"/>
        </w:rPr>
        <w:object w:dxaOrig="210" w:dyaOrig="221" w14:anchorId="5142C3AB">
          <v:shape id="_x0000_i3002" type="#_x0000_t75" style="width:10.9pt;height:10.9pt" o:ole="">
            <v:imagedata r:id="rId28" o:title=""/>
          </v:shape>
          <o:OLEObject Type="Embed" ProgID="RadicalPie.Application.1" ShapeID="_x0000_i3002" DrawAspect="Content" ObjectID="_1822839881" r:id="rId29"/>
        </w:object>
      </w:r>
      <w:r w:rsidRPr="00C62B23">
        <w:t xml:space="preserve"> from </w:t>
      </w:r>
      <w:r w:rsidR="00DD74D5" w:rsidRPr="00DD74D5">
        <w:object w:dxaOrig="179" w:dyaOrig="180" w14:anchorId="09595B4E">
          <v:shape id="_x0000_i3004" type="#_x0000_t75" style="width:9.2pt;height:9.2pt" o:ole="">
            <v:imagedata r:id="rId9" o:title=""/>
          </v:shape>
          <o:OLEObject Type="Embed" ProgID="RadicalPie.Application.1" ShapeID="_x0000_i3004" DrawAspect="Content" ObjectID="_1822839882" r:id="rId30"/>
        </w:object>
      </w:r>
      <w:r w:rsidRPr="00C62B23">
        <w:t xml:space="preserve"> towards </w:t>
      </w:r>
      <w:r w:rsidR="00DD74D5" w:rsidRPr="00DD74D5">
        <w:object w:dxaOrig="177" w:dyaOrig="180" w14:anchorId="44106D31">
          <v:shape id="_x0000_i3006" type="#_x0000_t75" style="width:9.2pt;height:9.2pt" o:ole="">
            <v:imagedata r:id="rId13" o:title=""/>
          </v:shape>
          <o:OLEObject Type="Embed" ProgID="RadicalPie.Application.1" ShapeID="_x0000_i3006" DrawAspect="Content" ObjectID="_1822839883" r:id="rId31"/>
        </w:object>
      </w:r>
      <w:r w:rsidRPr="00C62B23">
        <w:t xml:space="preserve">, let it at the </w:t>
      </w:r>
      <w:r>
        <w:t>“</w:t>
      </w:r>
      <w:r w:rsidR="00DD74D5" w:rsidRPr="00DD74D5">
        <w:object w:dxaOrig="177" w:dyaOrig="180" w14:anchorId="4539D0EF">
          <v:shape id="_x0000_i3008" type="#_x0000_t75" style="width:9.2pt;height:9.2pt" o:ole="">
            <v:imagedata r:id="rId13" o:title=""/>
          </v:shape>
          <o:OLEObject Type="Embed" ProgID="RadicalPie.Application.1" ShapeID="_x0000_i3008" DrawAspect="Content" ObjectID="_1822839884" r:id="rId32"/>
        </w:object>
      </w:r>
      <w:r w:rsidRPr="00C62B23">
        <w:t xml:space="preserve"> time</w:t>
      </w:r>
      <w:r>
        <w:t>”</w:t>
      </w:r>
      <w:r w:rsidRPr="00C62B23">
        <w:t xml:space="preserve"> </w:t>
      </w:r>
      <w:r w:rsidR="00DD74D5" w:rsidRPr="00DD74D5">
        <w:rPr>
          <w:position w:val="-6"/>
        </w:rPr>
        <w:object w:dxaOrig="208" w:dyaOrig="221" w14:anchorId="56113C63">
          <v:shape id="_x0000_i3010" type="#_x0000_t75" style="width:10.05pt;height:10.9pt" o:ole="">
            <v:imagedata r:id="rId33" o:title=""/>
          </v:shape>
          <o:OLEObject Type="Embed" ProgID="RadicalPie.Application.1" ShapeID="_x0000_i3010" DrawAspect="Content" ObjectID="_1822839885" r:id="rId34"/>
        </w:object>
      </w:r>
      <w:r w:rsidRPr="00C62B23">
        <w:t xml:space="preserve"> be reflected at </w:t>
      </w:r>
      <w:r w:rsidR="00DD74D5" w:rsidRPr="00DD74D5">
        <w:object w:dxaOrig="177" w:dyaOrig="180" w14:anchorId="6E467A74">
          <v:shape id="_x0000_i3012" type="#_x0000_t75" style="width:9.2pt;height:9.2pt" o:ole="">
            <v:imagedata r:id="rId13" o:title=""/>
          </v:shape>
          <o:OLEObject Type="Embed" ProgID="RadicalPie.Application.1" ShapeID="_x0000_i3012" DrawAspect="Content" ObjectID="_1822839886" r:id="rId35"/>
        </w:object>
      </w:r>
      <w:r w:rsidRPr="00C62B23">
        <w:t xml:space="preserve"> in the direction of </w:t>
      </w:r>
      <w:r w:rsidR="00DD74D5" w:rsidRPr="00DD74D5">
        <w:object w:dxaOrig="179" w:dyaOrig="180" w14:anchorId="20D4A1D6">
          <v:shape id="_x0000_i3014" type="#_x0000_t75" style="width:9.2pt;height:9.2pt" o:ole="">
            <v:imagedata r:id="rId9" o:title=""/>
          </v:shape>
          <o:OLEObject Type="Embed" ProgID="RadicalPie.Application.1" ShapeID="_x0000_i3014" DrawAspect="Content" ObjectID="_1822839887" r:id="rId36"/>
        </w:object>
      </w:r>
      <w:r w:rsidRPr="00C62B23">
        <w:t xml:space="preserve">, and arrive again at </w:t>
      </w:r>
      <w:r w:rsidR="00DD74D5" w:rsidRPr="00DD74D5">
        <w:object w:dxaOrig="179" w:dyaOrig="180" w14:anchorId="18516596">
          <v:shape id="_x0000_i3016" type="#_x0000_t75" style="width:9.2pt;height:9.2pt" o:ole="">
            <v:imagedata r:id="rId9" o:title=""/>
          </v:shape>
          <o:OLEObject Type="Embed" ProgID="RadicalPie.Application.1" ShapeID="_x0000_i3016" DrawAspect="Content" ObjectID="_1822839888" r:id="rId37"/>
        </w:object>
      </w:r>
      <w:r w:rsidRPr="00C62B23">
        <w:t xml:space="preserve"> </w:t>
      </w:r>
      <w:proofErr w:type="spellStart"/>
      <w:r w:rsidRPr="00C62B23">
        <w:t>at</w:t>
      </w:r>
      <w:proofErr w:type="spellEnd"/>
      <w:r w:rsidRPr="00C62B23">
        <w:t xml:space="preserve"> the </w:t>
      </w:r>
      <w:r>
        <w:t>“</w:t>
      </w:r>
      <w:r w:rsidR="00DD74D5" w:rsidRPr="00DD74D5">
        <w:object w:dxaOrig="179" w:dyaOrig="180" w14:anchorId="05B2F2FA">
          <v:shape id="_x0000_i3018" type="#_x0000_t75" style="width:9.2pt;height:9.2pt" o:ole="">
            <v:imagedata r:id="rId9" o:title=""/>
          </v:shape>
          <o:OLEObject Type="Embed" ProgID="RadicalPie.Application.1" ShapeID="_x0000_i3018" DrawAspect="Content" ObjectID="_1822839889" r:id="rId38"/>
        </w:object>
      </w:r>
      <w:r w:rsidRPr="00C62B23">
        <w:t xml:space="preserve"> time</w:t>
      </w:r>
      <w:r>
        <w:t>”</w:t>
      </w:r>
      <w:r w:rsidRPr="00C62B23">
        <w:t xml:space="preserve"> </w:t>
      </w:r>
      <w:r w:rsidR="00DD74D5" w:rsidRPr="00DD74D5">
        <w:rPr>
          <w:position w:val="-6"/>
        </w:rPr>
        <w:object w:dxaOrig="210" w:dyaOrig="260" w14:anchorId="3D201F3C">
          <v:shape id="_x0000_i3020" type="#_x0000_t75" style="width:10.9pt;height:13.4pt" o:ole="">
            <v:imagedata r:id="rId39" o:title=""/>
          </v:shape>
          <o:OLEObject Type="Embed" ProgID="RadicalPie.Application.1" ShapeID="_x0000_i3020" DrawAspect="Content" ObjectID="_1822839890" r:id="rId40"/>
        </w:object>
      </w:r>
      <w:r w:rsidRPr="00C62B23">
        <w:t>. In accordance with definition the two clocks synchronize if</w:t>
      </w:r>
    </w:p>
    <w:p w14:paraId="477C7EB2" w14:textId="3A03D01C" w:rsidR="00C62B23" w:rsidRPr="00C62B23" w:rsidRDefault="00C62B23" w:rsidP="00491F17">
      <w:pPr>
        <w:pStyle w:val="Equation"/>
      </w:pPr>
      <w:r w:rsidRPr="00C62B23">
        <w:tab/>
      </w:r>
      <w:r w:rsidR="00DD74D5" w:rsidRPr="00DD74D5">
        <w:rPr>
          <w:position w:val="-6"/>
        </w:rPr>
        <w:object w:dxaOrig="1805" w:dyaOrig="260" w14:anchorId="145B2667">
          <v:shape id="_x0000_i3022" type="#_x0000_t75" style="width:90.4pt;height:13.4pt" o:ole="">
            <v:imagedata r:id="rId41" o:title=""/>
          </v:shape>
          <o:OLEObject Type="Embed" ProgID="RadicalPie.Application.1" ShapeID="_x0000_i3022" DrawAspect="Content" ObjectID="_1822839891" r:id="rId42"/>
        </w:object>
      </w:r>
      <w:r w:rsidRPr="00C62B23">
        <w:t xml:space="preserve"> </w:t>
      </w:r>
      <w:r w:rsidRPr="00C62B23">
        <w:tab/>
        <w:t>(</w:t>
      </w:r>
      <w:fldSimple w:instr=" SEQ equation ">
        <w:r w:rsidR="00482B1B">
          <w:rPr>
            <w:noProof/>
          </w:rPr>
          <w:t>1</w:t>
        </w:r>
      </w:fldSimple>
      <w:r w:rsidRPr="00C62B23">
        <w:t>)</w:t>
      </w:r>
    </w:p>
    <w:p w14:paraId="0E1551FA" w14:textId="77777777" w:rsidR="00C62B23" w:rsidRPr="00C62B23" w:rsidRDefault="00C62B23" w:rsidP="00C62B23">
      <w:r w:rsidRPr="00C62B23">
        <w:t>We assume that this definition of synchronism is free from contradictions, and possible for any number of points; and that the following relations are universally valid:</w:t>
      </w:r>
    </w:p>
    <w:p w14:paraId="62F69918" w14:textId="41B834E6" w:rsidR="00C62B23" w:rsidRPr="00C62B23" w:rsidRDefault="00C62B23" w:rsidP="00C62B23">
      <w:r w:rsidRPr="00C62B23">
        <w:t xml:space="preserve">If the clock at </w:t>
      </w:r>
      <w:r w:rsidR="00DD74D5" w:rsidRPr="00DD74D5">
        <w:object w:dxaOrig="177" w:dyaOrig="180" w14:anchorId="07DCFC96">
          <v:shape id="_x0000_i3024" type="#_x0000_t75" style="width:9.2pt;height:9.2pt" o:ole="">
            <v:imagedata r:id="rId13" o:title=""/>
          </v:shape>
          <o:OLEObject Type="Embed" ProgID="RadicalPie.Application.1" ShapeID="_x0000_i3024" DrawAspect="Content" ObjectID="_1822839892" r:id="rId43"/>
        </w:object>
      </w:r>
      <w:r w:rsidRPr="00C62B23">
        <w:t xml:space="preserve"> synchronizes with the clock at </w:t>
      </w:r>
      <w:r w:rsidR="00DD74D5" w:rsidRPr="00DD74D5">
        <w:object w:dxaOrig="179" w:dyaOrig="180" w14:anchorId="43D2BEB0">
          <v:shape id="_x0000_i3026" type="#_x0000_t75" style="width:9.2pt;height:9.2pt" o:ole="">
            <v:imagedata r:id="rId9" o:title=""/>
          </v:shape>
          <o:OLEObject Type="Embed" ProgID="RadicalPie.Application.1" ShapeID="_x0000_i3026" DrawAspect="Content" ObjectID="_1822839893" r:id="rId44"/>
        </w:object>
      </w:r>
      <w:r w:rsidRPr="00C62B23">
        <w:t xml:space="preserve">, the clock at </w:t>
      </w:r>
      <w:r w:rsidR="00DD74D5" w:rsidRPr="00DD74D5">
        <w:object w:dxaOrig="179" w:dyaOrig="180" w14:anchorId="06EA489F">
          <v:shape id="_x0000_i3028" type="#_x0000_t75" style="width:9.2pt;height:9.2pt" o:ole="">
            <v:imagedata r:id="rId9" o:title=""/>
          </v:shape>
          <o:OLEObject Type="Embed" ProgID="RadicalPie.Application.1" ShapeID="_x0000_i3028" DrawAspect="Content" ObjectID="_1822839894" r:id="rId45"/>
        </w:object>
      </w:r>
      <w:r w:rsidRPr="00C62B23">
        <w:t xml:space="preserve"> synchronizes with the clock at </w:t>
      </w:r>
      <w:r w:rsidR="00DD74D5" w:rsidRPr="00DD74D5">
        <w:object w:dxaOrig="177" w:dyaOrig="180" w14:anchorId="64F0B7B4">
          <v:shape id="_x0000_i3030" type="#_x0000_t75" style="width:9.2pt;height:9.2pt" o:ole="">
            <v:imagedata r:id="rId13" o:title=""/>
          </v:shape>
          <o:OLEObject Type="Embed" ProgID="RadicalPie.Application.1" ShapeID="_x0000_i3030" DrawAspect="Content" ObjectID="_1822839895" r:id="rId46"/>
        </w:object>
      </w:r>
      <w:r w:rsidRPr="00C62B23">
        <w:t>.</w:t>
      </w:r>
    </w:p>
    <w:p w14:paraId="295C0D2E" w14:textId="6398AE9D" w:rsidR="00C62B23" w:rsidRPr="00C62B23" w:rsidRDefault="00C62B23" w:rsidP="00C62B23">
      <w:r w:rsidRPr="00C62B23">
        <w:t xml:space="preserve">If the clock at </w:t>
      </w:r>
      <w:r w:rsidR="00DD74D5" w:rsidRPr="00DD74D5">
        <w:object w:dxaOrig="179" w:dyaOrig="180" w14:anchorId="01C45A39">
          <v:shape id="_x0000_i3032" type="#_x0000_t75" style="width:9.2pt;height:9.2pt" o:ole="">
            <v:imagedata r:id="rId9" o:title=""/>
          </v:shape>
          <o:OLEObject Type="Embed" ProgID="RadicalPie.Application.1" ShapeID="_x0000_i3032" DrawAspect="Content" ObjectID="_1822839896" r:id="rId47"/>
        </w:object>
      </w:r>
      <w:r w:rsidRPr="00C62B23">
        <w:t xml:space="preserve"> synchronizes with the clock at</w:t>
      </w:r>
      <w:r w:rsidR="00DD74D5" w:rsidRPr="00DD74D5">
        <w:object w:dxaOrig="177" w:dyaOrig="180" w14:anchorId="64C5EA69">
          <v:shape id="_x0000_i3034" type="#_x0000_t75" style="width:9.2pt;height:9.2pt" o:ole="">
            <v:imagedata r:id="rId13" o:title=""/>
          </v:shape>
          <o:OLEObject Type="Embed" ProgID="RadicalPie.Application.1" ShapeID="_x0000_i3034" DrawAspect="Content" ObjectID="_1822839897" r:id="rId48"/>
        </w:object>
      </w:r>
      <w:r w:rsidRPr="00C62B23">
        <w:t xml:space="preserve"> and also with the clock at </w:t>
      </w:r>
      <w:r w:rsidR="00DD74D5" w:rsidRPr="00DD74D5">
        <w:rPr>
          <w:position w:val="-2"/>
        </w:rPr>
        <w:object w:dxaOrig="196" w:dyaOrig="201" w14:anchorId="17BEB6B6">
          <v:shape id="_x0000_i3036" type="#_x0000_t75" style="width:10.05pt;height:10.05pt" o:ole="">
            <v:imagedata r:id="rId49" o:title=""/>
          </v:shape>
          <o:OLEObject Type="Embed" ProgID="RadicalPie.Application.1" ShapeID="_x0000_i3036" DrawAspect="Content" ObjectID="_1822839898" r:id="rId50"/>
        </w:object>
      </w:r>
      <w:r w:rsidRPr="00C62B23">
        <w:t xml:space="preserve">, the clocks at </w:t>
      </w:r>
      <w:r w:rsidR="00DD74D5" w:rsidRPr="00DD74D5">
        <w:object w:dxaOrig="177" w:dyaOrig="180" w14:anchorId="0A741234">
          <v:shape id="_x0000_i3038" type="#_x0000_t75" style="width:9.2pt;height:9.2pt" o:ole="">
            <v:imagedata r:id="rId13" o:title=""/>
          </v:shape>
          <o:OLEObject Type="Embed" ProgID="RadicalPie.Application.1" ShapeID="_x0000_i3038" DrawAspect="Content" ObjectID="_1822839899" r:id="rId51"/>
        </w:object>
      </w:r>
      <w:r w:rsidRPr="00C62B23">
        <w:t xml:space="preserve"> and </w:t>
      </w:r>
      <w:r w:rsidR="00DD74D5" w:rsidRPr="00DD74D5">
        <w:rPr>
          <w:position w:val="-2"/>
        </w:rPr>
        <w:object w:dxaOrig="196" w:dyaOrig="201" w14:anchorId="21EAFD34">
          <v:shape id="_x0000_i3040" type="#_x0000_t75" style="width:10.05pt;height:10.05pt" o:ole="">
            <v:imagedata r:id="rId49" o:title=""/>
          </v:shape>
          <o:OLEObject Type="Embed" ProgID="RadicalPie.Application.1" ShapeID="_x0000_i3040" DrawAspect="Content" ObjectID="_1822839900" r:id="rId52"/>
        </w:object>
      </w:r>
      <w:r w:rsidRPr="00C62B23">
        <w:t xml:space="preserve"> also synchronize with each other.</w:t>
      </w:r>
    </w:p>
    <w:p w14:paraId="4B7260EC" w14:textId="55E8C308" w:rsidR="00C62B23" w:rsidRPr="00C62B23" w:rsidRDefault="00C62B23" w:rsidP="00C62B23">
      <w:r w:rsidRPr="00C62B23">
        <w:t xml:space="preserve">Thus, with the help of certain imaginary physical experiments we have settled what is to be understood by synchronous stationary clocks located at different places, and have evidently obtained a definition of </w:t>
      </w:r>
      <w:r>
        <w:t>“</w:t>
      </w:r>
      <w:r w:rsidRPr="00C62B23">
        <w:t>simultaneous,</w:t>
      </w:r>
      <w:r>
        <w:t>”</w:t>
      </w:r>
      <w:r w:rsidRPr="00C62B23">
        <w:t xml:space="preserve"> or </w:t>
      </w:r>
      <w:r>
        <w:t>“</w:t>
      </w:r>
      <w:r w:rsidRPr="00C62B23">
        <w:t>synchronous,</w:t>
      </w:r>
      <w:r>
        <w:t>”</w:t>
      </w:r>
      <w:r w:rsidRPr="00C62B23">
        <w:t xml:space="preserve"> and of </w:t>
      </w:r>
      <w:r>
        <w:t>“</w:t>
      </w:r>
      <w:r w:rsidRPr="00C62B23">
        <w:t>time.</w:t>
      </w:r>
      <w:r>
        <w:t>”</w:t>
      </w:r>
      <w:r w:rsidRPr="00C62B23">
        <w:t xml:space="preserve"> The </w:t>
      </w:r>
      <w:r>
        <w:t>“</w:t>
      </w:r>
      <w:r w:rsidRPr="00C62B23">
        <w:t>time</w:t>
      </w:r>
      <w:r>
        <w:t>”</w:t>
      </w:r>
      <w:r w:rsidRPr="00C62B23">
        <w:t xml:space="preserve"> of an event is that which is given simultaneously with the event by a stationary clock located at the place of the event, this clock being synchronous, and indeed synchronous for all time determinations, with a specified stationary clock.</w:t>
      </w:r>
    </w:p>
    <w:p w14:paraId="7DFD14F3" w14:textId="77777777" w:rsidR="00C62B23" w:rsidRPr="00C62B23" w:rsidRDefault="00C62B23" w:rsidP="00C62B23">
      <w:r w:rsidRPr="00C62B23">
        <w:lastRenderedPageBreak/>
        <w:t>In agreement with experience, we further assume the quantity</w:t>
      </w:r>
    </w:p>
    <w:p w14:paraId="71199899" w14:textId="60FF165B" w:rsidR="00C62B23" w:rsidRPr="00C62B23" w:rsidRDefault="00C62B23" w:rsidP="00C62B23">
      <w:pPr>
        <w:pStyle w:val="Equation"/>
      </w:pPr>
      <w:r w:rsidRPr="00C62B23">
        <w:tab/>
      </w:r>
      <w:r w:rsidR="00DD74D5" w:rsidRPr="00DD74D5">
        <w:rPr>
          <w:position w:val="-24"/>
        </w:rPr>
        <w:object w:dxaOrig="1239" w:dyaOrig="600" w14:anchorId="4F008317">
          <v:shape id="_x0000_i3042" type="#_x0000_t75" style="width:61.95pt;height:30.15pt" o:ole="">
            <v:imagedata r:id="rId53" o:title=""/>
          </v:shape>
          <o:OLEObject Type="Embed" ProgID="RadicalPie.Application.1" ShapeID="_x0000_i3042" DrawAspect="Content" ObjectID="_1822839901" r:id="rId54"/>
        </w:object>
      </w:r>
      <w:r w:rsidRPr="00C62B23">
        <w:t xml:space="preserve"> </w:t>
      </w:r>
      <w:r w:rsidRPr="00C62B23">
        <w:tab/>
        <w:t>(</w:t>
      </w:r>
      <w:fldSimple w:instr=" SEQ equation ">
        <w:r w:rsidR="00482B1B">
          <w:rPr>
            <w:noProof/>
          </w:rPr>
          <w:t>2</w:t>
        </w:r>
      </w:fldSimple>
      <w:r w:rsidRPr="00C62B23">
        <w:t>)</w:t>
      </w:r>
    </w:p>
    <w:p w14:paraId="7E001C31" w14:textId="77777777" w:rsidR="00C62B23" w:rsidRPr="00C62B23" w:rsidRDefault="00C62B23" w:rsidP="00C62B23">
      <w:r w:rsidRPr="00C62B23">
        <w:t>to be a universal constant (the velocity of light in empty space).</w:t>
      </w:r>
    </w:p>
    <w:p w14:paraId="65467251" w14:textId="5113F8E9" w:rsidR="00C62B23" w:rsidRPr="00C62B23" w:rsidRDefault="00C62B23" w:rsidP="00C62B23">
      <w:r w:rsidRPr="00C62B23">
        <w:t xml:space="preserve">It is essential to have time defined by means of stationary clocks in the stationary system, and the time now defined being appropriate to the stationary system we call it </w:t>
      </w:r>
      <w:r>
        <w:t>“</w:t>
      </w:r>
      <w:r w:rsidRPr="00C62B23">
        <w:t>the time of the stationary system.</w:t>
      </w:r>
      <w:r>
        <w:t>”</w:t>
      </w:r>
    </w:p>
    <w:p w14:paraId="5A9C8AA1" w14:textId="77777777" w:rsidR="00C62B23" w:rsidRPr="00C62B23" w:rsidRDefault="00C62B23" w:rsidP="000022F8">
      <w:pPr>
        <w:pStyle w:val="Heading2"/>
      </w:pPr>
      <w:r w:rsidRPr="00C62B23">
        <w:t>On the Relativity of Lengths and Times</w:t>
      </w:r>
    </w:p>
    <w:p w14:paraId="427F3055" w14:textId="77777777" w:rsidR="00C62B23" w:rsidRPr="00C62B23" w:rsidRDefault="00C62B23" w:rsidP="00C62B23">
      <w:r w:rsidRPr="00C62B23">
        <w:t>The following reflections are based on the principle of relativity and on the principle of the constancy of the velocity of light. These two principles we define as follows.</w:t>
      </w:r>
    </w:p>
    <w:p w14:paraId="246E11A9" w14:textId="77777777" w:rsidR="00C62B23" w:rsidRPr="00C62B23" w:rsidRDefault="00C62B23" w:rsidP="00C62B23">
      <w:pPr>
        <w:numPr>
          <w:ilvl w:val="0"/>
          <w:numId w:val="9"/>
        </w:numPr>
      </w:pPr>
      <w:r w:rsidRPr="00C62B23">
        <w:t>The laws by which the states of physical systems undergo change are not affected, whether these changes of state be referred to the one or the other of two systems of coordinates in uniform translatory motion.</w:t>
      </w:r>
    </w:p>
    <w:p w14:paraId="2DA83FA3" w14:textId="6F4F164A" w:rsidR="00C62B23" w:rsidRPr="00C62B23" w:rsidRDefault="00C62B23" w:rsidP="00C62B23">
      <w:pPr>
        <w:numPr>
          <w:ilvl w:val="0"/>
          <w:numId w:val="9"/>
        </w:numPr>
      </w:pPr>
      <w:r w:rsidRPr="00C62B23">
        <w:t xml:space="preserve">Any ray of light moves in the </w:t>
      </w:r>
      <w:r>
        <w:t>“</w:t>
      </w:r>
      <w:r w:rsidRPr="00C62B23">
        <w:t>stationary</w:t>
      </w:r>
      <w:r>
        <w:t>”</w:t>
      </w:r>
      <w:r w:rsidRPr="00C62B23">
        <w:t xml:space="preserve"> system of coordinates with the determined velocity </w:t>
      </w:r>
      <w:r w:rsidR="00DD74D5" w:rsidRPr="00DD74D5">
        <w:rPr>
          <w:position w:val="-2"/>
        </w:rPr>
        <w:object w:dxaOrig="209" w:dyaOrig="201" w14:anchorId="61B1E2F8">
          <v:shape id="_x0000_i3044" type="#_x0000_t75" style="width:10.05pt;height:10.05pt" o:ole="">
            <v:imagedata r:id="rId7" o:title=""/>
          </v:shape>
          <o:OLEObject Type="Embed" ProgID="RadicalPie.Application.1" ShapeID="_x0000_i3044" DrawAspect="Content" ObjectID="_1822839902" r:id="rId55"/>
        </w:object>
      </w:r>
      <w:r w:rsidRPr="00C62B23">
        <w:t>, whether the ray be emitted by a stationary or by a moving body. Hence</w:t>
      </w:r>
    </w:p>
    <w:p w14:paraId="2A9E0F62" w14:textId="7867D179" w:rsidR="00C62B23" w:rsidRPr="00C62B23" w:rsidRDefault="00C62B23" w:rsidP="00C62B23">
      <w:pPr>
        <w:pStyle w:val="Equation"/>
      </w:pPr>
      <w:r w:rsidRPr="00C62B23">
        <w:tab/>
      </w:r>
      <w:r w:rsidR="00DD74D5" w:rsidRPr="00DD74D5">
        <w:rPr>
          <w:position w:val="-20"/>
        </w:rPr>
        <w:object w:dxaOrig="2492" w:dyaOrig="520" w14:anchorId="005D273A">
          <v:shape id="_x0000_i3046" type="#_x0000_t75" style="width:124.75pt;height:25.95pt" o:ole="">
            <v:imagedata r:id="rId56" o:title=""/>
          </v:shape>
          <o:OLEObject Type="Embed" ProgID="RadicalPie.Application.1" ShapeID="_x0000_i3046" DrawAspect="Content" ObjectID="_1822839903" r:id="rId57"/>
        </w:object>
      </w:r>
      <w:r w:rsidRPr="00C62B23">
        <w:t xml:space="preserve"> </w:t>
      </w:r>
      <w:r w:rsidRPr="00C62B23">
        <w:tab/>
        <w:t>(</w:t>
      </w:r>
      <w:fldSimple w:instr=" SEQ equation ">
        <w:r w:rsidR="00482B1B">
          <w:rPr>
            <w:noProof/>
          </w:rPr>
          <w:t>3</w:t>
        </w:r>
      </w:fldSimple>
      <w:r w:rsidRPr="00C62B23">
        <w:t>)</w:t>
      </w:r>
    </w:p>
    <w:p w14:paraId="0CC0DACD" w14:textId="5C07A5D1" w:rsidR="00C62B23" w:rsidRPr="00C62B23" w:rsidRDefault="00C62B23" w:rsidP="00C62B23">
      <w:r w:rsidRPr="00C62B23">
        <w:t xml:space="preserve">where time interval is to be taken in the sense of the definition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w:t>
      </w:r>
    </w:p>
    <w:p w14:paraId="5D96A6CA" w14:textId="76460543" w:rsidR="00C62B23" w:rsidRPr="00C62B23" w:rsidRDefault="00C62B23" w:rsidP="00C62B23">
      <w:r w:rsidRPr="00C62B23">
        <w:t xml:space="preserve">Let there be given a stationary rigid rod; and let its length be </w:t>
      </w:r>
      <w:r w:rsidR="00DD74D5" w:rsidRPr="00DD74D5">
        <w:rPr>
          <w:position w:val="-2"/>
        </w:rPr>
        <w:object w:dxaOrig="74" w:dyaOrig="201" w14:anchorId="10B69B76">
          <v:shape id="_x0000_i3048" type="#_x0000_t75" style="width:3.35pt;height:10.05pt" o:ole="">
            <v:imagedata r:id="rId58" o:title=""/>
          </v:shape>
          <o:OLEObject Type="Embed" ProgID="RadicalPie.Application.1" ShapeID="_x0000_i3048" DrawAspect="Content" ObjectID="_1822839904" r:id="rId59"/>
        </w:object>
      </w:r>
      <w:r w:rsidRPr="00C62B23">
        <w:t xml:space="preserve"> as measured by a measuring-rod which is also stationary. We now imagine the axis of the rod lying along the </w:t>
      </w:r>
      <w:r w:rsidR="00DD74D5" w:rsidRPr="00DD74D5">
        <w:object w:dxaOrig="198" w:dyaOrig="180" w14:anchorId="4876CAF8">
          <v:shape id="_x0000_i3050" type="#_x0000_t75" style="width:10.05pt;height:9.2pt" o:ole="">
            <v:imagedata r:id="rId60" o:title=""/>
          </v:shape>
          <o:OLEObject Type="Embed" ProgID="RadicalPie.Application.1" ShapeID="_x0000_i3050" DrawAspect="Content" ObjectID="_1822839905" r:id="rId61"/>
        </w:object>
      </w:r>
      <w:r w:rsidRPr="00C62B23">
        <w:t xml:space="preserve">-axis of the stationary system of coordinates, and that a uniform motion of parallel translation with velocity </w:t>
      </w:r>
      <w:r w:rsidR="00DD74D5" w:rsidRPr="00DD74D5">
        <w:rPr>
          <w:position w:val="-2"/>
        </w:rPr>
        <w:object w:dxaOrig="119" w:dyaOrig="141" w14:anchorId="105570C8">
          <v:shape id="_x0000_i3052" type="#_x0000_t75" style="width:5.85pt;height:6.7pt" o:ole="">
            <v:imagedata r:id="rId62" o:title=""/>
          </v:shape>
          <o:OLEObject Type="Embed" ProgID="RadicalPie.Application.1" ShapeID="_x0000_i3052" DrawAspect="Content" ObjectID="_1822839906" r:id="rId63"/>
        </w:object>
      </w:r>
      <w:r w:rsidRPr="00C62B23">
        <w:t xml:space="preserve"> along the </w:t>
      </w:r>
      <w:r w:rsidR="00DD74D5" w:rsidRPr="00DD74D5">
        <w:object w:dxaOrig="198" w:dyaOrig="180" w14:anchorId="38D468CC">
          <v:shape id="_x0000_i3054" type="#_x0000_t75" style="width:10.05pt;height:9.2pt" o:ole="">
            <v:imagedata r:id="rId60" o:title=""/>
          </v:shape>
          <o:OLEObject Type="Embed" ProgID="RadicalPie.Application.1" ShapeID="_x0000_i3054" DrawAspect="Content" ObjectID="_1822839907" r:id="rId64"/>
        </w:object>
      </w:r>
      <w:r w:rsidRPr="00C62B23">
        <w:t xml:space="preserve">-axis in the direction of increasing </w:t>
      </w:r>
      <w:r w:rsidR="00DD74D5" w:rsidRPr="00DD74D5">
        <w:rPr>
          <w:position w:val="-2"/>
        </w:rPr>
        <w:object w:dxaOrig="125" w:dyaOrig="141" w14:anchorId="47C5202B">
          <v:shape id="_x0000_i3056" type="#_x0000_t75" style="width:5.85pt;height:6.7pt" o:ole="">
            <v:imagedata r:id="rId65" o:title=""/>
          </v:shape>
          <o:OLEObject Type="Embed" ProgID="RadicalPie.Application.1" ShapeID="_x0000_i3056" DrawAspect="Content" ObjectID="_1822839908" r:id="rId66"/>
        </w:object>
      </w:r>
      <w:r w:rsidRPr="00C62B23">
        <w:t xml:space="preserve"> is then imparted to the rod. We now inquire as to the length of the moving rod, and imagine its length to be ascertained by the following two operations:</w:t>
      </w:r>
    </w:p>
    <w:p w14:paraId="778975B0" w14:textId="77777777" w:rsidR="00C62B23" w:rsidRPr="00C62B23" w:rsidRDefault="00C62B23" w:rsidP="00C62B23">
      <w:pPr>
        <w:numPr>
          <w:ilvl w:val="0"/>
          <w:numId w:val="10"/>
        </w:numPr>
      </w:pPr>
      <w:r w:rsidRPr="00C62B23">
        <w:t>The observer moves together with the given measuring-rod and the rod to be measured, and measures the length of the rod directly by superposing the measuring-rod, in just the same way as if all three were at rest.</w:t>
      </w:r>
    </w:p>
    <w:p w14:paraId="6F74C6C3" w14:textId="0DC75A12" w:rsidR="00C62B23" w:rsidRPr="00C62B23" w:rsidRDefault="00C62B23" w:rsidP="00C62B23">
      <w:pPr>
        <w:numPr>
          <w:ilvl w:val="0"/>
          <w:numId w:val="10"/>
        </w:numPr>
      </w:pPr>
      <w:r w:rsidRPr="00C62B23">
        <w:t xml:space="preserve">By means of stationary clocks set up in the stationary system and synchronizing in accordance with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xml:space="preserve">, the observer ascertains at what points of the stationary system the two ends of the rod to be measured are located at a definite time. The distance between these two points, measured by the measuring-rod already </w:t>
      </w:r>
      <w:r w:rsidRPr="00C62B23">
        <w:lastRenderedPageBreak/>
        <w:t xml:space="preserve">employed, which in this case is at rest, is also a length which may be designated </w:t>
      </w:r>
      <w:r>
        <w:t>“</w:t>
      </w:r>
      <w:r w:rsidRPr="00C62B23">
        <w:t>the length of the rod.</w:t>
      </w:r>
      <w:r>
        <w:t>”</w:t>
      </w:r>
    </w:p>
    <w:p w14:paraId="6DFA2158" w14:textId="270C675E" w:rsidR="00C62B23" w:rsidRPr="00C62B23" w:rsidRDefault="00C62B23" w:rsidP="00C62B23">
      <w:r w:rsidRPr="00C62B23">
        <w:t xml:space="preserve">In accordance with the principle of relativity the length to be discovered by the operation a) we will call it </w:t>
      </w:r>
      <w:r>
        <w:t>“</w:t>
      </w:r>
      <w:r w:rsidRPr="00C62B23">
        <w:t>the length of the rod in the moving system</w:t>
      </w:r>
      <w:r>
        <w:t>”</w:t>
      </w:r>
      <w:r w:rsidRPr="00C62B23">
        <w:t xml:space="preserve"> and must be equal to the length </w:t>
      </w:r>
      <w:r w:rsidR="00DD74D5" w:rsidRPr="00DD74D5">
        <w:rPr>
          <w:position w:val="-2"/>
        </w:rPr>
        <w:object w:dxaOrig="74" w:dyaOrig="201" w14:anchorId="706FE517">
          <v:shape id="_x0000_i3058" type="#_x0000_t75" style="width:3.35pt;height:10.05pt" o:ole="">
            <v:imagedata r:id="rId58" o:title=""/>
          </v:shape>
          <o:OLEObject Type="Embed" ProgID="RadicalPie.Application.1" ShapeID="_x0000_i3058" DrawAspect="Content" ObjectID="_1822839909" r:id="rId67"/>
        </w:object>
      </w:r>
      <w:r w:rsidRPr="00C62B23">
        <w:t xml:space="preserve"> of the stationary rod.</w:t>
      </w:r>
    </w:p>
    <w:p w14:paraId="2FDE2C93" w14:textId="411FF299" w:rsidR="00C62B23" w:rsidRPr="00C62B23" w:rsidRDefault="00C62B23" w:rsidP="00C62B23">
      <w:r w:rsidRPr="00C62B23">
        <w:t xml:space="preserve">The length to be discovered by the operation b) we will call “the length of the (moving) rod in the stationary system.” This we shall determine on the basis of our two principles, and we shall find that it differs from </w:t>
      </w:r>
      <w:r w:rsidR="00DD74D5" w:rsidRPr="00DD74D5">
        <w:rPr>
          <w:position w:val="-2"/>
        </w:rPr>
        <w:object w:dxaOrig="74" w:dyaOrig="201" w14:anchorId="0FB48A89">
          <v:shape id="_x0000_i3060" type="#_x0000_t75" style="width:3.35pt;height:10.05pt" o:ole="">
            <v:imagedata r:id="rId58" o:title=""/>
          </v:shape>
          <o:OLEObject Type="Embed" ProgID="RadicalPie.Application.1" ShapeID="_x0000_i3060" DrawAspect="Content" ObjectID="_1822839910" r:id="rId68"/>
        </w:object>
      </w:r>
      <w:r w:rsidRPr="00C62B23">
        <w:t>.</w:t>
      </w:r>
    </w:p>
    <w:p w14:paraId="7960C3C3" w14:textId="2AAFB735" w:rsidR="00C62B23" w:rsidRPr="00C62B23" w:rsidRDefault="00C62B23" w:rsidP="00C62B23">
      <w:r w:rsidRPr="00C62B23">
        <w:t xml:space="preserve">Current kinematics tacitly assumes that the lengths determined by these two operations are precisely equal, or in other words, that a moving rigid body at the epoch </w:t>
      </w:r>
      <w:r w:rsidR="00DD74D5" w:rsidRPr="00DD74D5">
        <w:rPr>
          <w:position w:val="-2"/>
        </w:rPr>
        <w:object w:dxaOrig="90" w:dyaOrig="181" w14:anchorId="1C3361E5">
          <v:shape id="_x0000_i3062" type="#_x0000_t75" style="width:4.2pt;height:9.2pt" o:ole="">
            <v:imagedata r:id="rId69" o:title=""/>
          </v:shape>
          <o:OLEObject Type="Embed" ProgID="RadicalPie.Application.1" ShapeID="_x0000_i3062" DrawAspect="Content" ObjectID="_1822839911" r:id="rId70"/>
        </w:object>
      </w:r>
      <w:r w:rsidRPr="00C62B23">
        <w:t xml:space="preserve"> may in geometrical respects be perfectly represented by the same body at rest in a definite position.</w:t>
      </w:r>
    </w:p>
    <w:p w14:paraId="1043112B" w14:textId="3D554C93" w:rsidR="00C62B23" w:rsidRPr="00C62B23" w:rsidRDefault="00C62B23" w:rsidP="00C62B23">
      <w:r w:rsidRPr="00C62B23">
        <w:t xml:space="preserve">We imagine further that at the two ends </w:t>
      </w:r>
      <w:r w:rsidR="00DD74D5" w:rsidRPr="00DD74D5">
        <w:object w:dxaOrig="179" w:dyaOrig="180" w14:anchorId="7A3F438A">
          <v:shape id="_x0000_i3064" type="#_x0000_t75" style="width:9.2pt;height:9.2pt" o:ole="">
            <v:imagedata r:id="rId9" o:title=""/>
          </v:shape>
          <o:OLEObject Type="Embed" ProgID="RadicalPie.Application.1" ShapeID="_x0000_i3064" DrawAspect="Content" ObjectID="_1822839912" r:id="rId71"/>
        </w:object>
      </w:r>
      <w:r w:rsidRPr="00C62B23">
        <w:t xml:space="preserve"> and </w:t>
      </w:r>
      <w:r w:rsidR="00DD74D5" w:rsidRPr="00DD74D5">
        <w:object w:dxaOrig="177" w:dyaOrig="180" w14:anchorId="680EEB8F">
          <v:shape id="_x0000_i3066" type="#_x0000_t75" style="width:9.2pt;height:9.2pt" o:ole="">
            <v:imagedata r:id="rId13" o:title=""/>
          </v:shape>
          <o:OLEObject Type="Embed" ProgID="RadicalPie.Application.1" ShapeID="_x0000_i3066" DrawAspect="Content" ObjectID="_1822839913" r:id="rId72"/>
        </w:object>
      </w:r>
      <w:r w:rsidRPr="00C62B23">
        <w:t xml:space="preserve"> of the rod, clocks are placed which synchronize with the clocks of the stationary system, that is to say that their indications correspond at any instant to the “time of the stationary system” at the places where they happen to be. These clocks are therefore “synchronous in the stationary system.”</w:t>
      </w:r>
    </w:p>
    <w:p w14:paraId="77F665E0" w14:textId="2BCA6A14" w:rsidR="00C62B23" w:rsidRPr="00C62B23" w:rsidRDefault="00C62B23" w:rsidP="00C62B23">
      <w:r w:rsidRPr="00C62B23">
        <w:t xml:space="preserve">We imagine further that with each clock there is a moving observer, and that these observers apply to both clocks the criterion established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xml:space="preserve"> for the synchronization of two clocks. Let a ray of light depart from A at the time</w:t>
      </w:r>
      <w:r w:rsidRPr="00C62B23">
        <w:rPr>
          <w:vertAlign w:val="superscript"/>
        </w:rPr>
        <w:footnoteReference w:id="2"/>
      </w:r>
      <w:r w:rsidRPr="00C62B23">
        <w:t xml:space="preserve"> </w:t>
      </w:r>
      <w:r w:rsidR="00DD74D5" w:rsidRPr="00DD74D5">
        <w:rPr>
          <w:position w:val="-6"/>
        </w:rPr>
        <w:object w:dxaOrig="210" w:dyaOrig="221" w14:anchorId="1F6FB27B">
          <v:shape id="_x0000_i3068" type="#_x0000_t75" style="width:10.9pt;height:10.9pt" o:ole="">
            <v:imagedata r:id="rId28" o:title=""/>
          </v:shape>
          <o:OLEObject Type="Embed" ProgID="RadicalPie.Application.1" ShapeID="_x0000_i3068" DrawAspect="Content" ObjectID="_1822839914" r:id="rId73"/>
        </w:object>
      </w:r>
      <w:r w:rsidRPr="00C62B23">
        <w:t xml:space="preserve">, let it be reflected at </w:t>
      </w:r>
      <w:r w:rsidR="00DD74D5" w:rsidRPr="00DD74D5">
        <w:object w:dxaOrig="177" w:dyaOrig="180" w14:anchorId="1B1ED0E2">
          <v:shape id="_x0000_i3070" type="#_x0000_t75" style="width:9.2pt;height:9.2pt" o:ole="">
            <v:imagedata r:id="rId13" o:title=""/>
          </v:shape>
          <o:OLEObject Type="Embed" ProgID="RadicalPie.Application.1" ShapeID="_x0000_i3070" DrawAspect="Content" ObjectID="_1822839915" r:id="rId74"/>
        </w:object>
      </w:r>
      <w:r w:rsidRPr="00C62B23">
        <w:t xml:space="preserve"> </w:t>
      </w:r>
      <w:proofErr w:type="spellStart"/>
      <w:r w:rsidRPr="00C62B23">
        <w:t>at</w:t>
      </w:r>
      <w:proofErr w:type="spellEnd"/>
      <w:r w:rsidRPr="00C62B23">
        <w:t xml:space="preserve"> the time </w:t>
      </w:r>
      <w:r w:rsidR="00DD74D5" w:rsidRPr="00DD74D5">
        <w:rPr>
          <w:position w:val="-6"/>
        </w:rPr>
        <w:object w:dxaOrig="208" w:dyaOrig="221" w14:anchorId="08402A6C">
          <v:shape id="_x0000_i3072" type="#_x0000_t75" style="width:10.05pt;height:10.9pt" o:ole="">
            <v:imagedata r:id="rId33" o:title=""/>
          </v:shape>
          <o:OLEObject Type="Embed" ProgID="RadicalPie.Application.1" ShapeID="_x0000_i3072" DrawAspect="Content" ObjectID="_1822839916" r:id="rId75"/>
        </w:object>
      </w:r>
      <w:r w:rsidRPr="00C62B23">
        <w:t xml:space="preserve">, and reach </w:t>
      </w:r>
      <w:r w:rsidR="00DD74D5" w:rsidRPr="00DD74D5">
        <w:object w:dxaOrig="179" w:dyaOrig="180" w14:anchorId="20A82D2E">
          <v:shape id="_x0000_i3074" type="#_x0000_t75" style="width:9.2pt;height:9.2pt" o:ole="">
            <v:imagedata r:id="rId9" o:title=""/>
          </v:shape>
          <o:OLEObject Type="Embed" ProgID="RadicalPie.Application.1" ShapeID="_x0000_i3074" DrawAspect="Content" ObjectID="_1822839917" r:id="rId76"/>
        </w:object>
      </w:r>
      <w:r w:rsidRPr="00C62B23">
        <w:t xml:space="preserve"> again at the time </w:t>
      </w:r>
      <w:r w:rsidR="00DD74D5" w:rsidRPr="00DD74D5">
        <w:rPr>
          <w:position w:val="-6"/>
        </w:rPr>
        <w:object w:dxaOrig="210" w:dyaOrig="221" w14:anchorId="6ED9FD2C">
          <v:shape id="_x0000_i3076" type="#_x0000_t75" style="width:10.9pt;height:10.9pt" o:ole="">
            <v:imagedata r:id="rId28" o:title=""/>
          </v:shape>
          <o:OLEObject Type="Embed" ProgID="RadicalPie.Application.1" ShapeID="_x0000_i3076" DrawAspect="Content" ObjectID="_1822839918" r:id="rId77"/>
        </w:object>
      </w:r>
      <w:r w:rsidRPr="00C62B23">
        <w:t>. Taking into consideration the principle of the constancy of the velocity of light we find that</w:t>
      </w:r>
    </w:p>
    <w:p w14:paraId="42AF389D" w14:textId="3E307450" w:rsidR="00C62B23" w:rsidRPr="00C62B23" w:rsidRDefault="00C62B23" w:rsidP="00C62B23">
      <w:pPr>
        <w:pStyle w:val="Equation"/>
      </w:pPr>
      <w:r w:rsidRPr="00C62B23">
        <w:tab/>
      </w:r>
      <w:r w:rsidR="00DD74D5" w:rsidRPr="00DD74D5">
        <w:rPr>
          <w:position w:val="-20"/>
        </w:rPr>
        <w:object w:dxaOrig="1626" w:dyaOrig="460" w14:anchorId="3BD27B6B">
          <v:shape id="_x0000_i3078" type="#_x0000_t75" style="width:81.2pt;height:22.6pt" o:ole="">
            <v:imagedata r:id="rId78" o:title=""/>
          </v:shape>
          <o:OLEObject Type="Embed" ProgID="RadicalPie.Application.1" ShapeID="_x0000_i3078" DrawAspect="Content" ObjectID="_1822839919" r:id="rId79"/>
        </w:object>
      </w:r>
      <w:r w:rsidRPr="00C62B23">
        <w:t xml:space="preserve"> </w:t>
      </w:r>
      <w:r w:rsidRPr="00C62B23">
        <w:tab/>
        <w:t>(</w:t>
      </w:r>
      <w:fldSimple w:instr=" SEQ equation ">
        <w:r w:rsidR="00482B1B">
          <w:rPr>
            <w:noProof/>
          </w:rPr>
          <w:t>4</w:t>
        </w:r>
      </w:fldSimple>
      <w:r w:rsidRPr="00C62B23">
        <w:t>)</w:t>
      </w:r>
    </w:p>
    <w:p w14:paraId="571BAAC9" w14:textId="77777777" w:rsidR="00C62B23" w:rsidRPr="00C62B23" w:rsidRDefault="00C62B23" w:rsidP="00C62B23">
      <w:r w:rsidRPr="00C62B23">
        <w:t>and</w:t>
      </w:r>
    </w:p>
    <w:p w14:paraId="5B73D35C" w14:textId="5382433B" w:rsidR="00C62B23" w:rsidRPr="00C62B23" w:rsidRDefault="00C62B23" w:rsidP="00C62B23">
      <w:pPr>
        <w:pStyle w:val="Equation"/>
      </w:pPr>
      <w:r w:rsidRPr="00C62B23">
        <w:tab/>
      </w:r>
      <w:r w:rsidR="00DD74D5" w:rsidRPr="00DD74D5">
        <w:rPr>
          <w:position w:val="-22"/>
        </w:rPr>
        <w:object w:dxaOrig="1733" w:dyaOrig="481" w14:anchorId="14D58A38">
          <v:shape id="_x0000_i3080" type="#_x0000_t75" style="width:86.25pt;height:24.3pt" o:ole="">
            <v:imagedata r:id="rId80" o:title=""/>
          </v:shape>
          <o:OLEObject Type="Embed" ProgID="RadicalPie.Application.1" ShapeID="_x0000_i3080" DrawAspect="Content" ObjectID="_1822839920" r:id="rId81"/>
        </w:object>
      </w:r>
      <w:r w:rsidRPr="00C62B23">
        <w:t xml:space="preserve"> </w:t>
      </w:r>
      <w:r w:rsidRPr="00C62B23">
        <w:tab/>
        <w:t>(</w:t>
      </w:r>
      <w:fldSimple w:instr=" SEQ equation ">
        <w:r w:rsidR="00482B1B">
          <w:rPr>
            <w:noProof/>
          </w:rPr>
          <w:t>5</w:t>
        </w:r>
      </w:fldSimple>
      <w:r w:rsidRPr="00C62B23">
        <w:t>)</w:t>
      </w:r>
    </w:p>
    <w:p w14:paraId="0580514F" w14:textId="2F529AD2" w:rsidR="00C62B23" w:rsidRPr="00C62B23" w:rsidRDefault="00C62B23" w:rsidP="00C62B23">
      <w:r w:rsidRPr="00C62B23">
        <w:t xml:space="preserve">where </w:t>
      </w:r>
      <w:r w:rsidR="00DD74D5" w:rsidRPr="00DD74D5">
        <w:rPr>
          <w:position w:val="-6"/>
        </w:rPr>
        <w:object w:dxaOrig="347" w:dyaOrig="180" w14:anchorId="5F2451B8">
          <v:shape id="_x0000_i3082" type="#_x0000_t75" style="width:17.6pt;height:9.2pt" o:ole="">
            <v:imagedata r:id="rId82" o:title=""/>
          </v:shape>
          <o:OLEObject Type="Embed" ProgID="RadicalPie.Application.1" ShapeID="_x0000_i3082" DrawAspect="Content" ObjectID="_1822839921" r:id="rId83"/>
        </w:object>
      </w:r>
      <w:r w:rsidRPr="00C62B23">
        <w:t xml:space="preserve"> denotes the length of the moving rod -- measured in the stationary system. Observers moving with the moving rod would thus find that the two clocks were not synchronous, while observers in the stationary system would declare the clocks to be synchronous.</w:t>
      </w:r>
    </w:p>
    <w:p w14:paraId="26BBF1DB" w14:textId="77777777" w:rsidR="00C62B23" w:rsidRPr="00C62B23" w:rsidRDefault="00C62B23" w:rsidP="00C62B23">
      <w:r w:rsidRPr="00C62B23">
        <w:t xml:space="preserve">So, we see that we cannot attach any absolute signification to the concept of simultaneity, but that two events which, viewed from a system of coordinates, are simultaneous, can </w:t>
      </w:r>
      <w:r w:rsidRPr="00C62B23">
        <w:lastRenderedPageBreak/>
        <w:t>no longer be looked upon as simultaneous events when envisaged from a system which is in motion relatively to that system.</w:t>
      </w:r>
    </w:p>
    <w:p w14:paraId="133A3434" w14:textId="77777777" w:rsidR="00C62B23" w:rsidRPr="00C62B23" w:rsidRDefault="00C62B23" w:rsidP="00C62B23">
      <w:pPr>
        <w:pStyle w:val="Heading2"/>
      </w:pPr>
      <w:bookmarkStart w:id="1" w:name="_Ref211094422"/>
      <w:r w:rsidRPr="00C62B23">
        <w:t>Theory of the Transformation of Coordinates and Times from a Stationary System to another System in Uniform Motion of Translation Relatively to the Former</w:t>
      </w:r>
      <w:bookmarkEnd w:id="1"/>
    </w:p>
    <w:p w14:paraId="3AF179F8" w14:textId="15EAA1B7" w:rsidR="00C62B23" w:rsidRPr="00C62B23" w:rsidRDefault="00C62B23" w:rsidP="00C62B23">
      <w:r w:rsidRPr="00C62B23">
        <w:t xml:space="preserve">Let us in “stationary” space take two systems of coordinates, i.e. two systems, each of three rigid material lines, perpendicular to one another, and issuing from a point. Let the axes of </w:t>
      </w:r>
      <w:r w:rsidR="00DD74D5" w:rsidRPr="00DD74D5">
        <w:object w:dxaOrig="198" w:dyaOrig="180" w14:anchorId="0F5FF5B6">
          <v:shape id="_x0000_i3084" type="#_x0000_t75" style="width:10.05pt;height:9.2pt" o:ole="">
            <v:imagedata r:id="rId60" o:title=""/>
          </v:shape>
          <o:OLEObject Type="Embed" ProgID="RadicalPie.Application.1" ShapeID="_x0000_i3084" DrawAspect="Content" ObjectID="_1822839922" r:id="rId84"/>
        </w:object>
      </w:r>
      <w:r w:rsidRPr="00C62B23">
        <w:t xml:space="preserve"> </w:t>
      </w:r>
      <w:proofErr w:type="spellStart"/>
      <w:r w:rsidRPr="00C62B23">
        <w:t>of</w:t>
      </w:r>
      <w:proofErr w:type="spellEnd"/>
      <w:r w:rsidRPr="00C62B23">
        <w:t xml:space="preserve"> the two systems coincide, and their axes of </w:t>
      </w:r>
      <w:r w:rsidR="00DD74D5" w:rsidRPr="00DD74D5">
        <w:object w:dxaOrig="210" w:dyaOrig="180" w14:anchorId="6F61EFE0">
          <v:shape id="_x0000_i3086" type="#_x0000_t75" style="width:10.9pt;height:9.2pt" o:ole="">
            <v:imagedata r:id="rId85" o:title=""/>
          </v:shape>
          <o:OLEObject Type="Embed" ProgID="RadicalPie.Application.1" ShapeID="_x0000_i3086" DrawAspect="Content" ObjectID="_1822839923" r:id="rId86"/>
        </w:object>
      </w:r>
      <w:r w:rsidRPr="00C62B23">
        <w:t xml:space="preserve"> and </w:t>
      </w:r>
      <w:r w:rsidR="00DD74D5" w:rsidRPr="00DD74D5">
        <w:object w:dxaOrig="170" w:dyaOrig="180" w14:anchorId="1B3C5D63">
          <v:shape id="_x0000_i3088" type="#_x0000_t75" style="width:8.35pt;height:9.2pt" o:ole="">
            <v:imagedata r:id="rId87" o:title=""/>
          </v:shape>
          <o:OLEObject Type="Embed" ProgID="RadicalPie.Application.1" ShapeID="_x0000_i3088" DrawAspect="Content" ObjectID="_1822839924" r:id="rId88"/>
        </w:object>
      </w:r>
      <w:r w:rsidRPr="00C62B23">
        <w:t xml:space="preserve"> respectively be parallel. Let each system be provided with a rigid measuring-rod and a number of clocks, and let the two measuring-rods, and likewise all the clocks of the two systems, be in all respects alike.</w:t>
      </w:r>
    </w:p>
    <w:p w14:paraId="5CE0F915" w14:textId="33E82DA4" w:rsidR="00C62B23" w:rsidRPr="00C62B23" w:rsidRDefault="00C62B23" w:rsidP="00C62B23">
      <w:r w:rsidRPr="00C62B23">
        <w:t>Now to the origin of one of the two systems (</w:t>
      </w:r>
      <w:r w:rsidR="00DD74D5" w:rsidRPr="00DD74D5">
        <w:rPr>
          <w:position w:val="-2"/>
        </w:rPr>
        <w:object w:dxaOrig="121" w:dyaOrig="201" w14:anchorId="75D75FED">
          <v:shape id="_x0000_i3090" type="#_x0000_t75" style="width:5.85pt;height:10.05pt" o:ole="">
            <v:imagedata r:id="rId89" o:title=""/>
          </v:shape>
          <o:OLEObject Type="Embed" ProgID="RadicalPie.Application.1" ShapeID="_x0000_i3090" DrawAspect="Content" ObjectID="_1822839925" r:id="rId90"/>
        </w:object>
      </w:r>
      <w:r w:rsidRPr="00C62B23">
        <w:t>) let a constant velocity </w:t>
      </w:r>
      <w:r w:rsidR="00DD74D5" w:rsidRPr="00DD74D5">
        <w:rPr>
          <w:position w:val="-2"/>
        </w:rPr>
        <w:object w:dxaOrig="119" w:dyaOrig="141" w14:anchorId="6287F371">
          <v:shape id="_x0000_i3092" type="#_x0000_t75" style="width:5.85pt;height:6.7pt" o:ole="">
            <v:imagedata r:id="rId62" o:title=""/>
          </v:shape>
          <o:OLEObject Type="Embed" ProgID="RadicalPie.Application.1" ShapeID="_x0000_i3092" DrawAspect="Content" ObjectID="_1822839926" r:id="rId91"/>
        </w:object>
      </w:r>
      <w:r w:rsidRPr="00C62B23">
        <w:t> be imparted in the direction of the increasing </w:t>
      </w:r>
      <w:r w:rsidR="00DD74D5" w:rsidRPr="00DD74D5">
        <w:rPr>
          <w:position w:val="-2"/>
        </w:rPr>
        <w:object w:dxaOrig="125" w:dyaOrig="141" w14:anchorId="14932912">
          <v:shape id="_x0000_i3094" type="#_x0000_t75" style="width:5.85pt;height:6.7pt" o:ole="">
            <v:imagedata r:id="rId65" o:title=""/>
          </v:shape>
          <o:OLEObject Type="Embed" ProgID="RadicalPie.Application.1" ShapeID="_x0000_i3094" DrawAspect="Content" ObjectID="_1822839927" r:id="rId92"/>
        </w:object>
      </w:r>
      <w:r w:rsidRPr="00C62B23">
        <w:t> of the other stationary system (</w:t>
      </w:r>
      <w:r w:rsidR="00DD74D5" w:rsidRPr="00DD74D5">
        <w:object w:dxaOrig="207" w:dyaOrig="180" w14:anchorId="6C9B440B">
          <v:shape id="_x0000_i3096" type="#_x0000_t75" style="width:10.05pt;height:9.2pt" o:ole="">
            <v:imagedata r:id="rId93" o:title=""/>
          </v:shape>
          <o:OLEObject Type="Embed" ProgID="RadicalPie.Application.1" ShapeID="_x0000_i3096" DrawAspect="Content" ObjectID="_1822839928" r:id="rId94"/>
        </w:object>
      </w:r>
      <w:r w:rsidRPr="00C62B23">
        <w:t xml:space="preserve">), and let this velocity be communicated to the axes of the coordinates, the relevant measuring-rod, and the clocks. To any time of the stationary system </w:t>
      </w:r>
      <w:r w:rsidR="00DD74D5" w:rsidRPr="00DD74D5">
        <w:object w:dxaOrig="207" w:dyaOrig="180" w14:anchorId="1B8E5628">
          <v:shape id="_x0000_i3098" type="#_x0000_t75" style="width:10.05pt;height:9.2pt" o:ole="">
            <v:imagedata r:id="rId93" o:title=""/>
          </v:shape>
          <o:OLEObject Type="Embed" ProgID="RadicalPie.Application.1" ShapeID="_x0000_i3098" DrawAspect="Content" ObjectID="_1822839929" r:id="rId95"/>
        </w:object>
      </w:r>
      <w:r w:rsidRPr="00C62B23">
        <w:t xml:space="preserve"> there then will correspond a definite position of the axes of the moving system, and from reasons of symmetry we are entitled to assume that the motion of </w:t>
      </w:r>
      <w:r w:rsidR="00DD74D5" w:rsidRPr="00DD74D5">
        <w:rPr>
          <w:position w:val="-2"/>
        </w:rPr>
        <w:object w:dxaOrig="121" w:dyaOrig="201" w14:anchorId="3E8BEF42">
          <v:shape id="_x0000_i3100" type="#_x0000_t75" style="width:5.85pt;height:10.05pt" o:ole="">
            <v:imagedata r:id="rId89" o:title=""/>
          </v:shape>
          <o:OLEObject Type="Embed" ProgID="RadicalPie.Application.1" ShapeID="_x0000_i3100" DrawAspect="Content" ObjectID="_1822839930" r:id="rId96"/>
        </w:object>
      </w:r>
      <w:r w:rsidRPr="00C62B23">
        <w:t> may be such that the axes of the moving system are at the time </w:t>
      </w:r>
      <w:r w:rsidR="00DD74D5" w:rsidRPr="00DD74D5">
        <w:rPr>
          <w:position w:val="-2"/>
        </w:rPr>
        <w:object w:dxaOrig="90" w:dyaOrig="181" w14:anchorId="19668FB2">
          <v:shape id="_x0000_i3102" type="#_x0000_t75" style="width:4.2pt;height:9.2pt" o:ole="">
            <v:imagedata r:id="rId69" o:title=""/>
          </v:shape>
          <o:OLEObject Type="Embed" ProgID="RadicalPie.Application.1" ShapeID="_x0000_i3102" DrawAspect="Content" ObjectID="_1822839931" r:id="rId97"/>
        </w:object>
      </w:r>
      <w:r w:rsidRPr="00C62B23">
        <w:t> (this “</w:t>
      </w:r>
      <w:r w:rsidR="00DD74D5" w:rsidRPr="00DD74D5">
        <w:rPr>
          <w:position w:val="-2"/>
        </w:rPr>
        <w:object w:dxaOrig="90" w:dyaOrig="181" w14:anchorId="0EA3558A">
          <v:shape id="_x0000_i3104" type="#_x0000_t75" style="width:4.2pt;height:9.2pt" o:ole="">
            <v:imagedata r:id="rId69" o:title=""/>
          </v:shape>
          <o:OLEObject Type="Embed" ProgID="RadicalPie.Application.1" ShapeID="_x0000_i3104" DrawAspect="Content" ObjectID="_1822839932" r:id="rId98"/>
        </w:object>
      </w:r>
      <w:r w:rsidRPr="00C62B23">
        <w:t>” always denotes a time of the stationary system) parallel to the axes of the stationary system.</w:t>
      </w:r>
    </w:p>
    <w:p w14:paraId="3DC07A3D" w14:textId="2A6A3B81" w:rsidR="00C62B23" w:rsidRPr="00C62B23" w:rsidRDefault="00C62B23" w:rsidP="00C62B23">
      <w:r w:rsidRPr="00C62B23">
        <w:t xml:space="preserve">We now imagine space to be measured from the stationary system </w:t>
      </w:r>
      <w:r w:rsidR="00DD74D5" w:rsidRPr="00DD74D5">
        <w:object w:dxaOrig="207" w:dyaOrig="180" w14:anchorId="2B15599D">
          <v:shape id="_x0000_i3106" type="#_x0000_t75" style="width:10.05pt;height:9.2pt" o:ole="">
            <v:imagedata r:id="rId93" o:title=""/>
          </v:shape>
          <o:OLEObject Type="Embed" ProgID="RadicalPie.Application.1" ShapeID="_x0000_i3106" DrawAspect="Content" ObjectID="_1822839933" r:id="rId99"/>
        </w:object>
      </w:r>
      <w:r w:rsidRPr="00C62B23">
        <w:t xml:space="preserve"> by means of the stationary measuring-rod, and also from the moving system </w:t>
      </w:r>
      <w:r w:rsidR="00DD74D5" w:rsidRPr="00DD74D5">
        <w:rPr>
          <w:position w:val="-2"/>
        </w:rPr>
        <w:object w:dxaOrig="121" w:dyaOrig="201" w14:anchorId="6D1BA4A3">
          <v:shape id="_x0000_i3108" type="#_x0000_t75" style="width:5.85pt;height:10.05pt" o:ole="">
            <v:imagedata r:id="rId89" o:title=""/>
          </v:shape>
          <o:OLEObject Type="Embed" ProgID="RadicalPie.Application.1" ShapeID="_x0000_i3108" DrawAspect="Content" ObjectID="_1822839934" r:id="rId100"/>
        </w:object>
      </w:r>
      <w:r w:rsidRPr="00C62B23">
        <w:t xml:space="preserve"> by means of the measuring-rod moving with it; and that we thus obtain the coordinates </w:t>
      </w:r>
      <w:r w:rsidR="00DD74D5" w:rsidRPr="00DD74D5">
        <w:rPr>
          <w:position w:val="-2"/>
        </w:rPr>
        <w:object w:dxaOrig="125" w:dyaOrig="141" w14:anchorId="588801CA">
          <v:shape id="_x0000_i3110" type="#_x0000_t75" style="width:5.85pt;height:6.7pt" o:ole="">
            <v:imagedata r:id="rId65" o:title=""/>
          </v:shape>
          <o:OLEObject Type="Embed" ProgID="RadicalPie.Application.1" ShapeID="_x0000_i3110" DrawAspect="Content" ObjectID="_1822839935" r:id="rId101"/>
        </w:object>
      </w:r>
      <w:r w:rsidRPr="00C62B23">
        <w:t xml:space="preserve">, </w:t>
      </w:r>
      <w:r w:rsidR="00DD74D5" w:rsidRPr="00DD74D5">
        <w:rPr>
          <w:position w:val="-6"/>
        </w:rPr>
        <w:object w:dxaOrig="125" w:dyaOrig="180" w14:anchorId="74B996E5">
          <v:shape id="_x0000_i3112" type="#_x0000_t75" style="width:5.85pt;height:9.2pt" o:ole="">
            <v:imagedata r:id="rId102" o:title=""/>
          </v:shape>
          <o:OLEObject Type="Embed" ProgID="RadicalPie.Application.1" ShapeID="_x0000_i3112" DrawAspect="Content" ObjectID="_1822839936" r:id="rId103"/>
        </w:object>
      </w:r>
      <w:r w:rsidRPr="00C62B23">
        <w:t xml:space="preserve">, </w:t>
      </w:r>
      <w:r w:rsidR="00DD74D5" w:rsidRPr="00DD74D5">
        <w:rPr>
          <w:position w:val="-2"/>
        </w:rPr>
        <w:object w:dxaOrig="112" w:dyaOrig="141" w14:anchorId="0EDEBA58">
          <v:shape id="_x0000_i3114" type="#_x0000_t75" style="width:5.85pt;height:6.7pt" o:ole="">
            <v:imagedata r:id="rId104" o:title=""/>
          </v:shape>
          <o:OLEObject Type="Embed" ProgID="RadicalPie.Application.1" ShapeID="_x0000_i3114" DrawAspect="Content" ObjectID="_1822839937" r:id="rId105"/>
        </w:object>
      </w:r>
      <w:r w:rsidRPr="00C62B23">
        <w:t xml:space="preserve">, and </w:t>
      </w:r>
      <w:r w:rsidR="00DD74D5" w:rsidRPr="00DD74D5">
        <w:rPr>
          <w:position w:val="-6"/>
        </w:rPr>
        <w:object w:dxaOrig="108" w:dyaOrig="240" w14:anchorId="119F6BDB">
          <v:shape id="_x0000_i3116" type="#_x0000_t75" style="width:5pt;height:11.7pt" o:ole="">
            <v:imagedata r:id="rId106" o:title=""/>
          </v:shape>
          <o:OLEObject Type="Embed" ProgID="RadicalPie.Application.1" ShapeID="_x0000_i3116" DrawAspect="Content" ObjectID="_1822839938" r:id="rId107"/>
        </w:object>
      </w:r>
      <w:r w:rsidRPr="00C62B23">
        <w:t xml:space="preserve">, </w:t>
      </w:r>
      <w:r w:rsidR="00DD74D5" w:rsidRPr="00DD74D5">
        <w:rPr>
          <w:position w:val="-6"/>
        </w:rPr>
        <w:object w:dxaOrig="120" w:dyaOrig="180" w14:anchorId="2BF978A4">
          <v:shape id="_x0000_i3118" type="#_x0000_t75" style="width:5.85pt;height:9.2pt" o:ole="">
            <v:imagedata r:id="rId108" o:title=""/>
          </v:shape>
          <o:OLEObject Type="Embed" ProgID="RadicalPie.Application.1" ShapeID="_x0000_i3118" DrawAspect="Content" ObjectID="_1822839939" r:id="rId109"/>
        </w:object>
      </w:r>
      <w:r w:rsidRPr="00C62B23">
        <w:t xml:space="preserve">, </w:t>
      </w:r>
      <w:r w:rsidR="00DD74D5" w:rsidRPr="00DD74D5">
        <w:rPr>
          <w:position w:val="-6"/>
        </w:rPr>
        <w:object w:dxaOrig="115" w:dyaOrig="240" w14:anchorId="1C95FB61">
          <v:shape id="_x0000_i3120" type="#_x0000_t75" style="width:5.85pt;height:11.7pt" o:ole="">
            <v:imagedata r:id="rId110" o:title=""/>
          </v:shape>
          <o:OLEObject Type="Embed" ProgID="RadicalPie.Application.1" ShapeID="_x0000_i3120" DrawAspect="Content" ObjectID="_1822839940" r:id="rId111"/>
        </w:object>
      </w:r>
      <w:r w:rsidRPr="00C62B23">
        <w:t xml:space="preserve"> respectively. Further, let the time </w:t>
      </w:r>
      <w:r w:rsidR="00DD74D5" w:rsidRPr="00DD74D5">
        <w:rPr>
          <w:position w:val="-2"/>
        </w:rPr>
        <w:object w:dxaOrig="90" w:dyaOrig="181" w14:anchorId="40D97CDF">
          <v:shape id="_x0000_i3122" type="#_x0000_t75" style="width:4.2pt;height:9.2pt" o:ole="">
            <v:imagedata r:id="rId69" o:title=""/>
          </v:shape>
          <o:OLEObject Type="Embed" ProgID="RadicalPie.Application.1" ShapeID="_x0000_i3122" DrawAspect="Content" ObjectID="_1822839941" r:id="rId112"/>
        </w:object>
      </w:r>
      <w:r w:rsidRPr="00C62B23">
        <w:t xml:space="preserve"> of the stationary system be determined for all points thereof at which there are clocks by means of light signals in the manner indicated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xml:space="preserve">; similarly let the time </w:t>
      </w:r>
      <w:r w:rsidR="00DD74D5" w:rsidRPr="00DD74D5">
        <w:rPr>
          <w:position w:val="-2"/>
        </w:rPr>
        <w:object w:dxaOrig="123" w:dyaOrig="141" w14:anchorId="72985F89">
          <v:shape id="_x0000_i3124" type="#_x0000_t75" style="width:5.85pt;height:6.7pt" o:ole="">
            <v:imagedata r:id="rId113" o:title=""/>
          </v:shape>
          <o:OLEObject Type="Embed" ProgID="RadicalPie.Application.1" ShapeID="_x0000_i3124" DrawAspect="Content" ObjectID="_1822839942" r:id="rId114"/>
        </w:object>
      </w:r>
      <w:r w:rsidRPr="00C62B23">
        <w:t xml:space="preserve"> of the moving system be determined for all points of the moving system at which there are clocks at rest relatively to that system by applying the method given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of light signals between the points at which the latter clocks are located.</w:t>
      </w:r>
    </w:p>
    <w:p w14:paraId="1C1E474F" w14:textId="6F9DB15D" w:rsidR="00C62B23" w:rsidRPr="00C62B23" w:rsidRDefault="00C62B23" w:rsidP="00C62B23">
      <w:r w:rsidRPr="00C62B23">
        <w:t xml:space="preserve">To any system of values </w:t>
      </w:r>
      <w:r w:rsidR="00DD74D5" w:rsidRPr="00DD74D5">
        <w:rPr>
          <w:position w:val="-2"/>
        </w:rPr>
        <w:object w:dxaOrig="125" w:dyaOrig="141" w14:anchorId="5A95F385">
          <v:shape id="_x0000_i3126" type="#_x0000_t75" style="width:5.85pt;height:6.7pt" o:ole="">
            <v:imagedata r:id="rId65" o:title=""/>
          </v:shape>
          <o:OLEObject Type="Embed" ProgID="RadicalPie.Application.1" ShapeID="_x0000_i3126" DrawAspect="Content" ObjectID="_1822839943" r:id="rId115"/>
        </w:object>
      </w:r>
      <w:r w:rsidRPr="00C62B23">
        <w:t xml:space="preserve">, </w:t>
      </w:r>
      <w:r w:rsidR="00DD74D5" w:rsidRPr="00DD74D5">
        <w:rPr>
          <w:position w:val="-6"/>
        </w:rPr>
        <w:object w:dxaOrig="125" w:dyaOrig="180" w14:anchorId="45AC0CC2">
          <v:shape id="_x0000_i3128" type="#_x0000_t75" style="width:5.85pt;height:9.2pt" o:ole="">
            <v:imagedata r:id="rId102" o:title=""/>
          </v:shape>
          <o:OLEObject Type="Embed" ProgID="RadicalPie.Application.1" ShapeID="_x0000_i3128" DrawAspect="Content" ObjectID="_1822839944" r:id="rId116"/>
        </w:object>
      </w:r>
      <w:r w:rsidRPr="00C62B23">
        <w:t xml:space="preserve">, </w:t>
      </w:r>
      <w:r w:rsidR="00DD74D5" w:rsidRPr="00DD74D5">
        <w:rPr>
          <w:position w:val="-2"/>
        </w:rPr>
        <w:object w:dxaOrig="112" w:dyaOrig="141" w14:anchorId="74724757">
          <v:shape id="_x0000_i3130" type="#_x0000_t75" style="width:5.85pt;height:6.7pt" o:ole="">
            <v:imagedata r:id="rId104" o:title=""/>
          </v:shape>
          <o:OLEObject Type="Embed" ProgID="RadicalPie.Application.1" ShapeID="_x0000_i3130" DrawAspect="Content" ObjectID="_1822839945" r:id="rId117"/>
        </w:object>
      </w:r>
      <w:r w:rsidRPr="00C62B23">
        <w:t xml:space="preserve">, </w:t>
      </w:r>
      <w:r w:rsidR="00DD74D5" w:rsidRPr="00DD74D5">
        <w:rPr>
          <w:position w:val="-2"/>
        </w:rPr>
        <w:object w:dxaOrig="90" w:dyaOrig="181" w14:anchorId="5F27BEC7">
          <v:shape id="_x0000_i3132" type="#_x0000_t75" style="width:4.2pt;height:9.2pt" o:ole="">
            <v:imagedata r:id="rId69" o:title=""/>
          </v:shape>
          <o:OLEObject Type="Embed" ProgID="RadicalPie.Application.1" ShapeID="_x0000_i3132" DrawAspect="Content" ObjectID="_1822839946" r:id="rId118"/>
        </w:object>
      </w:r>
      <w:r w:rsidRPr="00C62B23">
        <w:t xml:space="preserve">, which completely defines the place and time of an event in the stationary system, there belongs a system of values </w:t>
      </w:r>
      <w:r w:rsidR="00DD74D5" w:rsidRPr="00DD74D5">
        <w:rPr>
          <w:position w:val="-6"/>
        </w:rPr>
        <w:object w:dxaOrig="108" w:dyaOrig="240" w14:anchorId="12CEC0F9">
          <v:shape id="_x0000_i3134" type="#_x0000_t75" style="width:5pt;height:11.7pt" o:ole="">
            <v:imagedata r:id="rId106" o:title=""/>
          </v:shape>
          <o:OLEObject Type="Embed" ProgID="RadicalPie.Application.1" ShapeID="_x0000_i3134" DrawAspect="Content" ObjectID="_1822839947" r:id="rId119"/>
        </w:object>
      </w:r>
      <w:r w:rsidRPr="00C62B23">
        <w:t xml:space="preserve">, </w:t>
      </w:r>
      <w:r w:rsidR="00DD74D5" w:rsidRPr="00DD74D5">
        <w:rPr>
          <w:position w:val="-6"/>
        </w:rPr>
        <w:object w:dxaOrig="120" w:dyaOrig="180" w14:anchorId="20CDBA6B">
          <v:shape id="_x0000_i3136" type="#_x0000_t75" style="width:5.85pt;height:9.2pt" o:ole="">
            <v:imagedata r:id="rId108" o:title=""/>
          </v:shape>
          <o:OLEObject Type="Embed" ProgID="RadicalPie.Application.1" ShapeID="_x0000_i3136" DrawAspect="Content" ObjectID="_1822839948" r:id="rId120"/>
        </w:object>
      </w:r>
      <w:r w:rsidRPr="00C62B23">
        <w:t xml:space="preserve">, </w:t>
      </w:r>
      <w:r w:rsidR="00DD74D5" w:rsidRPr="00DD74D5">
        <w:rPr>
          <w:position w:val="-6"/>
        </w:rPr>
        <w:object w:dxaOrig="115" w:dyaOrig="240" w14:anchorId="0F7569EC">
          <v:shape id="_x0000_i3138" type="#_x0000_t75" style="width:5.85pt;height:11.7pt" o:ole="">
            <v:imagedata r:id="rId110" o:title=""/>
          </v:shape>
          <o:OLEObject Type="Embed" ProgID="RadicalPie.Application.1" ShapeID="_x0000_i3138" DrawAspect="Content" ObjectID="_1822839949" r:id="rId121"/>
        </w:object>
      </w:r>
      <w:r w:rsidRPr="00C62B23">
        <w:t xml:space="preserve">, </w:t>
      </w:r>
      <w:r w:rsidR="00DD74D5" w:rsidRPr="00DD74D5">
        <w:rPr>
          <w:position w:val="-2"/>
        </w:rPr>
        <w:object w:dxaOrig="123" w:dyaOrig="141" w14:anchorId="266D4E6A">
          <v:shape id="_x0000_i3140" type="#_x0000_t75" style="width:5.85pt;height:6.7pt" o:ole="">
            <v:imagedata r:id="rId113" o:title=""/>
          </v:shape>
          <o:OLEObject Type="Embed" ProgID="RadicalPie.Application.1" ShapeID="_x0000_i3140" DrawAspect="Content" ObjectID="_1822839950" r:id="rId122"/>
        </w:object>
      </w:r>
      <w:r w:rsidRPr="00C62B23">
        <w:t xml:space="preserve">, determining that event relatively to the system </w:t>
      </w:r>
      <w:r w:rsidR="00DD74D5" w:rsidRPr="00DD74D5">
        <w:rPr>
          <w:position w:val="-2"/>
        </w:rPr>
        <w:object w:dxaOrig="121" w:dyaOrig="201" w14:anchorId="4A65FD84">
          <v:shape id="_x0000_i3142" type="#_x0000_t75" style="width:5.85pt;height:10.05pt" o:ole="">
            <v:imagedata r:id="rId89" o:title=""/>
          </v:shape>
          <o:OLEObject Type="Embed" ProgID="RadicalPie.Application.1" ShapeID="_x0000_i3142" DrawAspect="Content" ObjectID="_1822839951" r:id="rId123"/>
        </w:object>
      </w:r>
      <w:r w:rsidRPr="00C62B23">
        <w:t>, and our task is now to find the system of equations connecting these quantities.</w:t>
      </w:r>
    </w:p>
    <w:p w14:paraId="50A270AC" w14:textId="77777777" w:rsidR="00C62B23" w:rsidRPr="00C62B23" w:rsidRDefault="00C62B23" w:rsidP="00C62B23">
      <w:r w:rsidRPr="00C62B23">
        <w:t>In the first place it is clear that the equations must be linear on account of the properties of homogeneity which we attribute to space and time.</w:t>
      </w:r>
    </w:p>
    <w:p w14:paraId="02C96190" w14:textId="065E143E" w:rsidR="00C62B23" w:rsidRPr="00C62B23" w:rsidRDefault="00C62B23" w:rsidP="00C62B23">
      <w:r w:rsidRPr="00C62B23">
        <w:lastRenderedPageBreak/>
        <w:t xml:space="preserve">If we place </w:t>
      </w:r>
      <w:r w:rsidR="00DD74D5" w:rsidRPr="00DD74D5">
        <w:rPr>
          <w:position w:val="-2"/>
        </w:rPr>
        <w:object w:dxaOrig="1154" w:dyaOrig="221" w14:anchorId="45BB95F5">
          <v:shape id="_x0000_i3144" type="#_x0000_t75" style="width:57.75pt;height:10.9pt" o:ole="">
            <v:imagedata r:id="rId124" o:title=""/>
          </v:shape>
          <o:OLEObject Type="Embed" ProgID="RadicalPie.Application.1" ShapeID="_x0000_i3144" DrawAspect="Content" ObjectID="_1822839952" r:id="rId125"/>
        </w:object>
      </w:r>
      <w:r w:rsidRPr="00C62B23">
        <w:t xml:space="preserve">, it is clear that a point at rest in the system </w:t>
      </w:r>
      <w:r w:rsidR="00DD74D5" w:rsidRPr="00DD74D5">
        <w:rPr>
          <w:position w:val="-2"/>
        </w:rPr>
        <w:object w:dxaOrig="121" w:dyaOrig="201" w14:anchorId="4874AC26">
          <v:shape id="_x0000_i3146" type="#_x0000_t75" style="width:5.85pt;height:10.05pt" o:ole="">
            <v:imagedata r:id="rId89" o:title=""/>
          </v:shape>
          <o:OLEObject Type="Embed" ProgID="RadicalPie.Application.1" ShapeID="_x0000_i3146" DrawAspect="Content" ObjectID="_1822839953" r:id="rId126"/>
        </w:object>
      </w:r>
      <w:r w:rsidRPr="00C62B23">
        <w:t xml:space="preserve"> must have a system of values </w:t>
      </w:r>
      <w:r w:rsidR="00DD74D5" w:rsidRPr="00DD74D5">
        <w:rPr>
          <w:position w:val="-6"/>
        </w:rPr>
        <w:object w:dxaOrig="195" w:dyaOrig="260" w14:anchorId="3EFD06F8">
          <v:shape id="_x0000_i3148" type="#_x0000_t75" style="width:10.05pt;height:13.4pt" o:ole="">
            <v:imagedata r:id="rId127" o:title=""/>
          </v:shape>
          <o:OLEObject Type="Embed" ProgID="RadicalPie.Application.1" ShapeID="_x0000_i3148" DrawAspect="Content" ObjectID="_1822839954" r:id="rId128"/>
        </w:object>
      </w:r>
      <w:r w:rsidRPr="00C62B23">
        <w:t xml:space="preserve"> </w:t>
      </w:r>
      <w:r w:rsidR="00DD74D5" w:rsidRPr="00DD74D5">
        <w:rPr>
          <w:position w:val="-6"/>
        </w:rPr>
        <w:object w:dxaOrig="125" w:dyaOrig="180" w14:anchorId="0C0137C8">
          <v:shape id="_x0000_i3150" type="#_x0000_t75" style="width:5.85pt;height:9.2pt" o:ole="">
            <v:imagedata r:id="rId102" o:title=""/>
          </v:shape>
          <o:OLEObject Type="Embed" ProgID="RadicalPie.Application.1" ShapeID="_x0000_i3150" DrawAspect="Content" ObjectID="_1822839955" r:id="rId129"/>
        </w:object>
      </w:r>
      <w:r w:rsidRPr="00C62B23">
        <w:t xml:space="preserve">, </w:t>
      </w:r>
      <w:r w:rsidR="00DD74D5" w:rsidRPr="00DD74D5">
        <w:rPr>
          <w:position w:val="-2"/>
        </w:rPr>
        <w:object w:dxaOrig="112" w:dyaOrig="141" w14:anchorId="25C5A569">
          <v:shape id="_x0000_i3152" type="#_x0000_t75" style="width:5.85pt;height:6.7pt" o:ole="">
            <v:imagedata r:id="rId104" o:title=""/>
          </v:shape>
          <o:OLEObject Type="Embed" ProgID="RadicalPie.Application.1" ShapeID="_x0000_i3152" DrawAspect="Content" ObjectID="_1822839956" r:id="rId130"/>
        </w:object>
      </w:r>
      <w:r w:rsidRPr="00C62B23">
        <w:t xml:space="preserve"> independent of time. We first define </w:t>
      </w:r>
      <w:r w:rsidR="00DD74D5" w:rsidRPr="00DD74D5">
        <w:rPr>
          <w:position w:val="-2"/>
        </w:rPr>
        <w:object w:dxaOrig="123" w:dyaOrig="141" w14:anchorId="2A677800">
          <v:shape id="_x0000_i3154" type="#_x0000_t75" style="width:5.85pt;height:6.7pt" o:ole="">
            <v:imagedata r:id="rId113" o:title=""/>
          </v:shape>
          <o:OLEObject Type="Embed" ProgID="RadicalPie.Application.1" ShapeID="_x0000_i3154" DrawAspect="Content" ObjectID="_1822839957" r:id="rId131"/>
        </w:object>
      </w:r>
      <w:r w:rsidRPr="00C62B23">
        <w:t xml:space="preserve"> as a function of </w:t>
      </w:r>
      <w:r w:rsidR="00DD74D5" w:rsidRPr="00DD74D5">
        <w:rPr>
          <w:position w:val="-2"/>
        </w:rPr>
        <w:object w:dxaOrig="125" w:dyaOrig="141" w14:anchorId="5E735D15">
          <v:shape id="_x0000_i3156" type="#_x0000_t75" style="width:5.85pt;height:6.7pt" o:ole="">
            <v:imagedata r:id="rId65" o:title=""/>
          </v:shape>
          <o:OLEObject Type="Embed" ProgID="RadicalPie.Application.1" ShapeID="_x0000_i3156" DrawAspect="Content" ObjectID="_1822839958" r:id="rId132"/>
        </w:object>
      </w:r>
      <w:r w:rsidRPr="00C62B23">
        <w:t xml:space="preserve">, </w:t>
      </w:r>
      <w:r w:rsidR="00DD74D5" w:rsidRPr="00DD74D5">
        <w:rPr>
          <w:position w:val="-6"/>
        </w:rPr>
        <w:object w:dxaOrig="125" w:dyaOrig="180" w14:anchorId="0AC6DA9B">
          <v:shape id="_x0000_i3158" type="#_x0000_t75" style="width:5.85pt;height:9.2pt" o:ole="">
            <v:imagedata r:id="rId102" o:title=""/>
          </v:shape>
          <o:OLEObject Type="Embed" ProgID="RadicalPie.Application.1" ShapeID="_x0000_i3158" DrawAspect="Content" ObjectID="_1822839959" r:id="rId133"/>
        </w:object>
      </w:r>
      <w:r w:rsidRPr="00C62B23">
        <w:t xml:space="preserve">, </w:t>
      </w:r>
      <w:r w:rsidR="00DD74D5" w:rsidRPr="00DD74D5">
        <w:rPr>
          <w:position w:val="-2"/>
        </w:rPr>
        <w:object w:dxaOrig="112" w:dyaOrig="141" w14:anchorId="09BD15F9">
          <v:shape id="_x0000_i3160" type="#_x0000_t75" style="width:5.85pt;height:6.7pt" o:ole="">
            <v:imagedata r:id="rId104" o:title=""/>
          </v:shape>
          <o:OLEObject Type="Embed" ProgID="RadicalPie.Application.1" ShapeID="_x0000_i3160" DrawAspect="Content" ObjectID="_1822839960" r:id="rId134"/>
        </w:object>
      </w:r>
      <w:r w:rsidRPr="00C62B23">
        <w:t xml:space="preserve">, and </w:t>
      </w:r>
      <w:r w:rsidR="00DD74D5" w:rsidRPr="00DD74D5">
        <w:rPr>
          <w:position w:val="-2"/>
        </w:rPr>
        <w:object w:dxaOrig="90" w:dyaOrig="181" w14:anchorId="3600A4A2">
          <v:shape id="_x0000_i3162" type="#_x0000_t75" style="width:4.2pt;height:9.2pt" o:ole="">
            <v:imagedata r:id="rId69" o:title=""/>
          </v:shape>
          <o:OLEObject Type="Embed" ProgID="RadicalPie.Application.1" ShapeID="_x0000_i3162" DrawAspect="Content" ObjectID="_1822839961" r:id="rId135"/>
        </w:object>
      </w:r>
      <w:r w:rsidRPr="00C62B23">
        <w:t xml:space="preserve">. To do this we have to express in equations that </w:t>
      </w:r>
      <w:r w:rsidR="00DD74D5" w:rsidRPr="00DD74D5">
        <w:rPr>
          <w:position w:val="-2"/>
        </w:rPr>
        <w:object w:dxaOrig="123" w:dyaOrig="141" w14:anchorId="51B8B703">
          <v:shape id="_x0000_i3164" type="#_x0000_t75" style="width:5.85pt;height:6.7pt" o:ole="">
            <v:imagedata r:id="rId113" o:title=""/>
          </v:shape>
          <o:OLEObject Type="Embed" ProgID="RadicalPie.Application.1" ShapeID="_x0000_i3164" DrawAspect="Content" ObjectID="_1822839962" r:id="rId136"/>
        </w:object>
      </w:r>
      <w:r w:rsidRPr="00C62B23">
        <w:t xml:space="preserve"> is nothing else than the summary of the data of clocks at rest in system </w:t>
      </w:r>
      <w:r w:rsidR="00DD74D5" w:rsidRPr="00DD74D5">
        <w:rPr>
          <w:position w:val="-2"/>
        </w:rPr>
        <w:object w:dxaOrig="121" w:dyaOrig="201" w14:anchorId="3651D7F7">
          <v:shape id="_x0000_i3166" type="#_x0000_t75" style="width:5.85pt;height:10.05pt" o:ole="">
            <v:imagedata r:id="rId89" o:title=""/>
          </v:shape>
          <o:OLEObject Type="Embed" ProgID="RadicalPie.Application.1" ShapeID="_x0000_i3166" DrawAspect="Content" ObjectID="_1822839963" r:id="rId137"/>
        </w:object>
      </w:r>
      <w:r w:rsidRPr="00C62B23">
        <w:t xml:space="preserve">, which have been synchronized according to the rule given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w:t>
      </w:r>
    </w:p>
    <w:p w14:paraId="02B07415" w14:textId="76A142D1" w:rsidR="00C62B23" w:rsidRPr="00C62B23" w:rsidRDefault="00C62B23" w:rsidP="00C62B23">
      <w:r w:rsidRPr="00C62B23">
        <w:t xml:space="preserve">From the origin of system </w:t>
      </w:r>
      <w:r w:rsidR="00DD74D5" w:rsidRPr="00DD74D5">
        <w:rPr>
          <w:position w:val="-2"/>
        </w:rPr>
        <w:object w:dxaOrig="121" w:dyaOrig="201" w14:anchorId="7CD6EB74">
          <v:shape id="_x0000_i3168" type="#_x0000_t75" style="width:5.85pt;height:10.05pt" o:ole="">
            <v:imagedata r:id="rId89" o:title=""/>
          </v:shape>
          <o:OLEObject Type="Embed" ProgID="RadicalPie.Application.1" ShapeID="_x0000_i3168" DrawAspect="Content" ObjectID="_1822839964" r:id="rId138"/>
        </w:object>
      </w:r>
      <w:r w:rsidRPr="00C62B23">
        <w:t xml:space="preserve"> let a ray be emitted at the time </w:t>
      </w:r>
      <w:r w:rsidR="00DD74D5" w:rsidRPr="00DD74D5">
        <w:rPr>
          <w:position w:val="-6"/>
        </w:rPr>
        <w:object w:dxaOrig="198" w:dyaOrig="180" w14:anchorId="5C13C157">
          <v:shape id="_x0000_i3170" type="#_x0000_t75" style="width:10.05pt;height:9.2pt" o:ole="">
            <v:imagedata r:id="rId139" o:title=""/>
          </v:shape>
          <o:OLEObject Type="Embed" ProgID="RadicalPie.Application.1" ShapeID="_x0000_i3170" DrawAspect="Content" ObjectID="_1822839965" r:id="rId140"/>
        </w:object>
      </w:r>
      <w:r w:rsidRPr="00C62B23">
        <w:t xml:space="preserve"> along the </w:t>
      </w:r>
      <w:r w:rsidR="00DD74D5" w:rsidRPr="00DD74D5">
        <w:object w:dxaOrig="198" w:dyaOrig="180" w14:anchorId="7CED1EB6">
          <v:shape id="_x0000_i3172" type="#_x0000_t75" style="width:10.05pt;height:9.2pt" o:ole="">
            <v:imagedata r:id="rId60" o:title=""/>
          </v:shape>
          <o:OLEObject Type="Embed" ProgID="RadicalPie.Application.1" ShapeID="_x0000_i3172" DrawAspect="Content" ObjectID="_1822839966" r:id="rId141"/>
        </w:object>
      </w:r>
      <w:r w:rsidRPr="00C62B23">
        <w:t xml:space="preserve">-axis to </w:t>
      </w:r>
      <w:r w:rsidR="00DD74D5" w:rsidRPr="00DD74D5">
        <w:rPr>
          <w:position w:val="-6"/>
        </w:rPr>
        <w:object w:dxaOrig="195" w:dyaOrig="260" w14:anchorId="2FC032D7">
          <v:shape id="_x0000_i3174" type="#_x0000_t75" style="width:10.05pt;height:13.4pt" o:ole="">
            <v:imagedata r:id="rId127" o:title=""/>
          </v:shape>
          <o:OLEObject Type="Embed" ProgID="RadicalPie.Application.1" ShapeID="_x0000_i3174" DrawAspect="Content" ObjectID="_1822839967" r:id="rId142"/>
        </w:object>
      </w:r>
      <w:r w:rsidRPr="00C62B23">
        <w:t xml:space="preserve"> and at the time </w:t>
      </w:r>
      <w:r w:rsidR="00DD74D5" w:rsidRPr="00DD74D5">
        <w:rPr>
          <w:position w:val="-6"/>
        </w:rPr>
        <w:object w:dxaOrig="190" w:dyaOrig="180" w14:anchorId="7B6B2C5B">
          <v:shape id="_x0000_i3176" type="#_x0000_t75" style="width:9.2pt;height:9.2pt" o:ole="">
            <v:imagedata r:id="rId143" o:title=""/>
          </v:shape>
          <o:OLEObject Type="Embed" ProgID="RadicalPie.Application.1" ShapeID="_x0000_i3176" DrawAspect="Content" ObjectID="_1822839968" r:id="rId144"/>
        </w:object>
      </w:r>
      <w:r w:rsidRPr="00C62B23">
        <w:t xml:space="preserve"> be reflected thence to the origin of the coordinates, arriving there at the time </w:t>
      </w:r>
      <w:r w:rsidR="00DD74D5" w:rsidRPr="00DD74D5">
        <w:rPr>
          <w:position w:val="-6"/>
        </w:rPr>
        <w:object w:dxaOrig="196" w:dyaOrig="180" w14:anchorId="59919F7C">
          <v:shape id="_x0000_i3178" type="#_x0000_t75" style="width:10.05pt;height:9.2pt" o:ole="">
            <v:imagedata r:id="rId145" o:title=""/>
          </v:shape>
          <o:OLEObject Type="Embed" ProgID="RadicalPie.Application.1" ShapeID="_x0000_i3178" DrawAspect="Content" ObjectID="_1822839969" r:id="rId146"/>
        </w:object>
      </w:r>
      <w:r w:rsidRPr="00C62B23">
        <w:t>; we then must have:</w:t>
      </w:r>
    </w:p>
    <w:p w14:paraId="466207E6" w14:textId="353EABA0" w:rsidR="00C62B23" w:rsidRPr="00C62B23" w:rsidRDefault="00C62B23" w:rsidP="00C62B23">
      <w:pPr>
        <w:pStyle w:val="Equation"/>
      </w:pPr>
      <w:r w:rsidRPr="00C62B23">
        <w:tab/>
      </w:r>
      <w:r w:rsidR="00DD74D5" w:rsidRPr="00DD74D5">
        <w:rPr>
          <w:position w:val="-20"/>
        </w:rPr>
        <w:object w:dxaOrig="1573" w:dyaOrig="520" w14:anchorId="42A03EC6">
          <v:shape id="_x0000_i3180" type="#_x0000_t75" style="width:78.7pt;height:25.95pt" o:ole="">
            <v:imagedata r:id="rId147" o:title=""/>
          </v:shape>
          <o:OLEObject Type="Embed" ProgID="RadicalPie.Application.1" ShapeID="_x0000_i3180" DrawAspect="Content" ObjectID="_1822839970" r:id="rId148"/>
        </w:object>
      </w:r>
      <w:r w:rsidRPr="00C62B23">
        <w:t xml:space="preserve"> </w:t>
      </w:r>
      <w:r w:rsidRPr="00C62B23">
        <w:tab/>
        <w:t>(</w:t>
      </w:r>
      <w:fldSimple w:instr=" SEQ equation ">
        <w:r w:rsidR="00482B1B">
          <w:rPr>
            <w:noProof/>
          </w:rPr>
          <w:t>6</w:t>
        </w:r>
      </w:fldSimple>
      <w:r w:rsidRPr="00C62B23">
        <w:t>)</w:t>
      </w:r>
    </w:p>
    <w:p w14:paraId="39D5CADB" w14:textId="2BD04BAC" w:rsidR="00C62B23" w:rsidRPr="00C62B23" w:rsidRDefault="00C62B23" w:rsidP="00C62B23">
      <w:r w:rsidRPr="00C62B23">
        <w:t xml:space="preserve">or, by inserting the arguments of the function </w:t>
      </w:r>
      <w:r w:rsidR="00DD74D5" w:rsidRPr="00DD74D5">
        <w:rPr>
          <w:position w:val="-2"/>
        </w:rPr>
        <w:object w:dxaOrig="123" w:dyaOrig="141" w14:anchorId="18950CE5">
          <v:shape id="_x0000_i3182" type="#_x0000_t75" style="width:5.85pt;height:6.7pt" o:ole="">
            <v:imagedata r:id="rId113" o:title=""/>
          </v:shape>
          <o:OLEObject Type="Embed" ProgID="RadicalPie.Application.1" ShapeID="_x0000_i3182" DrawAspect="Content" ObjectID="_1822839971" r:id="rId149"/>
        </w:object>
      </w:r>
      <w:r w:rsidRPr="00C62B23">
        <w:t xml:space="preserve"> and applying the principle of the constancy of the velocity of light in the stationary system:</w:t>
      </w:r>
    </w:p>
    <w:p w14:paraId="59D4109E" w14:textId="3B48DC8D" w:rsidR="00C62B23" w:rsidRPr="00C62B23" w:rsidRDefault="00C62B23" w:rsidP="00C62B23">
      <w:pPr>
        <w:pStyle w:val="Equation"/>
      </w:pPr>
      <w:r w:rsidRPr="00C62B23">
        <w:tab/>
      </w:r>
      <w:r w:rsidR="00DD74D5" w:rsidRPr="00DD74D5">
        <w:rPr>
          <w:position w:val="-24"/>
        </w:rPr>
        <w:object w:dxaOrig="4885" w:dyaOrig="1361" w14:anchorId="291C744D">
          <v:shape id="_x0000_i3184" type="#_x0000_t75" style="width:244.45pt;height:67.8pt" o:ole="">
            <v:imagedata r:id="rId150" o:title=""/>
          </v:shape>
          <o:OLEObject Type="Embed" ProgID="RadicalPie.Application.1" ShapeID="_x0000_i3184" DrawAspect="Content" ObjectID="_1822839972" r:id="rId151"/>
        </w:object>
      </w:r>
      <w:r w:rsidRPr="00C62B23">
        <w:t xml:space="preserve"> </w:t>
      </w:r>
      <w:r w:rsidRPr="00C62B23">
        <w:tab/>
        <w:t>(</w:t>
      </w:r>
      <w:fldSimple w:instr=" SEQ equation ">
        <w:r w:rsidR="00482B1B">
          <w:rPr>
            <w:noProof/>
          </w:rPr>
          <w:t>7</w:t>
        </w:r>
      </w:fldSimple>
      <w:r w:rsidRPr="00C62B23">
        <w:t>)</w:t>
      </w:r>
    </w:p>
    <w:p w14:paraId="378E6E2B" w14:textId="37AF82E8" w:rsidR="00C62B23" w:rsidRPr="00C62B23" w:rsidRDefault="00C62B23" w:rsidP="00C62B23">
      <w:r w:rsidRPr="00C62B23">
        <w:t xml:space="preserve">Hence, if </w:t>
      </w:r>
      <w:r w:rsidR="00DD74D5" w:rsidRPr="00DD74D5">
        <w:rPr>
          <w:position w:val="-2"/>
        </w:rPr>
        <w:object w:dxaOrig="195" w:dyaOrig="221" w14:anchorId="43A66FE9">
          <v:shape id="_x0000_i3186" type="#_x0000_t75" style="width:10.05pt;height:10.9pt" o:ole="">
            <v:imagedata r:id="rId152" o:title=""/>
          </v:shape>
          <o:OLEObject Type="Embed" ProgID="RadicalPie.Application.1" ShapeID="_x0000_i3186" DrawAspect="Content" ObjectID="_1822839973" r:id="rId153"/>
        </w:object>
      </w:r>
      <w:r w:rsidRPr="00C62B23">
        <w:t xml:space="preserve"> be chosen infinitesimally small,</w:t>
      </w:r>
    </w:p>
    <w:p w14:paraId="6E252941" w14:textId="77D0993C" w:rsidR="00C62B23" w:rsidRPr="00C62B23" w:rsidRDefault="00C62B23" w:rsidP="00C62B23">
      <w:pPr>
        <w:pStyle w:val="Equation"/>
      </w:pPr>
      <w:r w:rsidRPr="00C62B23">
        <w:tab/>
      </w:r>
      <w:r w:rsidR="00DD74D5" w:rsidRPr="00DD74D5">
        <w:rPr>
          <w:position w:val="-24"/>
        </w:rPr>
        <w:object w:dxaOrig="4209" w:dyaOrig="600" w14:anchorId="6320117D">
          <v:shape id="_x0000_i3188" type="#_x0000_t75" style="width:210.15pt;height:30.15pt" o:ole="">
            <v:imagedata r:id="rId154" o:title=""/>
          </v:shape>
          <o:OLEObject Type="Embed" ProgID="RadicalPie.Application.1" ShapeID="_x0000_i3188" DrawAspect="Content" ObjectID="_1822839974" r:id="rId155"/>
        </w:object>
      </w:r>
      <w:r w:rsidRPr="00C62B23">
        <w:t xml:space="preserve"> </w:t>
      </w:r>
      <w:r w:rsidRPr="00C62B23">
        <w:tab/>
        <w:t>(</w:t>
      </w:r>
      <w:fldSimple w:instr=" SEQ equation ">
        <w:r w:rsidR="00482B1B">
          <w:rPr>
            <w:noProof/>
          </w:rPr>
          <w:t>8</w:t>
        </w:r>
      </w:fldSimple>
      <w:r w:rsidRPr="00C62B23">
        <w:t>)</w:t>
      </w:r>
    </w:p>
    <w:p w14:paraId="22ACA750" w14:textId="77777777" w:rsidR="00C62B23" w:rsidRPr="00C62B23" w:rsidRDefault="00C62B23" w:rsidP="00C62B23">
      <w:r w:rsidRPr="00C62B23">
        <w:t>or</w:t>
      </w:r>
    </w:p>
    <w:p w14:paraId="549B75E9" w14:textId="73CFD67F" w:rsidR="00C62B23" w:rsidRPr="00C62B23" w:rsidRDefault="00C62B23" w:rsidP="00C62B23">
      <w:pPr>
        <w:pStyle w:val="Equation"/>
      </w:pPr>
      <w:r w:rsidRPr="00C62B23">
        <w:tab/>
      </w:r>
      <w:r w:rsidR="00DD74D5" w:rsidRPr="00DD74D5">
        <w:rPr>
          <w:position w:val="-22"/>
        </w:rPr>
        <w:object w:dxaOrig="2228" w:dyaOrig="541" w14:anchorId="604BCC10">
          <v:shape id="_x0000_i3190" type="#_x0000_t75" style="width:111.35pt;height:26.8pt" o:ole="">
            <v:imagedata r:id="rId156" o:title=""/>
          </v:shape>
          <o:OLEObject Type="Embed" ProgID="RadicalPie.Application.1" ShapeID="_x0000_i3190" DrawAspect="Content" ObjectID="_1822839975" r:id="rId157"/>
        </w:object>
      </w:r>
      <w:r w:rsidRPr="00C62B23">
        <w:t xml:space="preserve"> </w:t>
      </w:r>
      <w:r w:rsidRPr="00C62B23">
        <w:tab/>
        <w:t>(</w:t>
      </w:r>
      <w:fldSimple w:instr=" SEQ equation ">
        <w:r w:rsidR="00482B1B">
          <w:rPr>
            <w:noProof/>
          </w:rPr>
          <w:t>9</w:t>
        </w:r>
      </w:fldSimple>
      <w:r w:rsidRPr="00C62B23">
        <w:t>)</w:t>
      </w:r>
    </w:p>
    <w:p w14:paraId="6B076148" w14:textId="1390D8DA" w:rsidR="00C62B23" w:rsidRPr="00C62B23" w:rsidRDefault="00C62B23" w:rsidP="00C62B23">
      <w:bookmarkStart w:id="2" w:name="_Hlk211028184"/>
      <w:r w:rsidRPr="00C62B23">
        <w:t xml:space="preserve">It is to be noted that instead of the origin of the coordinates we </w:t>
      </w:r>
      <w:bookmarkEnd w:id="2"/>
      <w:r w:rsidRPr="00C62B23">
        <w:t xml:space="preserve">might have chosen any other point for the point of origin of the ray, and the equation just obtained is therefore valid for all values of </w:t>
      </w:r>
      <w:r w:rsidR="00DD74D5" w:rsidRPr="00DD74D5">
        <w:rPr>
          <w:position w:val="-6"/>
        </w:rPr>
        <w:object w:dxaOrig="195" w:dyaOrig="260" w14:anchorId="56E071FB">
          <v:shape id="_x0000_i3192" type="#_x0000_t75" style="width:10.05pt;height:13.4pt" o:ole="">
            <v:imagedata r:id="rId158" o:title=""/>
          </v:shape>
          <o:OLEObject Type="Embed" ProgID="RadicalPie.Application.1" ShapeID="_x0000_i3192" DrawAspect="Content" ObjectID="_1822839976" r:id="rId159"/>
        </w:object>
      </w:r>
      <w:r w:rsidRPr="00C62B23">
        <w:t xml:space="preserve"> </w:t>
      </w:r>
      <w:r w:rsidR="00DD74D5" w:rsidRPr="00DD74D5">
        <w:rPr>
          <w:position w:val="-6"/>
        </w:rPr>
        <w:object w:dxaOrig="125" w:dyaOrig="180" w14:anchorId="7B8180CC">
          <v:shape id="_x0000_i3194" type="#_x0000_t75" style="width:5.85pt;height:9.2pt" o:ole="">
            <v:imagedata r:id="rId102" o:title=""/>
          </v:shape>
          <o:OLEObject Type="Embed" ProgID="RadicalPie.Application.1" ShapeID="_x0000_i3194" DrawAspect="Content" ObjectID="_1822839977" r:id="rId160"/>
        </w:object>
      </w:r>
      <w:r w:rsidRPr="00C62B23">
        <w:t xml:space="preserve">, </w:t>
      </w:r>
      <w:r w:rsidR="00DD74D5" w:rsidRPr="00DD74D5">
        <w:rPr>
          <w:position w:val="-2"/>
        </w:rPr>
        <w:object w:dxaOrig="112" w:dyaOrig="141" w14:anchorId="3237116A">
          <v:shape id="_x0000_i3196" type="#_x0000_t75" style="width:5.85pt;height:6.7pt" o:ole="">
            <v:imagedata r:id="rId104" o:title=""/>
          </v:shape>
          <o:OLEObject Type="Embed" ProgID="RadicalPie.Application.1" ShapeID="_x0000_i3196" DrawAspect="Content" ObjectID="_1822839978" r:id="rId161"/>
        </w:object>
      </w:r>
      <w:r w:rsidRPr="00C62B23">
        <w:t>.</w:t>
      </w:r>
    </w:p>
    <w:p w14:paraId="152BE7BE" w14:textId="1B649318" w:rsidR="00C62B23" w:rsidRPr="00C62B23" w:rsidRDefault="00C62B23" w:rsidP="00C62B23">
      <w:r w:rsidRPr="00C62B23">
        <w:t xml:space="preserve">An analogous consideration—applied to the axes of </w:t>
      </w:r>
      <w:r w:rsidR="00DD74D5" w:rsidRPr="00DD74D5">
        <w:object w:dxaOrig="210" w:dyaOrig="180" w14:anchorId="05A3DA5D">
          <v:shape id="_x0000_i3198" type="#_x0000_t75" style="width:10.9pt;height:9.2pt" o:ole="">
            <v:imagedata r:id="rId85" o:title=""/>
          </v:shape>
          <o:OLEObject Type="Embed" ProgID="RadicalPie.Application.1" ShapeID="_x0000_i3198" DrawAspect="Content" ObjectID="_1822839979" r:id="rId162"/>
        </w:object>
      </w:r>
      <w:r w:rsidRPr="00C62B23">
        <w:t xml:space="preserve"> and </w:t>
      </w:r>
      <w:r w:rsidR="00DD74D5" w:rsidRPr="00DD74D5">
        <w:object w:dxaOrig="170" w:dyaOrig="180" w14:anchorId="79FCE6DE">
          <v:shape id="_x0000_i3200" type="#_x0000_t75" style="width:8.35pt;height:9.2pt" o:ole="">
            <v:imagedata r:id="rId87" o:title=""/>
          </v:shape>
          <o:OLEObject Type="Embed" ProgID="RadicalPie.Application.1" ShapeID="_x0000_i3200" DrawAspect="Content" ObjectID="_1822839980" r:id="rId163"/>
        </w:object>
      </w:r>
      <w:r w:rsidRPr="00C62B23">
        <w:t xml:space="preserve"> —it being borne in mind that light is always propagated along these axes, when viewed from the stationary system, with the velocity </w:t>
      </w:r>
      <w:r w:rsidR="00DD74D5" w:rsidRPr="00DD74D5">
        <w:rPr>
          <w:position w:val="-4"/>
        </w:rPr>
        <w:object w:dxaOrig="952" w:dyaOrig="320" w14:anchorId="7631BE9E">
          <v:shape id="_x0000_i3202" type="#_x0000_t75" style="width:47.7pt;height:15.9pt" o:ole="">
            <v:imagedata r:id="rId164" o:title=""/>
          </v:shape>
          <o:OLEObject Type="Embed" ProgID="RadicalPie.Application.1" ShapeID="_x0000_i3202" DrawAspect="Content" ObjectID="_1822839981" r:id="rId165"/>
        </w:object>
      </w:r>
      <w:r w:rsidRPr="00C62B23">
        <w:t xml:space="preserve"> gives us:</w:t>
      </w:r>
    </w:p>
    <w:p w14:paraId="50661CBE" w14:textId="363DDE26" w:rsidR="00C62B23" w:rsidRPr="00C62B23" w:rsidRDefault="00C62B23" w:rsidP="00C62B23">
      <w:pPr>
        <w:pStyle w:val="Equation"/>
      </w:pPr>
      <w:r w:rsidRPr="00C62B23">
        <w:tab/>
      </w:r>
      <w:r w:rsidR="00DD74D5" w:rsidRPr="00DD74D5">
        <w:rPr>
          <w:position w:val="-24"/>
        </w:rPr>
        <w:object w:dxaOrig="718" w:dyaOrig="561" w14:anchorId="6D6AA9DC">
          <v:shape id="_x0000_i3204" type="#_x0000_t75" style="width:36pt;height:28.45pt" o:ole="">
            <v:imagedata r:id="rId166" o:title=""/>
          </v:shape>
          <o:OLEObject Type="Embed" ProgID="RadicalPie.Application.1" ShapeID="_x0000_i3204" DrawAspect="Content" ObjectID="_1822839982" r:id="rId167"/>
        </w:object>
      </w:r>
      <w:r w:rsidRPr="00C62B23">
        <w:t xml:space="preserve"> </w:t>
      </w:r>
      <w:r w:rsidRPr="00C62B23">
        <w:tab/>
        <w:t>(</w:t>
      </w:r>
      <w:fldSimple w:instr=" SEQ equation ">
        <w:r w:rsidR="00482B1B">
          <w:rPr>
            <w:noProof/>
          </w:rPr>
          <w:t>10</w:t>
        </w:r>
      </w:fldSimple>
      <w:r w:rsidRPr="00C62B23">
        <w:t>)</w:t>
      </w:r>
    </w:p>
    <w:p w14:paraId="7869921E" w14:textId="743303F7" w:rsidR="00C62B23" w:rsidRPr="00C62B23" w:rsidRDefault="00C62B23" w:rsidP="00C62B23">
      <w:pPr>
        <w:pStyle w:val="Equation"/>
      </w:pPr>
      <w:r w:rsidRPr="00C62B23">
        <w:tab/>
      </w:r>
      <w:r w:rsidR="00DD74D5" w:rsidRPr="00DD74D5">
        <w:rPr>
          <w:position w:val="-20"/>
        </w:rPr>
        <w:object w:dxaOrig="784" w:dyaOrig="520" w14:anchorId="30033D81">
          <v:shape id="_x0000_i3206" type="#_x0000_t75" style="width:39.35pt;height:25.95pt" o:ole="">
            <v:imagedata r:id="rId168" o:title=""/>
          </v:shape>
          <o:OLEObject Type="Embed" ProgID="RadicalPie.Application.1" ShapeID="_x0000_i3206" DrawAspect="Content" ObjectID="_1822839983" r:id="rId169"/>
        </w:object>
      </w:r>
      <w:r w:rsidRPr="00C62B23">
        <w:tab/>
        <w:t>(</w:t>
      </w:r>
      <w:fldSimple w:instr=" SEQ equation ">
        <w:r w:rsidR="00482B1B">
          <w:rPr>
            <w:noProof/>
          </w:rPr>
          <w:t>11</w:t>
        </w:r>
      </w:fldSimple>
      <w:r w:rsidRPr="00C62B23">
        <w:t>)</w:t>
      </w:r>
    </w:p>
    <w:p w14:paraId="051774B9" w14:textId="15DBBC3C" w:rsidR="00C62B23" w:rsidRPr="00C62B23" w:rsidRDefault="00C62B23" w:rsidP="00C62B23">
      <w:r w:rsidRPr="00C62B23">
        <w:t xml:space="preserve">Since </w:t>
      </w:r>
      <w:r w:rsidR="00DD74D5" w:rsidRPr="00DD74D5">
        <w:rPr>
          <w:position w:val="-2"/>
        </w:rPr>
        <w:object w:dxaOrig="123" w:dyaOrig="141" w14:anchorId="075B5CF3">
          <v:shape id="_x0000_i3208" type="#_x0000_t75" style="width:5.85pt;height:6.7pt" o:ole="">
            <v:imagedata r:id="rId113" o:title=""/>
          </v:shape>
          <o:OLEObject Type="Embed" ProgID="RadicalPie.Application.1" ShapeID="_x0000_i3208" DrawAspect="Content" ObjectID="_1822839984" r:id="rId170"/>
        </w:object>
      </w:r>
      <w:r w:rsidRPr="00C62B23">
        <w:t xml:space="preserve"> is a linear function, it follows from these equations that</w:t>
      </w:r>
    </w:p>
    <w:p w14:paraId="6FE59F5E" w14:textId="785373EF" w:rsidR="00C62B23" w:rsidRPr="00C62B23" w:rsidRDefault="00C62B23" w:rsidP="00C62B23">
      <w:pPr>
        <w:pStyle w:val="Equation"/>
      </w:pPr>
      <w:r w:rsidRPr="00C62B23">
        <w:tab/>
      </w:r>
      <w:r w:rsidR="00DD74D5" w:rsidRPr="00DD74D5">
        <w:rPr>
          <w:position w:val="-24"/>
        </w:rPr>
        <w:object w:dxaOrig="2194" w:dyaOrig="600" w14:anchorId="57099D02">
          <v:shape id="_x0000_i3210" type="#_x0000_t75" style="width:109.65pt;height:30.15pt" o:ole="">
            <v:imagedata r:id="rId171" o:title=""/>
          </v:shape>
          <o:OLEObject Type="Embed" ProgID="RadicalPie.Application.1" ShapeID="_x0000_i3210" DrawAspect="Content" ObjectID="_1822839985" r:id="rId172"/>
        </w:object>
      </w:r>
      <w:r w:rsidRPr="00C62B23">
        <w:t xml:space="preserve"> </w:t>
      </w:r>
      <w:r w:rsidRPr="00C62B23">
        <w:tab/>
        <w:t>(</w:t>
      </w:r>
      <w:fldSimple w:instr=" SEQ equation ">
        <w:r w:rsidR="00482B1B">
          <w:rPr>
            <w:noProof/>
          </w:rPr>
          <w:t>12</w:t>
        </w:r>
      </w:fldSimple>
      <w:r w:rsidRPr="00C62B23">
        <w:t>)</w:t>
      </w:r>
    </w:p>
    <w:p w14:paraId="571FC1E6" w14:textId="109C758A" w:rsidR="00C62B23" w:rsidRPr="00C62B23" w:rsidRDefault="00C62B23" w:rsidP="00C62B23">
      <w:r w:rsidRPr="00C62B23">
        <w:lastRenderedPageBreak/>
        <w:t xml:space="preserve">where </w:t>
      </w:r>
      <w:r w:rsidR="00DD74D5" w:rsidRPr="00DD74D5">
        <w:rPr>
          <w:position w:val="-2"/>
        </w:rPr>
        <w:object w:dxaOrig="126" w:dyaOrig="141" w14:anchorId="26D9418D">
          <v:shape id="_x0000_i3212" type="#_x0000_t75" style="width:6.7pt;height:6.7pt" o:ole="">
            <v:imagedata r:id="rId173" o:title=""/>
          </v:shape>
          <o:OLEObject Type="Embed" ProgID="RadicalPie.Application.1" ShapeID="_x0000_i3212" DrawAspect="Content" ObjectID="_1822839986" r:id="rId174"/>
        </w:object>
      </w:r>
      <w:r w:rsidRPr="00C62B23">
        <w:t xml:space="preserve"> is a function </w:t>
      </w:r>
      <w:r w:rsidR="00DD74D5" w:rsidRPr="00DD74D5">
        <w:rPr>
          <w:position w:val="-8"/>
        </w:rPr>
        <w:object w:dxaOrig="417" w:dyaOrig="281" w14:anchorId="77B4804E">
          <v:shape id="_x0000_i3214" type="#_x0000_t75" style="width:20.95pt;height:14.25pt" o:ole="">
            <v:imagedata r:id="rId175" o:title=""/>
          </v:shape>
          <o:OLEObject Type="Embed" ProgID="RadicalPie.Application.1" ShapeID="_x0000_i3214" DrawAspect="Content" ObjectID="_1822839987" r:id="rId176"/>
        </w:object>
      </w:r>
      <w:r w:rsidRPr="00C62B23">
        <w:t xml:space="preserve"> at present unknown, and where for brevity it is assumed that at the origin of </w:t>
      </w:r>
      <w:r w:rsidR="00DD74D5" w:rsidRPr="00DD74D5">
        <w:rPr>
          <w:position w:val="-2"/>
        </w:rPr>
        <w:object w:dxaOrig="121" w:dyaOrig="201" w14:anchorId="62AB387B">
          <v:shape id="_x0000_i3216" type="#_x0000_t75" style="width:5.85pt;height:10.05pt" o:ole="">
            <v:imagedata r:id="rId89" o:title=""/>
          </v:shape>
          <o:OLEObject Type="Embed" ProgID="RadicalPie.Application.1" ShapeID="_x0000_i3216" DrawAspect="Content" ObjectID="_1822839988" r:id="rId177"/>
        </w:object>
      </w:r>
      <w:r w:rsidRPr="00C62B23">
        <w:t xml:space="preserve">, </w:t>
      </w:r>
      <w:r w:rsidR="00DD74D5" w:rsidRPr="00DD74D5">
        <w:rPr>
          <w:position w:val="-2"/>
        </w:rPr>
        <w:object w:dxaOrig="570" w:dyaOrig="181" w14:anchorId="5DA2A22B">
          <v:shape id="_x0000_i3218" type="#_x0000_t75" style="width:28.45pt;height:9.2pt" o:ole="">
            <v:imagedata r:id="rId178" o:title=""/>
          </v:shape>
          <o:OLEObject Type="Embed" ProgID="RadicalPie.Application.1" ShapeID="_x0000_i3218" DrawAspect="Content" ObjectID="_1822839989" r:id="rId179"/>
        </w:object>
      </w:r>
      <w:r w:rsidRPr="00C62B23">
        <w:t xml:space="preserve"> when </w:t>
      </w:r>
      <w:r w:rsidR="00DD74D5" w:rsidRPr="00DD74D5">
        <w:rPr>
          <w:position w:val="-2"/>
        </w:rPr>
        <w:object w:dxaOrig="537" w:dyaOrig="181" w14:anchorId="43344382">
          <v:shape id="_x0000_i3220" type="#_x0000_t75" style="width:26.8pt;height:9.2pt" o:ole="">
            <v:imagedata r:id="rId180" o:title=""/>
          </v:shape>
          <o:OLEObject Type="Embed" ProgID="RadicalPie.Application.1" ShapeID="_x0000_i3220" DrawAspect="Content" ObjectID="_1822839990" r:id="rId181"/>
        </w:object>
      </w:r>
      <w:r w:rsidRPr="00C62B23">
        <w:t>.</w:t>
      </w:r>
    </w:p>
    <w:p w14:paraId="785E6BFE" w14:textId="21BD003C" w:rsidR="00C62B23" w:rsidRPr="00C62B23" w:rsidRDefault="00C62B23" w:rsidP="00C62B23">
      <w:r w:rsidRPr="00C62B23">
        <w:t xml:space="preserve">With the help of this result, we easily determine the quantities </w:t>
      </w:r>
      <w:r w:rsidR="00DD74D5" w:rsidRPr="00DD74D5">
        <w:rPr>
          <w:position w:val="-6"/>
        </w:rPr>
        <w:object w:dxaOrig="108" w:dyaOrig="240" w14:anchorId="470E9DAE">
          <v:shape id="_x0000_i3222" type="#_x0000_t75" style="width:5pt;height:11.7pt" o:ole="">
            <v:imagedata r:id="rId106" o:title=""/>
          </v:shape>
          <o:OLEObject Type="Embed" ProgID="RadicalPie.Application.1" ShapeID="_x0000_i3222" DrawAspect="Content" ObjectID="_1822839991" r:id="rId182"/>
        </w:object>
      </w:r>
      <w:r w:rsidRPr="00C62B23">
        <w:t xml:space="preserve">, </w:t>
      </w:r>
      <w:r w:rsidR="00DD74D5" w:rsidRPr="00DD74D5">
        <w:rPr>
          <w:position w:val="-6"/>
        </w:rPr>
        <w:object w:dxaOrig="120" w:dyaOrig="180" w14:anchorId="16C3F2AE">
          <v:shape id="_x0000_i3224" type="#_x0000_t75" style="width:5.85pt;height:9.2pt" o:ole="">
            <v:imagedata r:id="rId108" o:title=""/>
          </v:shape>
          <o:OLEObject Type="Embed" ProgID="RadicalPie.Application.1" ShapeID="_x0000_i3224" DrawAspect="Content" ObjectID="_1822839992" r:id="rId183"/>
        </w:object>
      </w:r>
      <w:r w:rsidRPr="00C62B23">
        <w:t xml:space="preserve">, </w:t>
      </w:r>
      <w:r w:rsidR="00DD74D5" w:rsidRPr="00DD74D5">
        <w:rPr>
          <w:position w:val="-6"/>
        </w:rPr>
        <w:object w:dxaOrig="115" w:dyaOrig="240" w14:anchorId="7641C836">
          <v:shape id="_x0000_i3226" type="#_x0000_t75" style="width:5.85pt;height:11.7pt" o:ole="">
            <v:imagedata r:id="rId110" o:title=""/>
          </v:shape>
          <o:OLEObject Type="Embed" ProgID="RadicalPie.Application.1" ShapeID="_x0000_i3226" DrawAspect="Content" ObjectID="_1822839993" r:id="rId184"/>
        </w:object>
      </w:r>
      <w:r w:rsidRPr="00C62B23">
        <w:t xml:space="preserve"> by expressing in equations that light (as required by the principle of the constancy of the velocity of light, in combination with the principle of relativity) is also propagated with velocity </w:t>
      </w:r>
      <w:r w:rsidR="00DD74D5" w:rsidRPr="00DD74D5">
        <w:rPr>
          <w:position w:val="-2"/>
        </w:rPr>
        <w:object w:dxaOrig="209" w:dyaOrig="201" w14:anchorId="54AAB900">
          <v:shape id="_x0000_i3228" type="#_x0000_t75" style="width:10.05pt;height:10.05pt" o:ole="">
            <v:imagedata r:id="rId7" o:title=""/>
          </v:shape>
          <o:OLEObject Type="Embed" ProgID="RadicalPie.Application.1" ShapeID="_x0000_i3228" DrawAspect="Content" ObjectID="_1822839994" r:id="rId185"/>
        </w:object>
      </w:r>
      <w:r w:rsidRPr="00C62B23">
        <w:t xml:space="preserve"> when measured in the moving system. For a ray of light emitted at the time </w:t>
      </w:r>
      <w:r w:rsidR="00DD74D5" w:rsidRPr="00DD74D5">
        <w:rPr>
          <w:position w:val="-2"/>
        </w:rPr>
        <w:object w:dxaOrig="570" w:dyaOrig="181" w14:anchorId="348818BB">
          <v:shape id="_x0000_i3230" type="#_x0000_t75" style="width:28.45pt;height:9.2pt" o:ole="">
            <v:imagedata r:id="rId178" o:title=""/>
          </v:shape>
          <o:OLEObject Type="Embed" ProgID="RadicalPie.Application.1" ShapeID="_x0000_i3230" DrawAspect="Content" ObjectID="_1822839995" r:id="rId186"/>
        </w:object>
      </w:r>
      <w:r w:rsidRPr="00C62B23">
        <w:t xml:space="preserve"> in the direction of the increasing </w:t>
      </w:r>
      <w:r w:rsidR="00DD74D5" w:rsidRPr="00DD74D5">
        <w:rPr>
          <w:position w:val="-6"/>
        </w:rPr>
        <w:object w:dxaOrig="108" w:dyaOrig="240" w14:anchorId="64298EB4">
          <v:shape id="_x0000_i3232" type="#_x0000_t75" style="width:5pt;height:11.7pt" o:ole="">
            <v:imagedata r:id="rId106" o:title=""/>
          </v:shape>
          <o:OLEObject Type="Embed" ProgID="RadicalPie.Application.1" ShapeID="_x0000_i3232" DrawAspect="Content" ObjectID="_1822839996" r:id="rId187"/>
        </w:object>
      </w:r>
      <w:r w:rsidRPr="00C62B23">
        <w:t>:</w:t>
      </w:r>
    </w:p>
    <w:p w14:paraId="5961EE80" w14:textId="242368ED" w:rsidR="00C62B23" w:rsidRPr="00C62B23" w:rsidRDefault="00C62B23" w:rsidP="00C62B23">
      <w:pPr>
        <w:pStyle w:val="Equation"/>
      </w:pPr>
      <w:r w:rsidRPr="00C62B23">
        <w:tab/>
      </w:r>
      <w:r w:rsidR="00DD74D5" w:rsidRPr="00DD74D5">
        <w:rPr>
          <w:position w:val="-6"/>
        </w:rPr>
        <w:object w:dxaOrig="808" w:dyaOrig="240" w14:anchorId="29548840">
          <v:shape id="_x0000_i3234" type="#_x0000_t75" style="width:40.2pt;height:11.7pt" o:ole="">
            <v:imagedata r:id="rId188" o:title=""/>
          </v:shape>
          <o:OLEObject Type="Embed" ProgID="RadicalPie.Application.1" ShapeID="_x0000_i3234" DrawAspect="Content" ObjectID="_1822839997" r:id="rId189"/>
        </w:object>
      </w:r>
      <w:r w:rsidRPr="00C62B23">
        <w:t xml:space="preserve"> </w:t>
      </w:r>
      <w:r w:rsidRPr="00C62B23">
        <w:tab/>
        <w:t>(</w:t>
      </w:r>
      <w:fldSimple w:instr=" SEQ equation ">
        <w:r w:rsidR="00482B1B">
          <w:rPr>
            <w:noProof/>
          </w:rPr>
          <w:t>13</w:t>
        </w:r>
      </w:fldSimple>
      <w:r w:rsidRPr="00C62B23">
        <w:t>)</w:t>
      </w:r>
    </w:p>
    <w:p w14:paraId="1D078ED3" w14:textId="77777777" w:rsidR="00C62B23" w:rsidRPr="00C62B23" w:rsidRDefault="00C62B23" w:rsidP="00C62B23">
      <w:r w:rsidRPr="00C62B23">
        <w:t>or</w:t>
      </w:r>
    </w:p>
    <w:p w14:paraId="45FF04D3" w14:textId="700475E0" w:rsidR="00C62B23" w:rsidRPr="00C62B23" w:rsidRDefault="00C62B23" w:rsidP="00C62B23">
      <w:pPr>
        <w:pStyle w:val="Equation"/>
      </w:pPr>
      <w:r w:rsidRPr="00C62B23">
        <w:tab/>
      </w:r>
      <w:r w:rsidR="00DD74D5" w:rsidRPr="00DD74D5">
        <w:rPr>
          <w:position w:val="-24"/>
        </w:rPr>
        <w:object w:dxaOrig="2476" w:dyaOrig="600" w14:anchorId="2AFBD891">
          <v:shape id="_x0000_i3236" type="#_x0000_t75" style="width:123.9pt;height:30.15pt" o:ole="">
            <v:imagedata r:id="rId190" o:title=""/>
          </v:shape>
          <o:OLEObject Type="Embed" ProgID="RadicalPie.Application.1" ShapeID="_x0000_i3236" DrawAspect="Content" ObjectID="_1822839998" r:id="rId191"/>
        </w:object>
      </w:r>
      <w:r w:rsidRPr="00C62B23">
        <w:t xml:space="preserve"> </w:t>
      </w:r>
      <w:r w:rsidRPr="00C62B23">
        <w:tab/>
        <w:t>(</w:t>
      </w:r>
      <w:fldSimple w:instr=" SEQ equation ">
        <w:r w:rsidR="00482B1B">
          <w:rPr>
            <w:noProof/>
          </w:rPr>
          <w:t>14</w:t>
        </w:r>
      </w:fldSimple>
      <w:r w:rsidRPr="00C62B23">
        <w:t>)</w:t>
      </w:r>
    </w:p>
    <w:p w14:paraId="6368FA20" w14:textId="78F7FE91" w:rsidR="00C62B23" w:rsidRPr="00C62B23" w:rsidRDefault="00C62B23" w:rsidP="00C62B23">
      <w:r w:rsidRPr="00C62B23">
        <w:t xml:space="preserve">But the ray moves relatively to the initial point of </w:t>
      </w:r>
      <w:r w:rsidR="00DD74D5" w:rsidRPr="00DD74D5">
        <w:rPr>
          <w:position w:val="-2"/>
        </w:rPr>
        <w:object w:dxaOrig="121" w:dyaOrig="201" w14:anchorId="1AAFF9EF">
          <v:shape id="_x0000_i3238" type="#_x0000_t75" style="width:5.85pt;height:10.05pt" o:ole="">
            <v:imagedata r:id="rId89" o:title=""/>
          </v:shape>
          <o:OLEObject Type="Embed" ProgID="RadicalPie.Application.1" ShapeID="_x0000_i3238" DrawAspect="Content" ObjectID="_1822839999" r:id="rId192"/>
        </w:object>
      </w:r>
      <w:r w:rsidRPr="00C62B23">
        <w:t>, when measured in the stationary system, with the velocity</w:t>
      </w:r>
      <w:r w:rsidRPr="00C62B23">
        <w:rPr>
          <w:i/>
          <w:iCs/>
        </w:rPr>
        <w:t xml:space="preserve"> </w:t>
      </w:r>
      <w:r w:rsidR="00DD74D5" w:rsidRPr="00DD74D5">
        <w:rPr>
          <w:i/>
          <w:iCs/>
          <w:position w:val="-2"/>
        </w:rPr>
        <w:object w:dxaOrig="627" w:dyaOrig="201" w14:anchorId="6C1415B2">
          <v:shape id="_x0000_i3240" type="#_x0000_t75" style="width:31pt;height:10.05pt" o:ole="">
            <v:imagedata r:id="rId193" o:title=""/>
          </v:shape>
          <o:OLEObject Type="Embed" ProgID="RadicalPie.Application.1" ShapeID="_x0000_i3240" DrawAspect="Content" ObjectID="_1822840000" r:id="rId194"/>
        </w:object>
      </w:r>
      <w:r w:rsidRPr="00C62B23">
        <w:t>, so that:</w:t>
      </w:r>
    </w:p>
    <w:p w14:paraId="4D5097E8" w14:textId="57175B79" w:rsidR="00C62B23" w:rsidRPr="00C62B23" w:rsidRDefault="00C62B23" w:rsidP="00C62B23">
      <w:pPr>
        <w:pStyle w:val="Equation"/>
      </w:pPr>
      <w:r w:rsidRPr="00C62B23">
        <w:tab/>
      </w:r>
      <w:r w:rsidR="00DD74D5" w:rsidRPr="00DD74D5">
        <w:rPr>
          <w:position w:val="-20"/>
        </w:rPr>
        <w:object w:dxaOrig="1123" w:dyaOrig="560" w14:anchorId="59913FA1">
          <v:shape id="_x0000_i3242" type="#_x0000_t75" style="width:56.1pt;height:27.65pt" o:ole="">
            <v:imagedata r:id="rId195" o:title=""/>
          </v:shape>
          <o:OLEObject Type="Embed" ProgID="RadicalPie.Application.1" ShapeID="_x0000_i3242" DrawAspect="Content" ObjectID="_1822840001" r:id="rId196"/>
        </w:object>
      </w:r>
      <w:r w:rsidRPr="00C62B23">
        <w:t xml:space="preserve"> </w:t>
      </w:r>
      <w:r w:rsidRPr="00C62B23">
        <w:tab/>
        <w:t>(</w:t>
      </w:r>
      <w:fldSimple w:instr=" SEQ equation ">
        <w:r w:rsidR="00482B1B">
          <w:rPr>
            <w:noProof/>
          </w:rPr>
          <w:t>15</w:t>
        </w:r>
      </w:fldSimple>
      <w:r w:rsidRPr="00C62B23">
        <w:t>)</w:t>
      </w:r>
    </w:p>
    <w:p w14:paraId="27E089E8" w14:textId="2242DC34" w:rsidR="00C62B23" w:rsidRPr="00C62B23" w:rsidRDefault="00C62B23" w:rsidP="00C62B23">
      <w:r w:rsidRPr="00C62B23">
        <w:t xml:space="preserve">If we insert this value of t in the equation for </w:t>
      </w:r>
      <w:r w:rsidR="00DD74D5" w:rsidRPr="00DD74D5">
        <w:rPr>
          <w:position w:val="-6"/>
        </w:rPr>
        <w:object w:dxaOrig="108" w:dyaOrig="240" w14:anchorId="3442E7F8">
          <v:shape id="_x0000_i3244" type="#_x0000_t75" style="width:5pt;height:11.7pt" o:ole="">
            <v:imagedata r:id="rId106" o:title=""/>
          </v:shape>
          <o:OLEObject Type="Embed" ProgID="RadicalPie.Application.1" ShapeID="_x0000_i3244" DrawAspect="Content" ObjectID="_1822840002" r:id="rId197"/>
        </w:object>
      </w:r>
      <w:r w:rsidRPr="00C62B23">
        <w:t>, we obtain:</w:t>
      </w:r>
    </w:p>
    <w:p w14:paraId="6C174EF6" w14:textId="50408B97" w:rsidR="00C62B23" w:rsidRPr="00C62B23" w:rsidRDefault="00C62B23" w:rsidP="00C62B23">
      <w:pPr>
        <w:pStyle w:val="Equation"/>
      </w:pPr>
      <w:r w:rsidRPr="00C62B23">
        <w:tab/>
      </w:r>
      <w:r w:rsidR="00DD74D5" w:rsidRPr="00DD74D5">
        <w:rPr>
          <w:position w:val="-22"/>
        </w:rPr>
        <w:object w:dxaOrig="1583" w:dyaOrig="601" w14:anchorId="05C9DED4">
          <v:shape id="_x0000_i3246" type="#_x0000_t75" style="width:79.55pt;height:30.15pt" o:ole="">
            <v:imagedata r:id="rId198" o:title=""/>
          </v:shape>
          <o:OLEObject Type="Embed" ProgID="RadicalPie.Application.1" ShapeID="_x0000_i3246" DrawAspect="Content" ObjectID="_1822840003" r:id="rId199"/>
        </w:object>
      </w:r>
      <w:r w:rsidRPr="00C62B23">
        <w:t xml:space="preserve"> </w:t>
      </w:r>
      <w:r w:rsidRPr="00C62B23">
        <w:tab/>
        <w:t>(</w:t>
      </w:r>
      <w:fldSimple w:instr=" SEQ equation ">
        <w:r w:rsidR="00482B1B">
          <w:rPr>
            <w:noProof/>
          </w:rPr>
          <w:t>16</w:t>
        </w:r>
      </w:fldSimple>
      <w:r w:rsidRPr="00C62B23">
        <w:t>)</w:t>
      </w:r>
    </w:p>
    <w:p w14:paraId="553D30B9" w14:textId="77777777" w:rsidR="00C62B23" w:rsidRPr="00C62B23" w:rsidRDefault="00C62B23" w:rsidP="00C62B23">
      <w:r w:rsidRPr="00C62B23">
        <w:t>In an analogous manner we find, by considering rays moving along the two other axes, that:</w:t>
      </w:r>
    </w:p>
    <w:p w14:paraId="2782FEB4" w14:textId="037E669E" w:rsidR="00C62B23" w:rsidRPr="00C62B23" w:rsidRDefault="00C62B23" w:rsidP="00C62B23">
      <w:pPr>
        <w:pStyle w:val="Equation"/>
      </w:pPr>
      <w:r w:rsidRPr="00C62B23">
        <w:tab/>
      </w:r>
      <w:r w:rsidR="00DD74D5" w:rsidRPr="00DD74D5">
        <w:rPr>
          <w:position w:val="-24"/>
        </w:rPr>
        <w:object w:dxaOrig="3117" w:dyaOrig="600" w14:anchorId="2C76144D">
          <v:shape id="_x0000_i3248" type="#_x0000_t75" style="width:155.7pt;height:30.15pt" o:ole="">
            <v:imagedata r:id="rId200" o:title=""/>
          </v:shape>
          <o:OLEObject Type="Embed" ProgID="RadicalPie.Application.1" ShapeID="_x0000_i3248" DrawAspect="Content" ObjectID="_1822840004" r:id="rId201"/>
        </w:object>
      </w:r>
      <w:r w:rsidRPr="00C62B23">
        <w:t xml:space="preserve"> </w:t>
      </w:r>
      <w:r w:rsidRPr="00C62B23">
        <w:tab/>
        <w:t>(</w:t>
      </w:r>
      <w:fldSimple w:instr=" SEQ equation ">
        <w:r w:rsidR="00482B1B">
          <w:rPr>
            <w:noProof/>
          </w:rPr>
          <w:t>17</w:t>
        </w:r>
      </w:fldSimple>
      <w:r w:rsidRPr="00C62B23">
        <w:t>)</w:t>
      </w:r>
    </w:p>
    <w:p w14:paraId="6771FC88" w14:textId="77777777" w:rsidR="00C62B23" w:rsidRPr="00C62B23" w:rsidRDefault="00C62B23" w:rsidP="00C62B23">
      <w:r w:rsidRPr="00C62B23">
        <w:t>when</w:t>
      </w:r>
    </w:p>
    <w:p w14:paraId="1AF1CFA4" w14:textId="517F7681" w:rsidR="00C62B23" w:rsidRPr="00C62B23" w:rsidRDefault="00C62B23" w:rsidP="00C62B23">
      <w:pPr>
        <w:pStyle w:val="Equation"/>
      </w:pPr>
      <w:r w:rsidRPr="00C62B23">
        <w:tab/>
      </w:r>
      <w:r w:rsidR="00DD74D5" w:rsidRPr="00DD74D5">
        <w:rPr>
          <w:position w:val="-30"/>
        </w:rPr>
        <w:object w:dxaOrig="2235" w:dyaOrig="561" w14:anchorId="48F5AB09">
          <v:shape id="_x0000_i3250" type="#_x0000_t75" style="width:111.35pt;height:28.45pt" o:ole="">
            <v:imagedata r:id="rId202" o:title=""/>
          </v:shape>
          <o:OLEObject Type="Embed" ProgID="RadicalPie.Application.1" ShapeID="_x0000_i3250" DrawAspect="Content" ObjectID="_1822840005" r:id="rId203"/>
        </w:object>
      </w:r>
      <w:r w:rsidRPr="00C62B23">
        <w:t xml:space="preserve"> </w:t>
      </w:r>
      <w:r w:rsidRPr="00C62B23">
        <w:tab/>
        <w:t>(</w:t>
      </w:r>
      <w:fldSimple w:instr=" SEQ equation ">
        <w:r w:rsidR="00482B1B">
          <w:rPr>
            <w:noProof/>
          </w:rPr>
          <w:t>18</w:t>
        </w:r>
      </w:fldSimple>
      <w:r w:rsidRPr="00C62B23">
        <w:t>)</w:t>
      </w:r>
    </w:p>
    <w:p w14:paraId="49B77F13" w14:textId="77777777" w:rsidR="00C62B23" w:rsidRPr="00C62B23" w:rsidRDefault="00C62B23" w:rsidP="00C62B23">
      <w:r w:rsidRPr="00C62B23">
        <w:t>so</w:t>
      </w:r>
    </w:p>
    <w:p w14:paraId="1F92D418" w14:textId="0A404346" w:rsidR="00C62B23" w:rsidRPr="00C62B23" w:rsidRDefault="00C62B23" w:rsidP="00C62B23">
      <w:pPr>
        <w:pStyle w:val="Equation"/>
      </w:pPr>
      <w:r w:rsidRPr="00C62B23">
        <w:tab/>
      </w:r>
      <w:r w:rsidR="00DD74D5" w:rsidRPr="00DD74D5">
        <w:rPr>
          <w:position w:val="-30"/>
        </w:rPr>
        <w:object w:dxaOrig="1753" w:dyaOrig="621" w14:anchorId="13AF42AD">
          <v:shape id="_x0000_i3252" type="#_x0000_t75" style="width:87.9pt;height:31pt" o:ole="">
            <v:imagedata r:id="rId204" o:title=""/>
          </v:shape>
          <o:OLEObject Type="Embed" ProgID="RadicalPie.Application.1" ShapeID="_x0000_i3252" DrawAspect="Content" ObjectID="_1822840006" r:id="rId205"/>
        </w:object>
      </w:r>
      <w:r w:rsidRPr="00C62B23">
        <w:t xml:space="preserve"> </w:t>
      </w:r>
      <w:r w:rsidRPr="00C62B23">
        <w:tab/>
        <w:t>(</w:t>
      </w:r>
      <w:fldSimple w:instr=" SEQ equation ">
        <w:r w:rsidR="00482B1B">
          <w:rPr>
            <w:noProof/>
          </w:rPr>
          <w:t>19</w:t>
        </w:r>
      </w:fldSimple>
      <w:r w:rsidRPr="00C62B23">
        <w:t>)</w:t>
      </w:r>
    </w:p>
    <w:p w14:paraId="5EDF6E8A" w14:textId="77777777" w:rsidR="00C62B23" w:rsidRPr="00C62B23" w:rsidRDefault="00C62B23" w:rsidP="00C62B23">
      <w:r w:rsidRPr="00C62B23">
        <w:t>and</w:t>
      </w:r>
    </w:p>
    <w:p w14:paraId="3CA08B76" w14:textId="4816E3E5" w:rsidR="00C62B23" w:rsidRPr="00C62B23" w:rsidRDefault="00C62B23" w:rsidP="00C62B23">
      <w:pPr>
        <w:pStyle w:val="Equation"/>
      </w:pPr>
      <w:r w:rsidRPr="00C62B23">
        <w:tab/>
      </w:r>
      <w:r w:rsidR="00DD74D5" w:rsidRPr="00DD74D5">
        <w:rPr>
          <w:position w:val="-30"/>
        </w:rPr>
        <w:object w:dxaOrig="1809" w:dyaOrig="621" w14:anchorId="459DA87C">
          <v:shape id="_x0000_i3254" type="#_x0000_t75" style="width:90.4pt;height:31pt" o:ole="">
            <v:imagedata r:id="rId206" o:title=""/>
          </v:shape>
          <o:OLEObject Type="Embed" ProgID="RadicalPie.Application.1" ShapeID="_x0000_i3254" DrawAspect="Content" ObjectID="_1822840007" r:id="rId207"/>
        </w:object>
      </w:r>
      <w:r w:rsidRPr="00C62B23">
        <w:tab/>
        <w:t xml:space="preserve"> (</w:t>
      </w:r>
      <w:fldSimple w:instr=" SEQ equation ">
        <w:r w:rsidR="00482B1B">
          <w:rPr>
            <w:noProof/>
          </w:rPr>
          <w:t>20</w:t>
        </w:r>
      </w:fldSimple>
      <w:r w:rsidRPr="00C62B23">
        <w:t>)</w:t>
      </w:r>
    </w:p>
    <w:p w14:paraId="7612F3D9" w14:textId="7E218E2B" w:rsidR="00C62B23" w:rsidRPr="00C62B23" w:rsidRDefault="00C62B23" w:rsidP="00C62B23">
      <w:r w:rsidRPr="00C62B23">
        <w:t xml:space="preserve">Substituting for </w:t>
      </w:r>
      <w:r w:rsidR="00DD74D5" w:rsidRPr="00DD74D5">
        <w:rPr>
          <w:position w:val="-2"/>
        </w:rPr>
        <w:object w:dxaOrig="195" w:dyaOrig="221" w14:anchorId="4C557B62">
          <v:shape id="_x0000_i3256" type="#_x0000_t75" style="width:10.05pt;height:10.9pt" o:ole="">
            <v:imagedata r:id="rId152" o:title=""/>
          </v:shape>
          <o:OLEObject Type="Embed" ProgID="RadicalPie.Application.1" ShapeID="_x0000_i3256" DrawAspect="Content" ObjectID="_1822840008" r:id="rId208"/>
        </w:object>
      </w:r>
      <w:r w:rsidRPr="00C62B23">
        <w:t xml:space="preserve"> its value, we obtain:</w:t>
      </w:r>
    </w:p>
    <w:p w14:paraId="5021BEB2" w14:textId="68C1B98E" w:rsidR="00C62B23" w:rsidRPr="00C62B23" w:rsidRDefault="00C62B23" w:rsidP="00C62B23">
      <w:pPr>
        <w:pStyle w:val="Equation"/>
      </w:pPr>
      <w:r w:rsidRPr="00C62B23">
        <w:lastRenderedPageBreak/>
        <w:tab/>
      </w:r>
      <w:r w:rsidR="00DD74D5" w:rsidRPr="00DD74D5">
        <w:rPr>
          <w:position w:val="-78"/>
        </w:rPr>
        <w:object w:dxaOrig="2174" w:dyaOrig="1680" w14:anchorId="066B2C62">
          <v:shape id="_x0000_i3258" type="#_x0000_t75" style="width:108.85pt;height:83.7pt" o:ole="">
            <v:imagedata r:id="rId209" o:title=""/>
          </v:shape>
          <o:OLEObject Type="Embed" ProgID="RadicalPie.Application.1" ShapeID="_x0000_i3258" DrawAspect="Content" ObjectID="_1822840009" r:id="rId210"/>
        </w:object>
      </w:r>
      <w:r w:rsidRPr="00C62B23">
        <w:t xml:space="preserve"> </w:t>
      </w:r>
      <w:r w:rsidRPr="00C62B23">
        <w:tab/>
        <w:t>(</w:t>
      </w:r>
      <w:fldSimple w:instr=" SEQ equation ">
        <w:r w:rsidR="00482B1B">
          <w:rPr>
            <w:noProof/>
          </w:rPr>
          <w:t>21</w:t>
        </w:r>
      </w:fldSimple>
      <w:r w:rsidRPr="00C62B23">
        <w:t>)</w:t>
      </w:r>
    </w:p>
    <w:p w14:paraId="399D9E09" w14:textId="77777777" w:rsidR="00C62B23" w:rsidRPr="00C62B23" w:rsidRDefault="00C62B23" w:rsidP="00C62B23">
      <w:proofErr w:type="gramStart"/>
      <w:r w:rsidRPr="00C62B23">
        <w:t>where</w:t>
      </w:r>
      <w:proofErr w:type="gramEnd"/>
    </w:p>
    <w:p w14:paraId="6EC4A445" w14:textId="0AC8D9FE" w:rsidR="00C62B23" w:rsidRPr="00C62B23" w:rsidRDefault="00C62B23" w:rsidP="00C62B23">
      <w:pPr>
        <w:pStyle w:val="Equation"/>
      </w:pPr>
      <w:r w:rsidRPr="00C62B23">
        <w:tab/>
      </w:r>
      <w:r w:rsidR="00DD74D5" w:rsidRPr="00DD74D5">
        <w:rPr>
          <w:position w:val="-66"/>
        </w:rPr>
        <w:object w:dxaOrig="1570" w:dyaOrig="981" w14:anchorId="58924D8B">
          <v:shape id="_x0000_i3260" type="#_x0000_t75" style="width:78.7pt;height:49.4pt" o:ole="">
            <v:imagedata r:id="rId211" o:title=""/>
          </v:shape>
          <o:OLEObject Type="Embed" ProgID="RadicalPie.Application.1" ShapeID="_x0000_i3260" DrawAspect="Content" ObjectID="_1822840010" r:id="rId212"/>
        </w:object>
      </w:r>
      <w:r w:rsidRPr="00C62B23">
        <w:t xml:space="preserve"> </w:t>
      </w:r>
      <w:r w:rsidRPr="00C62B23">
        <w:tab/>
        <w:t>(</w:t>
      </w:r>
      <w:fldSimple w:instr=" SEQ equation ">
        <w:r w:rsidR="00482B1B">
          <w:rPr>
            <w:noProof/>
          </w:rPr>
          <w:t>22</w:t>
        </w:r>
      </w:fldSimple>
      <w:r w:rsidRPr="00C62B23">
        <w:t>)</w:t>
      </w:r>
    </w:p>
    <w:p w14:paraId="08DEE594" w14:textId="68E34BFB" w:rsidR="00C62B23" w:rsidRPr="00C62B23" w:rsidRDefault="00C62B23" w:rsidP="00C62B23">
      <w:r w:rsidRPr="00C62B23">
        <w:t xml:space="preserve">and </w:t>
      </w:r>
      <w:r w:rsidR="00DD74D5" w:rsidRPr="00DD74D5">
        <w:rPr>
          <w:position w:val="-6"/>
        </w:rPr>
        <w:object w:dxaOrig="125" w:dyaOrig="240" w14:anchorId="7FB5B232">
          <v:shape id="_x0000_i3262" type="#_x0000_t75" style="width:5.85pt;height:11.7pt" o:ole="">
            <v:imagedata r:id="rId213" o:title=""/>
          </v:shape>
          <o:OLEObject Type="Embed" ProgID="RadicalPie.Application.1" ShapeID="_x0000_i3262" DrawAspect="Content" ObjectID="_1822840011" r:id="rId214"/>
        </w:object>
      </w:r>
      <w:r w:rsidRPr="00C62B23">
        <w:t xml:space="preserve"> is an as yet unknown function of </w:t>
      </w:r>
      <w:r w:rsidR="00DD74D5" w:rsidRPr="00DD74D5">
        <w:rPr>
          <w:position w:val="-2"/>
        </w:rPr>
        <w:object w:dxaOrig="119" w:dyaOrig="141" w14:anchorId="78822D29">
          <v:shape id="_x0000_i3264" type="#_x0000_t75" style="width:5.85pt;height:6.7pt" o:ole="">
            <v:imagedata r:id="rId62" o:title=""/>
          </v:shape>
          <o:OLEObject Type="Embed" ProgID="RadicalPie.Application.1" ShapeID="_x0000_i3264" DrawAspect="Content" ObjectID="_1822840012" r:id="rId215"/>
        </w:object>
      </w:r>
      <w:r w:rsidRPr="00C62B23">
        <w:t xml:space="preserve">. If no assumption whatever be made as to the initial position of the moving system and as to the zero point of </w:t>
      </w:r>
      <w:r w:rsidR="00DD74D5" w:rsidRPr="00DD74D5">
        <w:rPr>
          <w:position w:val="-2"/>
        </w:rPr>
        <w:object w:dxaOrig="123" w:dyaOrig="141" w14:anchorId="350B679F">
          <v:shape id="_x0000_i3266" type="#_x0000_t75" style="width:5.85pt;height:6.7pt" o:ole="">
            <v:imagedata r:id="rId113" o:title=""/>
          </v:shape>
          <o:OLEObject Type="Embed" ProgID="RadicalPie.Application.1" ShapeID="_x0000_i3266" DrawAspect="Content" ObjectID="_1822840013" r:id="rId216"/>
        </w:object>
      </w:r>
      <w:r w:rsidRPr="00C62B23">
        <w:t>, an additive constant is to be placed on the right side of each of these equations.</w:t>
      </w:r>
    </w:p>
    <w:p w14:paraId="6A1A11A4" w14:textId="5D057BBC" w:rsidR="00C62B23" w:rsidRPr="00C62B23" w:rsidRDefault="00C62B23" w:rsidP="00C62B23">
      <w:r w:rsidRPr="00C62B23">
        <w:t xml:space="preserve">We now have to prove that any ray of light, measured in the moving system, is propagated with the velocity </w:t>
      </w:r>
      <w:r w:rsidR="00DD74D5" w:rsidRPr="00DD74D5">
        <w:rPr>
          <w:position w:val="-6"/>
        </w:rPr>
        <w:object w:dxaOrig="228" w:dyaOrig="240" w14:anchorId="1192FDA1">
          <v:shape id="_x0000_i3268" type="#_x0000_t75" style="width:11.7pt;height:11.7pt" o:ole="">
            <v:imagedata r:id="rId217" o:title=""/>
          </v:shape>
          <o:OLEObject Type="Embed" ProgID="RadicalPie.Application.1" ShapeID="_x0000_i3268" DrawAspect="Content" ObjectID="_1822840014" r:id="rId218"/>
        </w:object>
      </w:r>
      <w:r w:rsidRPr="00C62B23">
        <w:t xml:space="preserve"> if, as we have assumed, this is the case in the stationary system; for we have not as yet furnished the proof that the principle of the constancy of the velocity of light is compatible with the principle of relativity.</w:t>
      </w:r>
    </w:p>
    <w:p w14:paraId="0523A73C" w14:textId="1C0BDDE2" w:rsidR="00C62B23" w:rsidRPr="00C62B23" w:rsidRDefault="00C62B23" w:rsidP="00C62B23">
      <w:r w:rsidRPr="00C62B23">
        <w:t xml:space="preserve">At the time </w:t>
      </w:r>
      <w:r w:rsidR="00DD74D5" w:rsidRPr="00DD74D5">
        <w:rPr>
          <w:position w:val="-2"/>
        </w:rPr>
        <w:object w:dxaOrig="986" w:dyaOrig="181" w14:anchorId="4F18CC2D">
          <v:shape id="_x0000_i3270" type="#_x0000_t75" style="width:49.4pt;height:9.2pt" o:ole="">
            <v:imagedata r:id="rId219" o:title=""/>
          </v:shape>
          <o:OLEObject Type="Embed" ProgID="RadicalPie.Application.1" ShapeID="_x0000_i3270" DrawAspect="Content" ObjectID="_1822840015" r:id="rId220"/>
        </w:object>
      </w:r>
      <w:r w:rsidRPr="00C62B23">
        <w:t xml:space="preserve">, when the origin of the coordinates is common to the two systems, let a spherical wave be emitted therefrom, and be propagated with the velocity </w:t>
      </w:r>
      <w:r w:rsidR="00DD74D5" w:rsidRPr="00DD74D5">
        <w:rPr>
          <w:position w:val="-2"/>
        </w:rPr>
        <w:object w:dxaOrig="209" w:dyaOrig="201" w14:anchorId="055DA727">
          <v:shape id="_x0000_i3272" type="#_x0000_t75" style="width:10.05pt;height:10.05pt" o:ole="">
            <v:imagedata r:id="rId7" o:title=""/>
          </v:shape>
          <o:OLEObject Type="Embed" ProgID="RadicalPie.Application.1" ShapeID="_x0000_i3272" DrawAspect="Content" ObjectID="_1822840016" r:id="rId221"/>
        </w:object>
      </w:r>
      <w:r w:rsidRPr="00C62B23">
        <w:t xml:space="preserve"> in system </w:t>
      </w:r>
      <w:r w:rsidR="00DD74D5" w:rsidRPr="00DD74D5">
        <w:object w:dxaOrig="207" w:dyaOrig="180" w14:anchorId="74E23D9C">
          <v:shape id="_x0000_i3274" type="#_x0000_t75" style="width:10.05pt;height:9.2pt" o:ole="">
            <v:imagedata r:id="rId93" o:title=""/>
          </v:shape>
          <o:OLEObject Type="Embed" ProgID="RadicalPie.Application.1" ShapeID="_x0000_i3274" DrawAspect="Content" ObjectID="_1822840017" r:id="rId222"/>
        </w:object>
      </w:r>
      <w:r w:rsidRPr="00C62B23">
        <w:t xml:space="preserve">. If </w:t>
      </w:r>
      <w:r w:rsidR="00DD74D5" w:rsidRPr="00DD74D5">
        <w:rPr>
          <w:position w:val="-8"/>
        </w:rPr>
        <w:object w:dxaOrig="740" w:dyaOrig="281" w14:anchorId="26627D96">
          <v:shape id="_x0000_i3276" type="#_x0000_t75" style="width:36.85pt;height:14.25pt" o:ole="">
            <v:imagedata r:id="rId223" o:title=""/>
          </v:shape>
          <o:OLEObject Type="Embed" ProgID="RadicalPie.Application.1" ShapeID="_x0000_i3276" DrawAspect="Content" ObjectID="_1822840018" r:id="rId224"/>
        </w:object>
      </w:r>
      <w:r w:rsidRPr="00C62B23">
        <w:t xml:space="preserve"> be a point just attained by this wave, then</w:t>
      </w:r>
    </w:p>
    <w:p w14:paraId="43D3566E" w14:textId="33A0BB74" w:rsidR="00C62B23" w:rsidRPr="00C62B23" w:rsidRDefault="00C62B23" w:rsidP="00C62B23">
      <w:pPr>
        <w:pStyle w:val="Equation"/>
      </w:pPr>
      <w:r w:rsidRPr="00C62B23">
        <w:tab/>
      </w:r>
      <w:r w:rsidR="00DD74D5" w:rsidRPr="00DD74D5">
        <w:rPr>
          <w:position w:val="-6"/>
        </w:rPr>
        <w:object w:dxaOrig="2037" w:dyaOrig="281" w14:anchorId="2B78BD55">
          <v:shape id="_x0000_i3278" type="#_x0000_t75" style="width:102.15pt;height:14.25pt" o:ole="">
            <v:imagedata r:id="rId225" o:title=""/>
          </v:shape>
          <o:OLEObject Type="Embed" ProgID="RadicalPie.Application.1" ShapeID="_x0000_i3278" DrawAspect="Content" ObjectID="_1822840019" r:id="rId226"/>
        </w:object>
      </w:r>
      <w:r w:rsidRPr="00C62B23">
        <w:t xml:space="preserve"> </w:t>
      </w:r>
      <w:r w:rsidRPr="00C62B23">
        <w:tab/>
        <w:t>(</w:t>
      </w:r>
      <w:fldSimple w:instr=" SEQ equation ">
        <w:r w:rsidR="00482B1B">
          <w:rPr>
            <w:noProof/>
          </w:rPr>
          <w:t>23</w:t>
        </w:r>
      </w:fldSimple>
      <w:r w:rsidRPr="00C62B23">
        <w:t>)</w:t>
      </w:r>
    </w:p>
    <w:p w14:paraId="1DA78531" w14:textId="77777777" w:rsidR="00C62B23" w:rsidRPr="00C62B23" w:rsidRDefault="00C62B23" w:rsidP="00C62B23">
      <w:r w:rsidRPr="00C62B23">
        <w:t>Transforming this equation with the aid of our equations of transformation we obtain after a simple calculation:</w:t>
      </w:r>
    </w:p>
    <w:p w14:paraId="3EAD6A5D" w14:textId="0AA9109E" w:rsidR="00C62B23" w:rsidRPr="00C62B23" w:rsidRDefault="00C62B23" w:rsidP="00C62B23">
      <w:pPr>
        <w:pStyle w:val="Equation"/>
      </w:pPr>
      <w:r w:rsidRPr="00C62B23">
        <w:tab/>
      </w:r>
      <w:r w:rsidR="00DD74D5" w:rsidRPr="00DD74D5">
        <w:rPr>
          <w:position w:val="-6"/>
        </w:rPr>
        <w:object w:dxaOrig="2051" w:dyaOrig="281" w14:anchorId="5204378D">
          <v:shape id="_x0000_i3280" type="#_x0000_t75" style="width:102.15pt;height:14.25pt" o:ole="">
            <v:imagedata r:id="rId227" o:title=""/>
          </v:shape>
          <o:OLEObject Type="Embed" ProgID="RadicalPie.Application.1" ShapeID="_x0000_i3280" DrawAspect="Content" ObjectID="_1822840020" r:id="rId228"/>
        </w:object>
      </w:r>
      <w:r w:rsidRPr="00C62B23">
        <w:t xml:space="preserve"> </w:t>
      </w:r>
      <w:r w:rsidRPr="00C62B23">
        <w:tab/>
        <w:t>(</w:t>
      </w:r>
      <w:fldSimple w:instr=" SEQ equation ">
        <w:r w:rsidR="00482B1B">
          <w:rPr>
            <w:noProof/>
          </w:rPr>
          <w:t>24</w:t>
        </w:r>
      </w:fldSimple>
      <w:r w:rsidRPr="00C62B23">
        <w:t>)</w:t>
      </w:r>
    </w:p>
    <w:p w14:paraId="1DD64927" w14:textId="6769DC34" w:rsidR="00C62B23" w:rsidRPr="00C62B23" w:rsidRDefault="00C62B23" w:rsidP="00C62B23">
      <w:r w:rsidRPr="00C62B23">
        <w:t xml:space="preserve">The wave under consideration is therefore no less a spherical wave with velocity of propagation </w:t>
      </w:r>
      <w:r w:rsidR="00DD74D5" w:rsidRPr="00DD74D5">
        <w:rPr>
          <w:position w:val="-2"/>
        </w:rPr>
        <w:object w:dxaOrig="209" w:dyaOrig="201" w14:anchorId="06D3F59E">
          <v:shape id="_x0000_i3282" type="#_x0000_t75" style="width:10.05pt;height:10.05pt" o:ole="">
            <v:imagedata r:id="rId7" o:title=""/>
          </v:shape>
          <o:OLEObject Type="Embed" ProgID="RadicalPie.Application.1" ShapeID="_x0000_i3282" DrawAspect="Content" ObjectID="_1822840021" r:id="rId229"/>
        </w:object>
      </w:r>
      <w:r w:rsidRPr="00C62B23">
        <w:t xml:space="preserve"> when viewed in the moving system. This shows that our two fundamental principles are compatible.</w:t>
      </w:r>
    </w:p>
    <w:p w14:paraId="40C12F11" w14:textId="4A39F38C" w:rsidR="00C62B23" w:rsidRPr="00C62B23" w:rsidRDefault="00C62B23" w:rsidP="00C62B23">
      <w:r w:rsidRPr="00C62B23">
        <w:t xml:space="preserve">In the equations of transformation which have been developed there enters an unknown function </w:t>
      </w:r>
      <w:r w:rsidR="00DD74D5" w:rsidRPr="00DD74D5">
        <w:rPr>
          <w:position w:val="-6"/>
        </w:rPr>
        <w:object w:dxaOrig="125" w:dyaOrig="240" w14:anchorId="0C825644">
          <v:shape id="_x0000_i3284" type="#_x0000_t75" style="width:5.85pt;height:11.7pt" o:ole="">
            <v:imagedata r:id="rId213" o:title=""/>
          </v:shape>
          <o:OLEObject Type="Embed" ProgID="RadicalPie.Application.1" ShapeID="_x0000_i3284" DrawAspect="Content" ObjectID="_1822840022" r:id="rId230"/>
        </w:object>
      </w:r>
      <w:r w:rsidRPr="00C62B23">
        <w:t xml:space="preserve"> of </w:t>
      </w:r>
      <w:r w:rsidR="00DD74D5" w:rsidRPr="00DD74D5">
        <w:rPr>
          <w:position w:val="-2"/>
        </w:rPr>
        <w:object w:dxaOrig="119" w:dyaOrig="141" w14:anchorId="7F341417">
          <v:shape id="_x0000_i3286" type="#_x0000_t75" style="width:5.85pt;height:6.7pt" o:ole="">
            <v:imagedata r:id="rId62" o:title=""/>
          </v:shape>
          <o:OLEObject Type="Embed" ProgID="RadicalPie.Application.1" ShapeID="_x0000_i3286" DrawAspect="Content" ObjectID="_1822840023" r:id="rId231"/>
        </w:object>
      </w:r>
      <w:r w:rsidRPr="00C62B23">
        <w:t>, which we will now determine.</w:t>
      </w:r>
    </w:p>
    <w:p w14:paraId="4E37671B" w14:textId="42E5039C" w:rsidR="00C62B23" w:rsidRPr="00C62B23" w:rsidRDefault="00C62B23" w:rsidP="00C62B23">
      <w:r w:rsidRPr="00C62B23">
        <w:t xml:space="preserve">For this purpose we introduce a third system of coordinates </w:t>
      </w:r>
      <w:r w:rsidR="00DD74D5" w:rsidRPr="00DD74D5">
        <w:object w:dxaOrig="277" w:dyaOrig="200" w14:anchorId="0BF3A8B3">
          <v:shape id="_x0000_i3288" type="#_x0000_t75" style="width:14.25pt;height:10.05pt" o:ole="">
            <v:imagedata r:id="rId232" o:title=""/>
          </v:shape>
          <o:OLEObject Type="Embed" ProgID="RadicalPie.Application.1" ShapeID="_x0000_i3288" DrawAspect="Content" ObjectID="_1822840024" r:id="rId233"/>
        </w:object>
      </w:r>
      <w:r w:rsidRPr="00C62B23">
        <w:t xml:space="preserve"> which relatively to the system </w:t>
      </w:r>
      <w:r w:rsidR="00DD74D5" w:rsidRPr="00DD74D5">
        <w:rPr>
          <w:position w:val="-2"/>
        </w:rPr>
        <w:object w:dxaOrig="121" w:dyaOrig="201" w14:anchorId="1D9B95B3">
          <v:shape id="_x0000_i3290" type="#_x0000_t75" style="width:5.85pt;height:10.05pt" o:ole="">
            <v:imagedata r:id="rId89" o:title=""/>
          </v:shape>
          <o:OLEObject Type="Embed" ProgID="RadicalPie.Application.1" ShapeID="_x0000_i3290" DrawAspect="Content" ObjectID="_1822840025" r:id="rId234"/>
        </w:object>
      </w:r>
      <w:r w:rsidRPr="00C62B23">
        <w:t xml:space="preserve"> is in a state of parallel translatory motion parallel to the </w:t>
      </w:r>
      <w:r w:rsidR="00DD74D5" w:rsidRPr="00DD74D5">
        <w:object w:dxaOrig="187" w:dyaOrig="180" w14:anchorId="74CAB01E">
          <v:shape id="_x0000_i3292" type="#_x0000_t75" style="width:9.2pt;height:9.2pt" o:ole="">
            <v:imagedata r:id="rId235" o:title=""/>
          </v:shape>
          <o:OLEObject Type="Embed" ProgID="RadicalPie.Application.1" ShapeID="_x0000_i3292" DrawAspect="Content" ObjectID="_1822840026" r:id="rId236"/>
        </w:object>
      </w:r>
      <w:r w:rsidRPr="00C62B23">
        <w:t xml:space="preserve">-axis such that the origin of coordinates of system </w:t>
      </w:r>
      <w:r w:rsidR="00DD74D5" w:rsidRPr="00DD74D5">
        <w:rPr>
          <w:position w:val="-6"/>
        </w:rPr>
        <w:object w:dxaOrig="277" w:dyaOrig="260" w14:anchorId="1ED362AA">
          <v:shape id="_x0000_i3294" type="#_x0000_t75" style="width:14.25pt;height:13.4pt" o:ole="">
            <v:imagedata r:id="rId237" o:title=""/>
          </v:shape>
          <o:OLEObject Type="Embed" ProgID="RadicalPie.Application.1" ShapeID="_x0000_i3294" DrawAspect="Content" ObjectID="_1822840027" r:id="rId238"/>
        </w:object>
      </w:r>
      <w:r w:rsidRPr="00C62B23">
        <w:t xml:space="preserve"> moves with velocity </w:t>
      </w:r>
      <w:r w:rsidR="00DD74D5" w:rsidRPr="00DD74D5">
        <w:rPr>
          <w:position w:val="-2"/>
        </w:rPr>
        <w:object w:dxaOrig="306" w:dyaOrig="141" w14:anchorId="2E7CDFA9">
          <v:shape id="_x0000_i3296" type="#_x0000_t75" style="width:15.05pt;height:6.7pt" o:ole="">
            <v:imagedata r:id="rId239" o:title=""/>
          </v:shape>
          <o:OLEObject Type="Embed" ProgID="RadicalPie.Application.1" ShapeID="_x0000_i3296" DrawAspect="Content" ObjectID="_1822840028" r:id="rId240"/>
        </w:object>
      </w:r>
      <w:r w:rsidRPr="00C62B23">
        <w:t xml:space="preserve"> on the </w:t>
      </w:r>
      <w:r w:rsidR="00DD74D5" w:rsidRPr="00DD74D5">
        <w:object w:dxaOrig="187" w:dyaOrig="180" w14:anchorId="079D3050">
          <v:shape id="_x0000_i3298" type="#_x0000_t75" style="width:9.2pt;height:9.2pt" o:ole="">
            <v:imagedata r:id="rId235" o:title=""/>
          </v:shape>
          <o:OLEObject Type="Embed" ProgID="RadicalPie.Application.1" ShapeID="_x0000_i3298" DrawAspect="Content" ObjectID="_1822840029" r:id="rId241"/>
        </w:object>
      </w:r>
      <w:r w:rsidRPr="00C62B23">
        <w:t xml:space="preserve">-axis. At the time </w:t>
      </w:r>
      <w:r w:rsidR="00DD74D5" w:rsidRPr="00DD74D5">
        <w:rPr>
          <w:position w:val="-2"/>
        </w:rPr>
        <w:object w:dxaOrig="537" w:dyaOrig="181" w14:anchorId="34531F57">
          <v:shape id="_x0000_i3300" type="#_x0000_t75" style="width:26.8pt;height:9.2pt" o:ole="">
            <v:imagedata r:id="rId180" o:title=""/>
          </v:shape>
          <o:OLEObject Type="Embed" ProgID="RadicalPie.Application.1" ShapeID="_x0000_i3300" DrawAspect="Content" ObjectID="_1822840030" r:id="rId242"/>
        </w:object>
      </w:r>
      <w:r w:rsidRPr="00C62B23">
        <w:t xml:space="preserve"> let all three origins coincide, and when </w:t>
      </w:r>
      <w:r w:rsidR="00DD74D5" w:rsidRPr="00DD74D5">
        <w:rPr>
          <w:position w:val="-6"/>
        </w:rPr>
        <w:object w:dxaOrig="1877" w:dyaOrig="221" w14:anchorId="73E621DF">
          <v:shape id="_x0000_i3302" type="#_x0000_t75" style="width:93.75pt;height:10.9pt" o:ole="">
            <v:imagedata r:id="rId243" o:title=""/>
          </v:shape>
          <o:OLEObject Type="Embed" ProgID="RadicalPie.Application.1" ShapeID="_x0000_i3302" DrawAspect="Content" ObjectID="_1822840031" r:id="rId244"/>
        </w:object>
      </w:r>
      <w:r w:rsidRPr="00C62B23">
        <w:t xml:space="preserve"> let the time </w:t>
      </w:r>
      <w:r w:rsidR="00DD74D5" w:rsidRPr="00DD74D5">
        <w:rPr>
          <w:position w:val="-2"/>
        </w:rPr>
        <w:object w:dxaOrig="160" w:dyaOrig="221" w14:anchorId="5EAE5CF9">
          <v:shape id="_x0000_i3304" type="#_x0000_t75" style="width:8.35pt;height:10.9pt" o:ole="">
            <v:imagedata r:id="rId245" o:title=""/>
          </v:shape>
          <o:OLEObject Type="Embed" ProgID="RadicalPie.Application.1" ShapeID="_x0000_i3304" DrawAspect="Content" ObjectID="_1822840032" r:id="rId246"/>
        </w:object>
      </w:r>
      <w:r w:rsidRPr="00C62B23">
        <w:t xml:space="preserve"> of the system </w:t>
      </w:r>
      <w:r w:rsidR="00DD74D5" w:rsidRPr="00DD74D5">
        <w:object w:dxaOrig="277" w:dyaOrig="200" w14:anchorId="6231AB20">
          <v:shape id="_x0000_i3306" type="#_x0000_t75" style="width:14.25pt;height:10.05pt" o:ole="">
            <v:imagedata r:id="rId232" o:title=""/>
          </v:shape>
          <o:OLEObject Type="Embed" ProgID="RadicalPie.Application.1" ShapeID="_x0000_i3306" DrawAspect="Content" ObjectID="_1822840033" r:id="rId247"/>
        </w:object>
      </w:r>
      <w:r w:rsidRPr="00C62B23">
        <w:t xml:space="preserve"> be zero. We call the coordinates, measured in the system </w:t>
      </w:r>
      <w:r w:rsidR="00DD74D5" w:rsidRPr="00DD74D5">
        <w:object w:dxaOrig="277" w:dyaOrig="200" w14:anchorId="267ECF55">
          <v:shape id="_x0000_i3308" type="#_x0000_t75" style="width:14.25pt;height:10.05pt" o:ole="">
            <v:imagedata r:id="rId232" o:title=""/>
          </v:shape>
          <o:OLEObject Type="Embed" ProgID="RadicalPie.Application.1" ShapeID="_x0000_i3308" DrawAspect="Content" ObjectID="_1822840034" r:id="rId248"/>
        </w:object>
      </w:r>
      <w:r w:rsidRPr="00C62B23">
        <w:t xml:space="preserve">, </w:t>
      </w:r>
      <w:r w:rsidR="00DD74D5" w:rsidRPr="00DD74D5">
        <w:rPr>
          <w:position w:val="-6"/>
        </w:rPr>
        <w:object w:dxaOrig="209" w:dyaOrig="260" w14:anchorId="69E4A826">
          <v:shape id="_x0000_i3310" type="#_x0000_t75" style="width:10.05pt;height:13.4pt" o:ole="">
            <v:imagedata r:id="rId249" o:title=""/>
          </v:shape>
          <o:OLEObject Type="Embed" ProgID="RadicalPie.Application.1" ShapeID="_x0000_i3310" DrawAspect="Content" ObjectID="_1822840035" r:id="rId250"/>
        </w:object>
      </w:r>
      <w:r w:rsidRPr="00C62B23">
        <w:t xml:space="preserve"> </w:t>
      </w:r>
      <w:r w:rsidR="00DD74D5" w:rsidRPr="00DD74D5">
        <w:rPr>
          <w:position w:val="-6"/>
        </w:rPr>
        <w:object w:dxaOrig="209" w:dyaOrig="260" w14:anchorId="0413A375">
          <v:shape id="_x0000_i3312" type="#_x0000_t75" style="width:10.05pt;height:13.4pt" o:ole="">
            <v:imagedata r:id="rId251" o:title=""/>
          </v:shape>
          <o:OLEObject Type="Embed" ProgID="RadicalPie.Application.1" ShapeID="_x0000_i3312" DrawAspect="Content" ObjectID="_1822840036" r:id="rId252"/>
        </w:object>
      </w:r>
      <w:r w:rsidRPr="00C62B23">
        <w:t xml:space="preserve"> </w:t>
      </w:r>
      <w:r w:rsidR="00DD74D5" w:rsidRPr="00DD74D5">
        <w:rPr>
          <w:position w:val="-6"/>
        </w:rPr>
        <w:object w:dxaOrig="196" w:dyaOrig="260" w14:anchorId="00727754">
          <v:shape id="_x0000_i3314" type="#_x0000_t75" style="width:10.05pt;height:13.4pt" o:ole="">
            <v:imagedata r:id="rId253" o:title=""/>
          </v:shape>
          <o:OLEObject Type="Embed" ProgID="RadicalPie.Application.1" ShapeID="_x0000_i3314" DrawAspect="Content" ObjectID="_1822840037" r:id="rId254"/>
        </w:object>
      </w:r>
      <w:r w:rsidRPr="00C62B23">
        <w:t xml:space="preserve"> and by a twofold application of our equations of transformation we obtain:</w:t>
      </w:r>
    </w:p>
    <w:p w14:paraId="3E7B5F09" w14:textId="57ACE5E2" w:rsidR="00C62B23" w:rsidRPr="00C62B23" w:rsidRDefault="00C62B23" w:rsidP="00C62B23">
      <w:pPr>
        <w:pStyle w:val="Equation"/>
      </w:pPr>
      <w:r w:rsidRPr="00C62B23">
        <w:lastRenderedPageBreak/>
        <w:tab/>
      </w:r>
      <w:r w:rsidR="00DD74D5" w:rsidRPr="00DD74D5">
        <w:rPr>
          <w:position w:val="-80"/>
        </w:rPr>
        <w:object w:dxaOrig="4804" w:dyaOrig="1721" w14:anchorId="4258915B">
          <v:shape id="_x0000_i3316" type="#_x0000_t75" style="width:240.3pt;height:86.25pt" o:ole="">
            <v:imagedata r:id="rId255" o:title=""/>
          </v:shape>
          <o:OLEObject Type="Embed" ProgID="RadicalPie.Application.1" ShapeID="_x0000_i3316" DrawAspect="Content" ObjectID="_1822840038" r:id="rId256"/>
        </w:object>
      </w:r>
      <w:r w:rsidRPr="00C62B23">
        <w:t xml:space="preserve"> </w:t>
      </w:r>
      <w:r w:rsidRPr="00C62B23">
        <w:tab/>
        <w:t>(</w:t>
      </w:r>
      <w:fldSimple w:instr=" SEQ equation ">
        <w:r w:rsidR="00482B1B">
          <w:rPr>
            <w:noProof/>
          </w:rPr>
          <w:t>25</w:t>
        </w:r>
      </w:fldSimple>
      <w:r w:rsidRPr="00C62B23">
        <w:t>)</w:t>
      </w:r>
    </w:p>
    <w:p w14:paraId="1DF9A926" w14:textId="5DFEA400" w:rsidR="00C62B23" w:rsidRPr="00C62B23" w:rsidRDefault="00C62B23" w:rsidP="00C62B23">
      <w:r w:rsidRPr="00C62B23">
        <w:t xml:space="preserve">Since the relations between </w:t>
      </w:r>
      <w:r w:rsidR="00DD74D5" w:rsidRPr="00DD74D5">
        <w:rPr>
          <w:position w:val="-6"/>
        </w:rPr>
        <w:object w:dxaOrig="209" w:dyaOrig="260" w14:anchorId="5ACD209B">
          <v:shape id="_x0000_i3318" type="#_x0000_t75" style="width:10.05pt;height:13.4pt" o:ole="">
            <v:imagedata r:id="rId249" o:title=""/>
          </v:shape>
          <o:OLEObject Type="Embed" ProgID="RadicalPie.Application.1" ShapeID="_x0000_i3318" DrawAspect="Content" ObjectID="_1822840039" r:id="rId257"/>
        </w:object>
      </w:r>
      <w:r w:rsidRPr="00C62B23">
        <w:t xml:space="preserve"> </w:t>
      </w:r>
      <w:r w:rsidR="00DD74D5" w:rsidRPr="00DD74D5">
        <w:rPr>
          <w:position w:val="-6"/>
        </w:rPr>
        <w:object w:dxaOrig="209" w:dyaOrig="260" w14:anchorId="0A68C9BB">
          <v:shape id="_x0000_i3320" type="#_x0000_t75" style="width:10.05pt;height:13.4pt" o:ole="">
            <v:imagedata r:id="rId251" o:title=""/>
          </v:shape>
          <o:OLEObject Type="Embed" ProgID="RadicalPie.Application.1" ShapeID="_x0000_i3320" DrawAspect="Content" ObjectID="_1822840040" r:id="rId258"/>
        </w:object>
      </w:r>
      <w:r w:rsidRPr="00C62B23">
        <w:t xml:space="preserve"> </w:t>
      </w:r>
      <w:r w:rsidR="00DD74D5" w:rsidRPr="00DD74D5">
        <w:rPr>
          <w:position w:val="-2"/>
        </w:rPr>
        <w:object w:dxaOrig="183" w:dyaOrig="221" w14:anchorId="710FC23A">
          <v:shape id="_x0000_i3322" type="#_x0000_t75" style="width:9.2pt;height:10.9pt" o:ole="">
            <v:imagedata r:id="rId259" o:title=""/>
          </v:shape>
          <o:OLEObject Type="Embed" ProgID="RadicalPie.Application.1" ShapeID="_x0000_i3322" DrawAspect="Content" ObjectID="_1822840041" r:id="rId260"/>
        </w:object>
      </w:r>
      <w:r w:rsidRPr="00C62B23">
        <w:t xml:space="preserve"> and </w:t>
      </w:r>
      <w:r w:rsidR="00DD74D5" w:rsidRPr="00DD74D5">
        <w:rPr>
          <w:position w:val="-6"/>
        </w:rPr>
        <w:object w:dxaOrig="587" w:dyaOrig="180" w14:anchorId="049B2D3A">
          <v:shape id="_x0000_i3324" type="#_x0000_t75" style="width:29.3pt;height:9.2pt" o:ole="">
            <v:imagedata r:id="rId261" o:title=""/>
          </v:shape>
          <o:OLEObject Type="Embed" ProgID="RadicalPie.Application.1" ShapeID="_x0000_i3324" DrawAspect="Content" ObjectID="_1822840042" r:id="rId262"/>
        </w:object>
      </w:r>
      <w:r w:rsidRPr="00C62B23">
        <w:t xml:space="preserve"> do not contain the time </w:t>
      </w:r>
      <w:r w:rsidR="00DD74D5" w:rsidRPr="00DD74D5">
        <w:rPr>
          <w:position w:val="-2"/>
        </w:rPr>
        <w:object w:dxaOrig="90" w:dyaOrig="181" w14:anchorId="5022AAD0">
          <v:shape id="_x0000_i3326" type="#_x0000_t75" style="width:4.2pt;height:9.2pt" o:ole="">
            <v:imagedata r:id="rId69" o:title=""/>
          </v:shape>
          <o:OLEObject Type="Embed" ProgID="RadicalPie.Application.1" ShapeID="_x0000_i3326" DrawAspect="Content" ObjectID="_1822840043" r:id="rId263"/>
        </w:object>
      </w:r>
      <w:r w:rsidRPr="00C62B23">
        <w:t xml:space="preserve">, the systems </w:t>
      </w:r>
      <w:r w:rsidR="00DD74D5" w:rsidRPr="00DD74D5">
        <w:object w:dxaOrig="207" w:dyaOrig="180" w14:anchorId="5CFFD5DC">
          <v:shape id="_x0000_i3328" type="#_x0000_t75" style="width:10.05pt;height:9.2pt" o:ole="">
            <v:imagedata r:id="rId93" o:title=""/>
          </v:shape>
          <o:OLEObject Type="Embed" ProgID="RadicalPie.Application.1" ShapeID="_x0000_i3328" DrawAspect="Content" ObjectID="_1822840044" r:id="rId264"/>
        </w:object>
      </w:r>
      <w:r w:rsidRPr="00C62B23">
        <w:t xml:space="preserve"> and </w:t>
      </w:r>
      <w:r w:rsidR="00DD74D5" w:rsidRPr="00DD74D5">
        <w:object w:dxaOrig="277" w:dyaOrig="200" w14:anchorId="5DBC5321">
          <v:shape id="_x0000_i3330" type="#_x0000_t75" style="width:14.25pt;height:10.05pt" o:ole="">
            <v:imagedata r:id="rId232" o:title=""/>
          </v:shape>
          <o:OLEObject Type="Embed" ProgID="RadicalPie.Application.1" ShapeID="_x0000_i3330" DrawAspect="Content" ObjectID="_1822840045" r:id="rId265"/>
        </w:object>
      </w:r>
      <w:r w:rsidRPr="00C62B23">
        <w:t xml:space="preserve"> are at rest with respect to one another, and it is clear that the transformation from </w:t>
      </w:r>
      <w:r w:rsidR="00DD74D5" w:rsidRPr="00DD74D5">
        <w:object w:dxaOrig="207" w:dyaOrig="180" w14:anchorId="1CCDFCA5">
          <v:shape id="_x0000_i3332" type="#_x0000_t75" style="width:10.05pt;height:9.2pt" o:ole="">
            <v:imagedata r:id="rId93" o:title=""/>
          </v:shape>
          <o:OLEObject Type="Embed" ProgID="RadicalPie.Application.1" ShapeID="_x0000_i3332" DrawAspect="Content" ObjectID="_1822840046" r:id="rId266"/>
        </w:object>
      </w:r>
      <w:r w:rsidRPr="00C62B23">
        <w:t xml:space="preserve">to </w:t>
      </w:r>
      <w:r w:rsidR="00DD74D5" w:rsidRPr="00DD74D5">
        <w:object w:dxaOrig="277" w:dyaOrig="200" w14:anchorId="25620FBF">
          <v:shape id="_x0000_i3334" type="#_x0000_t75" style="width:14.25pt;height:10.05pt" o:ole="">
            <v:imagedata r:id="rId232" o:title=""/>
          </v:shape>
          <o:OLEObject Type="Embed" ProgID="RadicalPie.Application.1" ShapeID="_x0000_i3334" DrawAspect="Content" ObjectID="_1822840047" r:id="rId267"/>
        </w:object>
      </w:r>
      <w:r w:rsidRPr="00C62B23">
        <w:t xml:space="preserve"> must be the identical transformation. Thus:</w:t>
      </w:r>
    </w:p>
    <w:p w14:paraId="0DDAD838" w14:textId="6311C300" w:rsidR="00C62B23" w:rsidRPr="00C62B23" w:rsidRDefault="00C62B23" w:rsidP="00C62B23">
      <w:pPr>
        <w:pStyle w:val="Equation"/>
      </w:pPr>
      <w:r w:rsidRPr="00C62B23">
        <w:tab/>
      </w:r>
      <w:r w:rsidR="00DD74D5" w:rsidRPr="00DD74D5">
        <w:rPr>
          <w:position w:val="-8"/>
        </w:rPr>
        <w:object w:dxaOrig="1559" w:dyaOrig="281" w14:anchorId="3E02E901">
          <v:shape id="_x0000_i3336" type="#_x0000_t75" style="width:77.85pt;height:14.25pt" o:ole="">
            <v:imagedata r:id="rId268" o:title=""/>
          </v:shape>
          <o:OLEObject Type="Embed" ProgID="RadicalPie.Application.1" ShapeID="_x0000_i3336" DrawAspect="Content" ObjectID="_1822840048" r:id="rId269"/>
        </w:object>
      </w:r>
      <w:r w:rsidRPr="00C62B23">
        <w:t xml:space="preserve"> </w:t>
      </w:r>
      <w:r w:rsidRPr="00C62B23">
        <w:tab/>
        <w:t>(</w:t>
      </w:r>
      <w:fldSimple w:instr=" SEQ equation ">
        <w:r w:rsidR="00482B1B">
          <w:rPr>
            <w:noProof/>
          </w:rPr>
          <w:t>26</w:t>
        </w:r>
      </w:fldSimple>
      <w:r w:rsidRPr="00C62B23">
        <w:t>)</w:t>
      </w:r>
    </w:p>
    <w:p w14:paraId="1FA5A5C7" w14:textId="00B4C176" w:rsidR="00C62B23" w:rsidRPr="00C62B23" w:rsidRDefault="00C62B23" w:rsidP="00C62B23">
      <w:r w:rsidRPr="00C62B23">
        <w:t xml:space="preserve">We now inquire into the signification of </w:t>
      </w:r>
      <w:r w:rsidR="00DD74D5" w:rsidRPr="00DD74D5">
        <w:rPr>
          <w:position w:val="-8"/>
        </w:rPr>
        <w:object w:dxaOrig="417" w:dyaOrig="281" w14:anchorId="10B1A44E">
          <v:shape id="_x0000_i3338" type="#_x0000_t75" style="width:20.95pt;height:14.25pt" o:ole="">
            <v:imagedata r:id="rId175" o:title=""/>
          </v:shape>
          <o:OLEObject Type="Embed" ProgID="RadicalPie.Application.1" ShapeID="_x0000_i3338" DrawAspect="Content" ObjectID="_1822840049" r:id="rId270"/>
        </w:object>
      </w:r>
      <w:r w:rsidRPr="00C62B23">
        <w:t xml:space="preserve">. We give our attention to that part of the </w:t>
      </w:r>
      <w:r w:rsidR="00DD74D5" w:rsidRPr="00DD74D5">
        <w:object w:dxaOrig="210" w:dyaOrig="180" w14:anchorId="09F90F1E">
          <v:shape id="_x0000_i3340" type="#_x0000_t75" style="width:10.9pt;height:9.2pt" o:ole="">
            <v:imagedata r:id="rId85" o:title=""/>
          </v:shape>
          <o:OLEObject Type="Embed" ProgID="RadicalPie.Application.1" ShapeID="_x0000_i3340" DrawAspect="Content" ObjectID="_1822840050" r:id="rId271"/>
        </w:object>
      </w:r>
      <w:r w:rsidRPr="00C62B23">
        <w:t xml:space="preserve">-axis of system </w:t>
      </w:r>
      <w:r w:rsidR="00DD74D5" w:rsidRPr="00DD74D5">
        <w:rPr>
          <w:position w:val="-2"/>
        </w:rPr>
        <w:object w:dxaOrig="121" w:dyaOrig="201" w14:anchorId="32C5B004">
          <v:shape id="_x0000_i3342" type="#_x0000_t75" style="width:5.85pt;height:10.05pt" o:ole="">
            <v:imagedata r:id="rId89" o:title=""/>
          </v:shape>
          <o:OLEObject Type="Embed" ProgID="RadicalPie.Application.1" ShapeID="_x0000_i3342" DrawAspect="Content" ObjectID="_1822840051" r:id="rId272"/>
        </w:object>
      </w:r>
      <w:r w:rsidRPr="00C62B23">
        <w:t xml:space="preserve"> which lies between </w:t>
      </w:r>
      <w:r w:rsidR="00DD74D5" w:rsidRPr="00DD74D5">
        <w:rPr>
          <w:position w:val="-6"/>
        </w:rPr>
        <w:object w:dxaOrig="621" w:dyaOrig="240" w14:anchorId="64FE532E">
          <v:shape id="_x0000_i3344" type="#_x0000_t75" style="width:31pt;height:11.7pt" o:ole="">
            <v:imagedata r:id="rId273" o:title=""/>
          </v:shape>
          <o:OLEObject Type="Embed" ProgID="RadicalPie.Application.1" ShapeID="_x0000_i3344" DrawAspect="Content" ObjectID="_1822840052" r:id="rId274"/>
        </w:object>
      </w:r>
      <w:r w:rsidRPr="00C62B23">
        <w:t xml:space="preserve"> </w:t>
      </w:r>
      <w:r w:rsidR="00DD74D5" w:rsidRPr="00DD74D5">
        <w:rPr>
          <w:position w:val="-6"/>
        </w:rPr>
        <w:object w:dxaOrig="633" w:dyaOrig="221" w14:anchorId="0BCA01BA">
          <v:shape id="_x0000_i3346" type="#_x0000_t75" style="width:31.8pt;height:10.9pt" o:ole="">
            <v:imagedata r:id="rId275" o:title=""/>
          </v:shape>
          <o:OLEObject Type="Embed" ProgID="RadicalPie.Application.1" ShapeID="_x0000_i3346" DrawAspect="Content" ObjectID="_1822840053" r:id="rId276"/>
        </w:object>
      </w:r>
      <w:r w:rsidRPr="00C62B23">
        <w:t xml:space="preserve"> </w:t>
      </w:r>
      <w:r w:rsidR="00DD74D5" w:rsidRPr="00DD74D5">
        <w:rPr>
          <w:position w:val="-6"/>
        </w:rPr>
        <w:object w:dxaOrig="628" w:dyaOrig="240" w14:anchorId="5FB0F344">
          <v:shape id="_x0000_i3348" type="#_x0000_t75" style="width:31.8pt;height:11.7pt" o:ole="">
            <v:imagedata r:id="rId277" o:title=""/>
          </v:shape>
          <o:OLEObject Type="Embed" ProgID="RadicalPie.Application.1" ShapeID="_x0000_i3348" DrawAspect="Content" ObjectID="_1822840054" r:id="rId278"/>
        </w:object>
      </w:r>
      <w:r w:rsidRPr="00C62B23">
        <w:t xml:space="preserve"> and </w:t>
      </w:r>
      <w:r w:rsidR="00DD74D5" w:rsidRPr="00DD74D5">
        <w:rPr>
          <w:position w:val="-6"/>
        </w:rPr>
        <w:object w:dxaOrig="621" w:dyaOrig="240" w14:anchorId="22716879">
          <v:shape id="_x0000_i3350" type="#_x0000_t75" style="width:31pt;height:11.7pt" o:ole="">
            <v:imagedata r:id="rId273" o:title=""/>
          </v:shape>
          <o:OLEObject Type="Embed" ProgID="RadicalPie.Application.1" ShapeID="_x0000_i3350" DrawAspect="Content" ObjectID="_1822840055" r:id="rId279"/>
        </w:object>
      </w:r>
      <w:r w:rsidRPr="00C62B23">
        <w:t xml:space="preserve"> </w:t>
      </w:r>
      <w:r w:rsidR="00DD74D5" w:rsidRPr="00DD74D5">
        <w:rPr>
          <w:position w:val="-6"/>
        </w:rPr>
        <w:object w:dxaOrig="594" w:dyaOrig="240" w14:anchorId="73C1AB97">
          <v:shape id="_x0000_i3352" type="#_x0000_t75" style="width:29.3pt;height:11.7pt" o:ole="">
            <v:imagedata r:id="rId280" o:title=""/>
          </v:shape>
          <o:OLEObject Type="Embed" ProgID="RadicalPie.Application.1" ShapeID="_x0000_i3352" DrawAspect="Content" ObjectID="_1822840056" r:id="rId281"/>
        </w:object>
      </w:r>
      <w:r w:rsidRPr="00C62B23">
        <w:t xml:space="preserve"> </w:t>
      </w:r>
      <w:r w:rsidR="00DD74D5" w:rsidRPr="00DD74D5">
        <w:rPr>
          <w:position w:val="-6"/>
        </w:rPr>
        <w:object w:dxaOrig="628" w:dyaOrig="240" w14:anchorId="67E0C48D">
          <v:shape id="_x0000_i3354" type="#_x0000_t75" style="width:31.8pt;height:11.7pt" o:ole="">
            <v:imagedata r:id="rId277" o:title=""/>
          </v:shape>
          <o:OLEObject Type="Embed" ProgID="RadicalPie.Application.1" ShapeID="_x0000_i3354" DrawAspect="Content" ObjectID="_1822840057" r:id="rId282"/>
        </w:object>
      </w:r>
      <w:r w:rsidRPr="00C62B23">
        <w:t xml:space="preserve">. This part of the </w:t>
      </w:r>
      <w:r w:rsidR="00DD74D5" w:rsidRPr="00DD74D5">
        <w:object w:dxaOrig="210" w:dyaOrig="180" w14:anchorId="34E14970">
          <v:shape id="_x0000_i3356" type="#_x0000_t75" style="width:10.9pt;height:9.2pt" o:ole="">
            <v:imagedata r:id="rId85" o:title=""/>
          </v:shape>
          <o:OLEObject Type="Embed" ProgID="RadicalPie.Application.1" ShapeID="_x0000_i3356" DrawAspect="Content" ObjectID="_1822840058" r:id="rId283"/>
        </w:object>
      </w:r>
      <w:r w:rsidRPr="00C62B23">
        <w:t xml:space="preserve">-axis is a rod moving perpendicularly to its axis with velocity </w:t>
      </w:r>
      <w:r w:rsidR="00DD74D5" w:rsidRPr="00DD74D5">
        <w:rPr>
          <w:position w:val="-2"/>
        </w:rPr>
        <w:object w:dxaOrig="119" w:dyaOrig="141" w14:anchorId="41CB1CF6">
          <v:shape id="_x0000_i3358" type="#_x0000_t75" style="width:5.85pt;height:6.7pt" o:ole="">
            <v:imagedata r:id="rId62" o:title=""/>
          </v:shape>
          <o:OLEObject Type="Embed" ProgID="RadicalPie.Application.1" ShapeID="_x0000_i3358" DrawAspect="Content" ObjectID="_1822840059" r:id="rId284"/>
        </w:object>
      </w:r>
      <w:r w:rsidRPr="00C62B23">
        <w:t xml:space="preserve"> relatively to system </w:t>
      </w:r>
      <w:r w:rsidR="00DD74D5" w:rsidRPr="00DD74D5">
        <w:object w:dxaOrig="207" w:dyaOrig="180" w14:anchorId="2822E9F4">
          <v:shape id="_x0000_i3360" type="#_x0000_t75" style="width:10.05pt;height:9.2pt" o:ole="">
            <v:imagedata r:id="rId93" o:title=""/>
          </v:shape>
          <o:OLEObject Type="Embed" ProgID="RadicalPie.Application.1" ShapeID="_x0000_i3360" DrawAspect="Content" ObjectID="_1822840060" r:id="rId285"/>
        </w:object>
      </w:r>
      <w:r w:rsidRPr="00C62B23">
        <w:t xml:space="preserve">. Its ends possess in </w:t>
      </w:r>
      <w:r w:rsidR="00DD74D5" w:rsidRPr="00DD74D5">
        <w:object w:dxaOrig="207" w:dyaOrig="180" w14:anchorId="5E75EE49">
          <v:shape id="_x0000_i3362" type="#_x0000_t75" style="width:10.05pt;height:9.2pt" o:ole="">
            <v:imagedata r:id="rId93" o:title=""/>
          </v:shape>
          <o:OLEObject Type="Embed" ProgID="RadicalPie.Application.1" ShapeID="_x0000_i3362" DrawAspect="Content" ObjectID="_1822840061" r:id="rId286"/>
        </w:object>
      </w:r>
      <w:r w:rsidRPr="00C62B23">
        <w:t xml:space="preserve"> the coordinates:</w:t>
      </w:r>
    </w:p>
    <w:p w14:paraId="30D57712" w14:textId="368D93FE" w:rsidR="00C62B23" w:rsidRPr="00C62B23" w:rsidRDefault="00C62B23" w:rsidP="00C62B23">
      <w:pPr>
        <w:pStyle w:val="Equation"/>
      </w:pPr>
      <w:r w:rsidRPr="00C62B23">
        <w:tab/>
      </w:r>
      <w:r w:rsidR="00DD74D5" w:rsidRPr="00DD74D5">
        <w:rPr>
          <w:position w:val="-28"/>
        </w:rPr>
        <w:object w:dxaOrig="2565" w:dyaOrig="600" w14:anchorId="6D434CA5">
          <v:shape id="_x0000_i3364" type="#_x0000_t75" style="width:128.1pt;height:30.15pt" o:ole="">
            <v:imagedata r:id="rId287" o:title=""/>
          </v:shape>
          <o:OLEObject Type="Embed" ProgID="RadicalPie.Application.1" ShapeID="_x0000_i3364" DrawAspect="Content" ObjectID="_1822840062" r:id="rId288"/>
        </w:object>
      </w:r>
      <w:r w:rsidRPr="00C62B23">
        <w:t xml:space="preserve"> </w:t>
      </w:r>
      <w:r w:rsidRPr="00C62B23">
        <w:tab/>
        <w:t>(</w:t>
      </w:r>
      <w:fldSimple w:instr=" SEQ equation ">
        <w:r w:rsidR="00482B1B">
          <w:rPr>
            <w:noProof/>
          </w:rPr>
          <w:t>27</w:t>
        </w:r>
      </w:fldSimple>
      <w:r w:rsidRPr="00C62B23">
        <w:t>)</w:t>
      </w:r>
    </w:p>
    <w:p w14:paraId="0845B4BA" w14:textId="77777777" w:rsidR="00C62B23" w:rsidRPr="00C62B23" w:rsidRDefault="00C62B23" w:rsidP="00C62B23">
      <w:r w:rsidRPr="00C62B23">
        <w:t>and</w:t>
      </w:r>
    </w:p>
    <w:p w14:paraId="7532E61C" w14:textId="04D67C10" w:rsidR="00C62B23" w:rsidRPr="00C62B23" w:rsidRDefault="00C62B23" w:rsidP="00C62B23">
      <w:pPr>
        <w:pStyle w:val="Equation"/>
      </w:pPr>
      <w:r w:rsidRPr="00C62B23">
        <w:tab/>
      </w:r>
      <w:r w:rsidR="00DD74D5" w:rsidRPr="00DD74D5">
        <w:rPr>
          <w:position w:val="-6"/>
        </w:rPr>
        <w:object w:dxaOrig="2309" w:dyaOrig="221" w14:anchorId="49E045E2">
          <v:shape id="_x0000_i3366" type="#_x0000_t75" style="width:115.55pt;height:10.9pt" o:ole="">
            <v:imagedata r:id="rId289" o:title=""/>
          </v:shape>
          <o:OLEObject Type="Embed" ProgID="RadicalPie.Application.1" ShapeID="_x0000_i3366" DrawAspect="Content" ObjectID="_1822840063" r:id="rId290"/>
        </w:object>
      </w:r>
      <w:r w:rsidRPr="00C62B23">
        <w:t xml:space="preserve"> </w:t>
      </w:r>
      <w:r w:rsidRPr="00C62B23">
        <w:tab/>
        <w:t>(</w:t>
      </w:r>
      <w:fldSimple w:instr=" SEQ equation ">
        <w:r w:rsidR="00482B1B">
          <w:rPr>
            <w:noProof/>
          </w:rPr>
          <w:t>28</w:t>
        </w:r>
      </w:fldSimple>
      <w:r w:rsidRPr="00C62B23">
        <w:t>)</w:t>
      </w:r>
    </w:p>
    <w:p w14:paraId="3CB2B642" w14:textId="4711792C" w:rsidR="00C62B23" w:rsidRPr="00C62B23" w:rsidRDefault="00C62B23" w:rsidP="00C62B23">
      <w:r w:rsidRPr="00C62B23">
        <w:t xml:space="preserve">The length of the rod measured in </w:t>
      </w:r>
      <w:r w:rsidR="00DD74D5" w:rsidRPr="00DD74D5">
        <w:object w:dxaOrig="207" w:dyaOrig="180" w14:anchorId="3BE5D754">
          <v:shape id="_x0000_i3368" type="#_x0000_t75" style="width:10.05pt;height:9.2pt" o:ole="">
            <v:imagedata r:id="rId93" o:title=""/>
          </v:shape>
          <o:OLEObject Type="Embed" ProgID="RadicalPie.Application.1" ShapeID="_x0000_i3368" DrawAspect="Content" ObjectID="_1822840064" r:id="rId291"/>
        </w:object>
      </w:r>
      <w:r w:rsidRPr="00C62B23">
        <w:t xml:space="preserve"> is therefore </w:t>
      </w:r>
      <w:r w:rsidR="00DD74D5" w:rsidRPr="00DD74D5">
        <w:rPr>
          <w:position w:val="-10"/>
        </w:rPr>
        <w:object w:dxaOrig="624" w:dyaOrig="321" w14:anchorId="7B827E64">
          <v:shape id="_x0000_i3370" type="#_x0000_t75" style="width:31pt;height:15.9pt" o:ole="">
            <v:imagedata r:id="rId292" o:title=""/>
          </v:shape>
          <o:OLEObject Type="Embed" ProgID="RadicalPie.Application.1" ShapeID="_x0000_i3370" DrawAspect="Content" ObjectID="_1822840065" r:id="rId293"/>
        </w:object>
      </w:r>
      <w:r w:rsidRPr="00C62B23">
        <w:t xml:space="preserve">; and this gives us the meaning of the function </w:t>
      </w:r>
      <w:r w:rsidR="00DD74D5" w:rsidRPr="00DD74D5">
        <w:rPr>
          <w:position w:val="-8"/>
        </w:rPr>
        <w:object w:dxaOrig="417" w:dyaOrig="281" w14:anchorId="5837AA1A">
          <v:shape id="_x0000_i3372" type="#_x0000_t75" style="width:20.95pt;height:14.25pt" o:ole="">
            <v:imagedata r:id="rId175" o:title=""/>
          </v:shape>
          <o:OLEObject Type="Embed" ProgID="RadicalPie.Application.1" ShapeID="_x0000_i3372" DrawAspect="Content" ObjectID="_1822840066" r:id="rId294"/>
        </w:object>
      </w:r>
      <w:r w:rsidRPr="00C62B23">
        <w:t xml:space="preserve">. From reasons of symmetry, it is now evident that the length of a given rod moving perpendicularly to its axis, measured in the stationary system, must depend only on the velocity and not on the direction and the sense of the motion. The length of the moving rod measured in the stationary system does not change, therefore, if </w:t>
      </w:r>
      <w:r w:rsidR="00DD74D5" w:rsidRPr="00DD74D5">
        <w:rPr>
          <w:position w:val="-2"/>
        </w:rPr>
        <w:object w:dxaOrig="119" w:dyaOrig="141" w14:anchorId="6A859750">
          <v:shape id="_x0000_i3374" type="#_x0000_t75" style="width:5.85pt;height:6.7pt" o:ole="">
            <v:imagedata r:id="rId62" o:title=""/>
          </v:shape>
          <o:OLEObject Type="Embed" ProgID="RadicalPie.Application.1" ShapeID="_x0000_i3374" DrawAspect="Content" ObjectID="_1822840067" r:id="rId295"/>
        </w:object>
      </w:r>
      <w:r w:rsidRPr="00C62B23">
        <w:t xml:space="preserve"> and </w:t>
      </w:r>
      <w:r w:rsidR="00DD74D5" w:rsidRPr="00DD74D5">
        <w:rPr>
          <w:position w:val="-2"/>
        </w:rPr>
        <w:object w:dxaOrig="306" w:dyaOrig="141" w14:anchorId="220AB92C">
          <v:shape id="_x0000_i3376" type="#_x0000_t75" style="width:15.05pt;height:6.7pt" o:ole="">
            <v:imagedata r:id="rId239" o:title=""/>
          </v:shape>
          <o:OLEObject Type="Embed" ProgID="RadicalPie.Application.1" ShapeID="_x0000_i3376" DrawAspect="Content" ObjectID="_1822840068" r:id="rId296"/>
        </w:object>
      </w:r>
      <w:r w:rsidRPr="00C62B23">
        <w:t xml:space="preserve"> are interchanged. Hence follows that: </w:t>
      </w:r>
    </w:p>
    <w:p w14:paraId="2F06E602" w14:textId="58A6C7BE" w:rsidR="00C62B23" w:rsidRPr="00C62B23" w:rsidRDefault="00C62B23" w:rsidP="00C62B23">
      <w:pPr>
        <w:pStyle w:val="Equation"/>
      </w:pPr>
      <w:r w:rsidRPr="00C62B23">
        <w:tab/>
      </w:r>
      <w:r w:rsidR="00DD74D5" w:rsidRPr="00DD74D5">
        <w:rPr>
          <w:position w:val="-28"/>
        </w:rPr>
        <w:object w:dxaOrig="1492" w:dyaOrig="600" w14:anchorId="106E900C">
          <v:shape id="_x0000_i3378" type="#_x0000_t75" style="width:74.5pt;height:30.15pt" o:ole="">
            <v:imagedata r:id="rId297" o:title=""/>
          </v:shape>
          <o:OLEObject Type="Embed" ProgID="RadicalPie.Application.1" ShapeID="_x0000_i3378" DrawAspect="Content" ObjectID="_1822840069" r:id="rId298"/>
        </w:object>
      </w:r>
      <w:r w:rsidRPr="00C62B23">
        <w:t xml:space="preserve"> </w:t>
      </w:r>
      <w:r w:rsidRPr="00C62B23">
        <w:tab/>
        <w:t>(</w:t>
      </w:r>
      <w:fldSimple w:instr=" SEQ equation ">
        <w:r w:rsidR="00482B1B">
          <w:rPr>
            <w:noProof/>
          </w:rPr>
          <w:t>29</w:t>
        </w:r>
      </w:fldSimple>
      <w:r w:rsidRPr="00C62B23">
        <w:t>)</w:t>
      </w:r>
    </w:p>
    <w:p w14:paraId="36B2A103" w14:textId="77777777" w:rsidR="00C62B23" w:rsidRPr="00C62B23" w:rsidRDefault="00C62B23" w:rsidP="00C62B23">
      <w:r w:rsidRPr="00C62B23">
        <w:t>or</w:t>
      </w:r>
    </w:p>
    <w:p w14:paraId="7DD7B219" w14:textId="481558B0" w:rsidR="00C62B23" w:rsidRPr="00C62B23" w:rsidRDefault="00C62B23" w:rsidP="00C62B23">
      <w:pPr>
        <w:pStyle w:val="Equation"/>
      </w:pPr>
      <w:r w:rsidRPr="00C62B23">
        <w:tab/>
      </w:r>
      <w:r w:rsidR="00DD74D5" w:rsidRPr="00DD74D5">
        <w:rPr>
          <w:position w:val="-8"/>
        </w:rPr>
        <w:object w:dxaOrig="1346" w:dyaOrig="281" w14:anchorId="7C98E5A3">
          <v:shape id="_x0000_i3380" type="#_x0000_t75" style="width:67pt;height:14.25pt" o:ole="">
            <v:imagedata r:id="rId299" o:title=""/>
          </v:shape>
          <o:OLEObject Type="Embed" ProgID="RadicalPie.Application.1" ShapeID="_x0000_i3380" DrawAspect="Content" ObjectID="_1822840070" r:id="rId300"/>
        </w:object>
      </w:r>
      <w:r w:rsidRPr="00C62B23">
        <w:t>.</w:t>
      </w:r>
      <w:r w:rsidRPr="00C62B23">
        <w:tab/>
        <w:t>(</w:t>
      </w:r>
      <w:fldSimple w:instr=" SEQ equation ">
        <w:r w:rsidR="00482B1B">
          <w:rPr>
            <w:noProof/>
          </w:rPr>
          <w:t>30</w:t>
        </w:r>
      </w:fldSimple>
      <w:r w:rsidRPr="00C62B23">
        <w:t>)</w:t>
      </w:r>
    </w:p>
    <w:p w14:paraId="56D86A42" w14:textId="0041A5A5" w:rsidR="00C62B23" w:rsidRPr="00C62B23" w:rsidRDefault="00C62B23" w:rsidP="00C62B23">
      <w:r w:rsidRPr="00C62B23">
        <w:t xml:space="preserve">It follows from this relation and the one previously found that </w:t>
      </w:r>
      <w:r w:rsidR="00DD74D5" w:rsidRPr="00DD74D5">
        <w:rPr>
          <w:position w:val="-8"/>
        </w:rPr>
        <w:object w:dxaOrig="857" w:dyaOrig="281" w14:anchorId="10AE90C9">
          <v:shape id="_x0000_i3382" type="#_x0000_t75" style="width:42.7pt;height:14.25pt" o:ole="">
            <v:imagedata r:id="rId301" o:title=""/>
          </v:shape>
          <o:OLEObject Type="Embed" ProgID="RadicalPie.Application.1" ShapeID="_x0000_i3382" DrawAspect="Content" ObjectID="_1822840071" r:id="rId302"/>
        </w:object>
      </w:r>
      <w:r w:rsidRPr="00C62B23">
        <w:t>, so that the transformation equations which have been found become:</w:t>
      </w:r>
    </w:p>
    <w:p w14:paraId="47714583" w14:textId="12B2CC10" w:rsidR="00C62B23" w:rsidRPr="00C62B23" w:rsidRDefault="00C62B23" w:rsidP="00C62B23">
      <w:pPr>
        <w:pStyle w:val="Equation"/>
      </w:pPr>
      <w:r w:rsidRPr="00C62B23">
        <w:tab/>
      </w:r>
      <w:r w:rsidR="00DD74D5" w:rsidRPr="00DD74D5">
        <w:rPr>
          <w:position w:val="-76"/>
        </w:rPr>
        <w:object w:dxaOrig="1731" w:dyaOrig="1661" w14:anchorId="13F51828">
          <v:shape id="_x0000_i3384" type="#_x0000_t75" style="width:86.25pt;height:82.9pt" o:ole="">
            <v:imagedata r:id="rId303" o:title=""/>
          </v:shape>
          <o:OLEObject Type="Embed" ProgID="RadicalPie.Application.1" ShapeID="_x0000_i3384" DrawAspect="Content" ObjectID="_1822840072" r:id="rId304"/>
        </w:object>
      </w:r>
      <w:r w:rsidRPr="00C62B23">
        <w:t xml:space="preserve"> </w:t>
      </w:r>
      <w:r w:rsidRPr="00C62B23">
        <w:tab/>
        <w:t>(</w:t>
      </w:r>
      <w:fldSimple w:instr=" SEQ equation ">
        <w:r w:rsidR="00482B1B">
          <w:rPr>
            <w:noProof/>
          </w:rPr>
          <w:t>31</w:t>
        </w:r>
      </w:fldSimple>
      <w:r w:rsidRPr="00C62B23">
        <w:t>)</w:t>
      </w:r>
    </w:p>
    <w:p w14:paraId="5F847CC4" w14:textId="77777777" w:rsidR="00C62B23" w:rsidRPr="00C62B23" w:rsidRDefault="00C62B23" w:rsidP="00C62B23">
      <w:proofErr w:type="gramStart"/>
      <w:r w:rsidRPr="00C62B23">
        <w:t>where</w:t>
      </w:r>
      <w:proofErr w:type="gramEnd"/>
    </w:p>
    <w:p w14:paraId="78B364A9" w14:textId="126C2467" w:rsidR="00C62B23" w:rsidRPr="00C62B23" w:rsidRDefault="00C62B23" w:rsidP="00C62B23">
      <w:pPr>
        <w:pStyle w:val="Equation"/>
      </w:pPr>
      <w:r w:rsidRPr="00C62B23">
        <w:lastRenderedPageBreak/>
        <w:tab/>
      </w:r>
      <w:r w:rsidR="00DD74D5" w:rsidRPr="00DD74D5">
        <w:rPr>
          <w:position w:val="-66"/>
        </w:rPr>
        <w:object w:dxaOrig="1678" w:dyaOrig="981" w14:anchorId="3CAC85A8">
          <v:shape id="_x0000_i3386" type="#_x0000_t75" style="width:83.7pt;height:49.4pt" o:ole="">
            <v:imagedata r:id="rId305" o:title=""/>
          </v:shape>
          <o:OLEObject Type="Embed" ProgID="RadicalPie.Application.1" ShapeID="_x0000_i3386" DrawAspect="Content" ObjectID="_1822840073" r:id="rId306"/>
        </w:object>
      </w:r>
      <w:r w:rsidRPr="00C62B23">
        <w:t xml:space="preserve"> </w:t>
      </w:r>
      <w:r w:rsidRPr="00C62B23">
        <w:tab/>
        <w:t>(</w:t>
      </w:r>
      <w:fldSimple w:instr=" seq equation ">
        <w:r w:rsidR="00482B1B">
          <w:rPr>
            <w:noProof/>
          </w:rPr>
          <w:t>32</w:t>
        </w:r>
      </w:fldSimple>
      <w:r w:rsidRPr="00C62B23">
        <w:t>)</w:t>
      </w:r>
    </w:p>
    <w:p w14:paraId="15299218" w14:textId="77777777" w:rsidR="00C62B23" w:rsidRPr="00C62B23" w:rsidRDefault="00C62B23" w:rsidP="00C62B23">
      <w:pPr>
        <w:pStyle w:val="Heading2"/>
      </w:pPr>
      <w:r w:rsidRPr="00C62B23">
        <w:t>Physical Meaning of the Equations Obtained in Respect to Moving Rigid Bodies and Moving Clocks</w:t>
      </w:r>
    </w:p>
    <w:p w14:paraId="76D66F5E" w14:textId="6D01A4C0" w:rsidR="00C62B23" w:rsidRPr="00C62B23" w:rsidRDefault="00C62B23" w:rsidP="00C62B23">
      <w:r w:rsidRPr="00C62B23">
        <w:t>We envisage a rigid sphere</w:t>
      </w:r>
      <w:r w:rsidRPr="00C62B23">
        <w:rPr>
          <w:vertAlign w:val="superscript"/>
        </w:rPr>
        <w:footnoteReference w:id="3"/>
      </w:r>
      <w:r w:rsidRPr="00C62B23">
        <w:t xml:space="preserve"> of radius </w:t>
      </w:r>
      <w:r w:rsidR="00DD74D5" w:rsidRPr="00DD74D5">
        <w:rPr>
          <w:position w:val="-2"/>
        </w:rPr>
        <w:object w:dxaOrig="175" w:dyaOrig="201" w14:anchorId="419050AD">
          <v:shape id="_x0000_i3388" type="#_x0000_t75" style="width:8.35pt;height:10.05pt" o:ole="">
            <v:imagedata r:id="rId307" o:title=""/>
          </v:shape>
          <o:OLEObject Type="Embed" ProgID="RadicalPie.Application.1" ShapeID="_x0000_i3388" DrawAspect="Content" ObjectID="_1822840074" r:id="rId308"/>
        </w:object>
      </w:r>
      <w:r w:rsidRPr="00C62B23">
        <w:t xml:space="preserve">, at rest relatively to the moving system </w:t>
      </w:r>
      <w:r w:rsidR="00DD74D5" w:rsidRPr="00DD74D5">
        <w:rPr>
          <w:position w:val="-2"/>
        </w:rPr>
        <w:object w:dxaOrig="121" w:dyaOrig="201" w14:anchorId="5873E419">
          <v:shape id="_x0000_i3390" type="#_x0000_t75" style="width:5.85pt;height:10.05pt" o:ole="">
            <v:imagedata r:id="rId89" o:title=""/>
          </v:shape>
          <o:OLEObject Type="Embed" ProgID="RadicalPie.Application.1" ShapeID="_x0000_i3390" DrawAspect="Content" ObjectID="_1822840075" r:id="rId309"/>
        </w:object>
      </w:r>
      <w:r w:rsidRPr="00C62B23">
        <w:t xml:space="preserve">, and with its center at the origin of coordinates of </w:t>
      </w:r>
      <w:r w:rsidR="00DD74D5" w:rsidRPr="00DD74D5">
        <w:rPr>
          <w:position w:val="-2"/>
        </w:rPr>
        <w:object w:dxaOrig="194" w:dyaOrig="201" w14:anchorId="71027875">
          <v:shape id="_x0000_i3392" type="#_x0000_t75" style="width:10.05pt;height:10.05pt" o:ole="">
            <v:imagedata r:id="rId310" o:title=""/>
          </v:shape>
          <o:OLEObject Type="Embed" ProgID="RadicalPie.Application.1" ShapeID="_x0000_i3392" DrawAspect="Content" ObjectID="_1822840076" r:id="rId311"/>
        </w:object>
      </w:r>
      <w:r w:rsidRPr="00C62B23">
        <w:t xml:space="preserve"> The equation of the surface of this sphere moving relatively to the system </w:t>
      </w:r>
      <w:r w:rsidR="00DD74D5" w:rsidRPr="00DD74D5">
        <w:object w:dxaOrig="207" w:dyaOrig="180" w14:anchorId="06D4177E">
          <v:shape id="_x0000_i3394" type="#_x0000_t75" style="width:10.05pt;height:9.2pt" o:ole="">
            <v:imagedata r:id="rId93" o:title=""/>
          </v:shape>
          <o:OLEObject Type="Embed" ProgID="RadicalPie.Application.1" ShapeID="_x0000_i3394" DrawAspect="Content" ObjectID="_1822840077" r:id="rId312"/>
        </w:object>
      </w:r>
      <w:r w:rsidRPr="00C62B23">
        <w:t xml:space="preserve"> with velocity </w:t>
      </w:r>
      <w:r w:rsidR="00DD74D5" w:rsidRPr="00DD74D5">
        <w:rPr>
          <w:position w:val="-2"/>
        </w:rPr>
        <w:object w:dxaOrig="119" w:dyaOrig="141" w14:anchorId="11960156">
          <v:shape id="_x0000_i3396" type="#_x0000_t75" style="width:5.85pt;height:6.7pt" o:ole="">
            <v:imagedata r:id="rId62" o:title=""/>
          </v:shape>
          <o:OLEObject Type="Embed" ProgID="RadicalPie.Application.1" ShapeID="_x0000_i3396" DrawAspect="Content" ObjectID="_1822840078" r:id="rId313"/>
        </w:object>
      </w:r>
      <w:r w:rsidRPr="00C62B23">
        <w:t xml:space="preserve"> is:</w:t>
      </w:r>
    </w:p>
    <w:p w14:paraId="1B7B6263" w14:textId="3656D89C" w:rsidR="00C62B23" w:rsidRPr="00C62B23" w:rsidRDefault="00C62B23" w:rsidP="00C62B23">
      <w:pPr>
        <w:pStyle w:val="Equation"/>
      </w:pPr>
      <w:r w:rsidRPr="00C62B23">
        <w:tab/>
      </w:r>
      <w:r w:rsidR="00DD74D5" w:rsidRPr="00DD74D5">
        <w:rPr>
          <w:position w:val="-6"/>
        </w:rPr>
        <w:object w:dxaOrig="1805" w:dyaOrig="281" w14:anchorId="42BDFB70">
          <v:shape id="_x0000_i3398" type="#_x0000_t75" style="width:90.4pt;height:14.25pt" o:ole="">
            <v:imagedata r:id="rId314" o:title=""/>
          </v:shape>
          <o:OLEObject Type="Embed" ProgID="RadicalPie.Application.1" ShapeID="_x0000_i3398" DrawAspect="Content" ObjectID="_1822840079" r:id="rId315"/>
        </w:object>
      </w:r>
      <w:r w:rsidRPr="00C62B23">
        <w:t xml:space="preserve"> </w:t>
      </w:r>
      <w:r w:rsidRPr="00C62B23">
        <w:tab/>
        <w:t>(</w:t>
      </w:r>
      <w:fldSimple w:instr=" SEQ EQUATION ">
        <w:r w:rsidR="00482B1B">
          <w:rPr>
            <w:noProof/>
          </w:rPr>
          <w:t>33</w:t>
        </w:r>
      </w:fldSimple>
      <w:r w:rsidRPr="00C62B23">
        <w:t>)</w:t>
      </w:r>
    </w:p>
    <w:p w14:paraId="677A1F8B" w14:textId="32691BF7" w:rsidR="00C62B23" w:rsidRPr="00C62B23" w:rsidRDefault="00C62B23" w:rsidP="00C62B23">
      <w:r w:rsidRPr="00C62B23">
        <w:t xml:space="preserve">The equation of this surface expressed in </w:t>
      </w:r>
      <w:r w:rsidR="00DD74D5" w:rsidRPr="00DD74D5">
        <w:rPr>
          <w:position w:val="-6"/>
        </w:rPr>
        <w:object w:dxaOrig="198" w:dyaOrig="180" w14:anchorId="0D63BE33">
          <v:shape id="_x0000_i3400" type="#_x0000_t75" style="width:10.05pt;height:9.2pt" o:ole="">
            <v:imagedata r:id="rId316" o:title=""/>
          </v:shape>
          <o:OLEObject Type="Embed" ProgID="RadicalPie.Application.1" ShapeID="_x0000_i3400" DrawAspect="Content" ObjectID="_1822840080" r:id="rId317"/>
        </w:object>
      </w:r>
      <w:r w:rsidRPr="00C62B23">
        <w:t xml:space="preserve"> </w:t>
      </w:r>
      <w:r w:rsidR="00DD74D5" w:rsidRPr="00DD74D5">
        <w:rPr>
          <w:position w:val="-6"/>
        </w:rPr>
        <w:object w:dxaOrig="198" w:dyaOrig="180" w14:anchorId="46845B15">
          <v:shape id="_x0000_i3402" type="#_x0000_t75" style="width:10.05pt;height:9.2pt" o:ole="">
            <v:imagedata r:id="rId318" o:title=""/>
          </v:shape>
          <o:OLEObject Type="Embed" ProgID="RadicalPie.Application.1" ShapeID="_x0000_i3402" DrawAspect="Content" ObjectID="_1822840081" r:id="rId319"/>
        </w:object>
      </w:r>
      <w:r w:rsidRPr="00C62B23">
        <w:t xml:space="preserve"> </w:t>
      </w:r>
      <w:r w:rsidR="00DD74D5" w:rsidRPr="00DD74D5">
        <w:rPr>
          <w:position w:val="-6"/>
        </w:rPr>
        <w:object w:dxaOrig="185" w:dyaOrig="180" w14:anchorId="5EA70314">
          <v:shape id="_x0000_i3404" type="#_x0000_t75" style="width:9.2pt;height:9.2pt" o:ole="">
            <v:imagedata r:id="rId320" o:title=""/>
          </v:shape>
          <o:OLEObject Type="Embed" ProgID="RadicalPie.Application.1" ShapeID="_x0000_i3404" DrawAspect="Content" ObjectID="_1822840082" r:id="rId321"/>
        </w:object>
      </w:r>
      <w:r w:rsidRPr="00C62B23">
        <w:t xml:space="preserve"> at the time </w:t>
      </w:r>
      <w:r w:rsidR="00DD74D5" w:rsidRPr="00DD74D5">
        <w:rPr>
          <w:position w:val="-2"/>
        </w:rPr>
        <w:object w:dxaOrig="537" w:dyaOrig="181" w14:anchorId="482DF6EC">
          <v:shape id="_x0000_i3406" type="#_x0000_t75" style="width:26.8pt;height:9.2pt" o:ole="">
            <v:imagedata r:id="rId180" o:title=""/>
          </v:shape>
          <o:OLEObject Type="Embed" ProgID="RadicalPie.Application.1" ShapeID="_x0000_i3406" DrawAspect="Content" ObjectID="_1822840083" r:id="rId322"/>
        </w:object>
      </w:r>
      <w:r w:rsidRPr="00C62B23">
        <w:t xml:space="preserve"> is:</w:t>
      </w:r>
    </w:p>
    <w:p w14:paraId="5318FE72" w14:textId="1CCCE3D5" w:rsidR="00C62B23" w:rsidRPr="00C62B23" w:rsidRDefault="00C62B23" w:rsidP="00C62B23">
      <w:pPr>
        <w:pStyle w:val="Equation"/>
      </w:pPr>
      <w:r w:rsidRPr="00C62B23">
        <w:tab/>
      </w:r>
      <w:r w:rsidR="00DD74D5" w:rsidRPr="00DD74D5">
        <w:rPr>
          <w:position w:val="-82"/>
        </w:rPr>
        <w:object w:dxaOrig="3033" w:dyaOrig="1201" w14:anchorId="2666A1B7">
          <v:shape id="_x0000_i3408" type="#_x0000_t75" style="width:151.55pt;height:60.3pt" o:ole="">
            <v:imagedata r:id="rId323" o:title=""/>
          </v:shape>
          <o:OLEObject Type="Embed" ProgID="RadicalPie.Application.1" ShapeID="_x0000_i3408" DrawAspect="Content" ObjectID="_1822840084" r:id="rId324"/>
        </w:object>
      </w:r>
      <w:r w:rsidRPr="00C62B23">
        <w:t xml:space="preserve"> </w:t>
      </w:r>
      <w:r w:rsidRPr="00C62B23">
        <w:tab/>
        <w:t>(</w:t>
      </w:r>
      <w:fldSimple w:instr=" seq equation ">
        <w:r w:rsidR="00482B1B">
          <w:rPr>
            <w:noProof/>
          </w:rPr>
          <w:t>34</w:t>
        </w:r>
      </w:fldSimple>
      <w:r w:rsidRPr="00C62B23">
        <w:t>)</w:t>
      </w:r>
    </w:p>
    <w:p w14:paraId="00E64B49" w14:textId="77777777" w:rsidR="00C62B23" w:rsidRPr="00C62B23" w:rsidRDefault="00C62B23" w:rsidP="00C62B23">
      <w:r w:rsidRPr="00C62B23">
        <w:t>A rigid body which, measured in a state of rest, has the form of a sphere, therefore has in a state of motion—viewed from the stationary system—the form of an ellipsoid of revolution with the axes:</w:t>
      </w:r>
    </w:p>
    <w:p w14:paraId="1DE2EA44" w14:textId="67756CD0" w:rsidR="00C62B23" w:rsidRPr="00C62B23" w:rsidRDefault="00C62B23" w:rsidP="00C62B23">
      <w:pPr>
        <w:pStyle w:val="Equation"/>
      </w:pPr>
      <w:r w:rsidRPr="00C62B23">
        <w:tab/>
      </w:r>
      <w:r w:rsidR="00DD74D5" w:rsidRPr="00DD74D5">
        <w:rPr>
          <w:position w:val="-26"/>
        </w:rPr>
        <w:object w:dxaOrig="1925" w:dyaOrig="701" w14:anchorId="4A56A520">
          <v:shape id="_x0000_i3410" type="#_x0000_t75" style="width:96.3pt;height:35.15pt" o:ole="">
            <v:imagedata r:id="rId325" o:title=""/>
          </v:shape>
          <o:OLEObject Type="Embed" ProgID="RadicalPie.Application.1" ShapeID="_x0000_i3410" DrawAspect="Content" ObjectID="_1822840085" r:id="rId326"/>
        </w:object>
      </w:r>
      <w:r w:rsidRPr="00C62B23">
        <w:t xml:space="preserve"> </w:t>
      </w:r>
      <w:r w:rsidRPr="00C62B23">
        <w:tab/>
        <w:t>(</w:t>
      </w:r>
      <w:fldSimple w:instr=" seq equation ">
        <w:r w:rsidR="00482B1B">
          <w:rPr>
            <w:noProof/>
          </w:rPr>
          <w:t>35</w:t>
        </w:r>
      </w:fldSimple>
      <w:r w:rsidRPr="00C62B23">
        <w:t>)</w:t>
      </w:r>
    </w:p>
    <w:p w14:paraId="2541F5C4" w14:textId="097881FE" w:rsidR="00C62B23" w:rsidRPr="00C62B23" w:rsidRDefault="00C62B23" w:rsidP="00C62B23">
      <w:r w:rsidRPr="00C62B23">
        <w:t xml:space="preserve">Thus, whereas the </w:t>
      </w:r>
      <w:r w:rsidR="00DD74D5" w:rsidRPr="00DD74D5">
        <w:object w:dxaOrig="210" w:dyaOrig="180" w14:anchorId="79098693">
          <v:shape id="_x0000_i3412" type="#_x0000_t75" style="width:10.9pt;height:9.2pt" o:ole="">
            <v:imagedata r:id="rId85" o:title=""/>
          </v:shape>
          <o:OLEObject Type="Embed" ProgID="RadicalPie.Application.1" ShapeID="_x0000_i3412" DrawAspect="Content" ObjectID="_1822840086" r:id="rId327"/>
        </w:object>
      </w:r>
      <w:r w:rsidRPr="00C62B23">
        <w:t xml:space="preserve"> and </w:t>
      </w:r>
      <w:r w:rsidR="00DD74D5" w:rsidRPr="00DD74D5">
        <w:object w:dxaOrig="170" w:dyaOrig="180" w14:anchorId="7D7CC051">
          <v:shape id="_x0000_i3414" type="#_x0000_t75" style="width:8.35pt;height:9.2pt" o:ole="">
            <v:imagedata r:id="rId87" o:title=""/>
          </v:shape>
          <o:OLEObject Type="Embed" ProgID="RadicalPie.Application.1" ShapeID="_x0000_i3414" DrawAspect="Content" ObjectID="_1822840087" r:id="rId328"/>
        </w:object>
      </w:r>
      <w:r w:rsidRPr="00C62B23">
        <w:t xml:space="preserve"> dimensions of the sphere (and therefore of every rigid body of no matter what form) do not appear modified by the motion, the </w:t>
      </w:r>
      <w:r w:rsidR="00DD74D5" w:rsidRPr="00DD74D5">
        <w:object w:dxaOrig="198" w:dyaOrig="180" w14:anchorId="35EADAA3">
          <v:shape id="_x0000_i3416" type="#_x0000_t75" style="width:10.05pt;height:9.2pt" o:ole="">
            <v:imagedata r:id="rId60" o:title=""/>
          </v:shape>
          <o:OLEObject Type="Embed" ProgID="RadicalPie.Application.1" ShapeID="_x0000_i3416" DrawAspect="Content" ObjectID="_1822840088" r:id="rId329"/>
        </w:object>
      </w:r>
      <w:r w:rsidRPr="00C62B23">
        <w:t xml:space="preserve"> dimension appears shortened in the ratio </w:t>
      </w:r>
      <w:r w:rsidR="00DD74D5" w:rsidRPr="00DD74D5">
        <w:rPr>
          <w:position w:val="-12"/>
        </w:rPr>
        <w:object w:dxaOrig="1498" w:dyaOrig="441" w14:anchorId="0DD278C2">
          <v:shape id="_x0000_i3418" type="#_x0000_t75" style="width:74.5pt;height:21.75pt" o:ole="">
            <v:imagedata r:id="rId330" o:title=""/>
          </v:shape>
          <o:OLEObject Type="Embed" ProgID="RadicalPie.Application.1" ShapeID="_x0000_i3418" DrawAspect="Content" ObjectID="_1822840089" r:id="rId331"/>
        </w:object>
      </w:r>
      <w:r w:rsidRPr="00C62B23">
        <w:t xml:space="preserve">, i.e. the greater the value of </w:t>
      </w:r>
      <w:r w:rsidR="00DD74D5" w:rsidRPr="00DD74D5">
        <w:rPr>
          <w:position w:val="-2"/>
        </w:rPr>
        <w:object w:dxaOrig="119" w:dyaOrig="141" w14:anchorId="5E6F6046">
          <v:shape id="_x0000_i3420" type="#_x0000_t75" style="width:5.85pt;height:6.7pt" o:ole="">
            <v:imagedata r:id="rId62" o:title=""/>
          </v:shape>
          <o:OLEObject Type="Embed" ProgID="RadicalPie.Application.1" ShapeID="_x0000_i3420" DrawAspect="Content" ObjectID="_1822840090" r:id="rId332"/>
        </w:object>
      </w:r>
      <w:r w:rsidRPr="00C62B23">
        <w:t xml:space="preserve">, the greater the shortening. For </w:t>
      </w:r>
      <w:r w:rsidR="00DD74D5" w:rsidRPr="00DD74D5">
        <w:rPr>
          <w:position w:val="-2"/>
        </w:rPr>
        <w:object w:dxaOrig="654" w:dyaOrig="201" w14:anchorId="71CD474D">
          <v:shape id="_x0000_i3422" type="#_x0000_t75" style="width:32.65pt;height:10.05pt" o:ole="">
            <v:imagedata r:id="rId333" o:title=""/>
          </v:shape>
          <o:OLEObject Type="Embed" ProgID="RadicalPie.Application.1" ShapeID="_x0000_i3422" DrawAspect="Content" ObjectID="_1822840091" r:id="rId334"/>
        </w:object>
      </w:r>
      <w:r w:rsidRPr="00C62B23">
        <w:t xml:space="preserve"> all moving objects — viewed from the “stationary” system — shrivel up into plane figures. For velocities greater than that of light our deliberations become meaningless; we shall, however, find in what follows, that the velocity of light in our theory plays the part, physically, of an infinitely great velocity.</w:t>
      </w:r>
    </w:p>
    <w:p w14:paraId="6E7E34FB" w14:textId="77777777" w:rsidR="00C62B23" w:rsidRPr="00C62B23" w:rsidRDefault="00C62B23" w:rsidP="00C62B23">
      <w:r w:rsidRPr="00C62B23">
        <w:t>It is clear that the same results hold good of bodies at rest in the “stationary” system, viewed from a system in uniform motion.</w:t>
      </w:r>
    </w:p>
    <w:p w14:paraId="7AC38265" w14:textId="55B1365C" w:rsidR="00C62B23" w:rsidRPr="00C62B23" w:rsidRDefault="00C62B23" w:rsidP="00C62B23">
      <w:r w:rsidRPr="00C62B23">
        <w:t xml:space="preserve">Further, we imagine one of the clocks which are qualified to mark the time </w:t>
      </w:r>
      <w:r w:rsidR="00DD74D5" w:rsidRPr="00DD74D5">
        <w:rPr>
          <w:position w:val="-2"/>
        </w:rPr>
        <w:object w:dxaOrig="90" w:dyaOrig="181" w14:anchorId="6B35480F">
          <v:shape id="_x0000_i3424" type="#_x0000_t75" style="width:4.2pt;height:9.2pt" o:ole="">
            <v:imagedata r:id="rId69" o:title=""/>
          </v:shape>
          <o:OLEObject Type="Embed" ProgID="RadicalPie.Application.1" ShapeID="_x0000_i3424" DrawAspect="Content" ObjectID="_1822840092" r:id="rId335"/>
        </w:object>
      </w:r>
      <w:r w:rsidRPr="00C62B23">
        <w:t xml:space="preserve"> when at rest relatively to the stationary system, and the time </w:t>
      </w:r>
      <w:r w:rsidR="00DD74D5" w:rsidRPr="00DD74D5">
        <w:rPr>
          <w:position w:val="-2"/>
        </w:rPr>
        <w:object w:dxaOrig="123" w:dyaOrig="141" w14:anchorId="761A67A6">
          <v:shape id="_x0000_i3426" type="#_x0000_t75" style="width:5.85pt;height:6.7pt" o:ole="">
            <v:imagedata r:id="rId113" o:title=""/>
          </v:shape>
          <o:OLEObject Type="Embed" ProgID="RadicalPie.Application.1" ShapeID="_x0000_i3426" DrawAspect="Content" ObjectID="_1822840093" r:id="rId336"/>
        </w:object>
      </w:r>
      <w:r w:rsidRPr="00C62B23">
        <w:t xml:space="preserve"> when at rest relatively to the moving system, to be located at the origin of the coordinates of </w:t>
      </w:r>
      <w:r w:rsidR="00DD74D5" w:rsidRPr="00DD74D5">
        <w:rPr>
          <w:position w:val="-2"/>
        </w:rPr>
        <w:object w:dxaOrig="121" w:dyaOrig="201" w14:anchorId="6E07436A">
          <v:shape id="_x0000_i3428" type="#_x0000_t75" style="width:5.85pt;height:10.05pt" o:ole="">
            <v:imagedata r:id="rId89" o:title=""/>
          </v:shape>
          <o:OLEObject Type="Embed" ProgID="RadicalPie.Application.1" ShapeID="_x0000_i3428" DrawAspect="Content" ObjectID="_1822840094" r:id="rId337"/>
        </w:object>
      </w:r>
      <w:r w:rsidRPr="00C62B23">
        <w:t>, and so adjusted that it marks the time</w:t>
      </w:r>
      <w:r w:rsidR="00DD74D5" w:rsidRPr="00DD74D5">
        <w:rPr>
          <w:position w:val="-2"/>
        </w:rPr>
        <w:object w:dxaOrig="123" w:dyaOrig="141" w14:anchorId="27B219F1">
          <v:shape id="_x0000_i3430" type="#_x0000_t75" style="width:5.85pt;height:6.7pt" o:ole="">
            <v:imagedata r:id="rId113" o:title=""/>
          </v:shape>
          <o:OLEObject Type="Embed" ProgID="RadicalPie.Application.1" ShapeID="_x0000_i3430" DrawAspect="Content" ObjectID="_1822840095" r:id="rId338"/>
        </w:object>
      </w:r>
      <w:r w:rsidRPr="00C62B23">
        <w:t>. What is the rate of this clock, when viewed from the stationary system?</w:t>
      </w:r>
    </w:p>
    <w:p w14:paraId="396E5301" w14:textId="4EEE0296" w:rsidR="00C62B23" w:rsidRPr="00C62B23" w:rsidRDefault="00C62B23" w:rsidP="00C62B23">
      <w:r w:rsidRPr="00C62B23">
        <w:lastRenderedPageBreak/>
        <w:t xml:space="preserve">Between the quantities </w:t>
      </w:r>
      <w:r w:rsidR="00DD74D5" w:rsidRPr="00DD74D5">
        <w:rPr>
          <w:position w:val="-6"/>
        </w:rPr>
        <w:object w:dxaOrig="198" w:dyaOrig="180" w14:anchorId="769A03B2">
          <v:shape id="_x0000_i3432" type="#_x0000_t75" style="width:10.05pt;height:9.2pt" o:ole="">
            <v:imagedata r:id="rId316" o:title=""/>
          </v:shape>
          <o:OLEObject Type="Embed" ProgID="RadicalPie.Application.1" ShapeID="_x0000_i3432" DrawAspect="Content" ObjectID="_1822840096" r:id="rId339"/>
        </w:object>
      </w:r>
      <w:r w:rsidRPr="00C62B23">
        <w:t xml:space="preserve"> </w:t>
      </w:r>
      <w:r w:rsidR="00DD74D5" w:rsidRPr="00DD74D5">
        <w:rPr>
          <w:position w:val="-6"/>
        </w:rPr>
        <w:object w:dxaOrig="163" w:dyaOrig="221" w14:anchorId="0D8CB901">
          <v:shape id="_x0000_i3434" type="#_x0000_t75" style="width:8.35pt;height:10.9pt" o:ole="">
            <v:imagedata r:id="rId340" o:title=""/>
          </v:shape>
          <o:OLEObject Type="Embed" ProgID="RadicalPie.Application.1" ShapeID="_x0000_i3434" DrawAspect="Content" ObjectID="_1822840097" r:id="rId341"/>
        </w:object>
      </w:r>
      <w:r w:rsidRPr="00C62B23">
        <w:t xml:space="preserve"> and </w:t>
      </w:r>
      <w:r w:rsidR="00DD74D5" w:rsidRPr="00DD74D5">
        <w:rPr>
          <w:position w:val="-6"/>
        </w:rPr>
        <w:object w:dxaOrig="197" w:dyaOrig="180" w14:anchorId="6AA22038">
          <v:shape id="_x0000_i3436" type="#_x0000_t75" style="width:10.05pt;height:9.2pt" o:ole="">
            <v:imagedata r:id="rId342" o:title=""/>
          </v:shape>
          <o:OLEObject Type="Embed" ProgID="RadicalPie.Application.1" ShapeID="_x0000_i3436" DrawAspect="Content" ObjectID="_1822840098" r:id="rId343"/>
        </w:object>
      </w:r>
      <w:r w:rsidRPr="00C62B23">
        <w:t xml:space="preserve"> which refer to the position of the clock, we have, evidently, </w:t>
      </w:r>
      <w:r w:rsidR="00DD74D5" w:rsidRPr="00DD74D5">
        <w:rPr>
          <w:position w:val="-2"/>
        </w:rPr>
        <w:object w:dxaOrig="651" w:dyaOrig="181" w14:anchorId="68BB01C6">
          <v:shape id="_x0000_i3438" type="#_x0000_t75" style="width:32.65pt;height:9.2pt" o:ole="">
            <v:imagedata r:id="rId344" o:title=""/>
          </v:shape>
          <o:OLEObject Type="Embed" ProgID="RadicalPie.Application.1" ShapeID="_x0000_i3438" DrawAspect="Content" ObjectID="_1822840099" r:id="rId345"/>
        </w:object>
      </w:r>
      <w:r w:rsidRPr="00C62B23">
        <w:t xml:space="preserve"> and:</w:t>
      </w:r>
    </w:p>
    <w:p w14:paraId="58732002" w14:textId="25243199" w:rsidR="00C62B23" w:rsidRPr="00C62B23" w:rsidRDefault="00C62B23" w:rsidP="00C62B23">
      <w:pPr>
        <w:pStyle w:val="Equation"/>
      </w:pPr>
      <w:r w:rsidRPr="00C62B23">
        <w:tab/>
      </w:r>
      <w:r w:rsidR="00DD74D5" w:rsidRPr="00DD74D5">
        <w:rPr>
          <w:position w:val="-66"/>
        </w:rPr>
        <w:object w:dxaOrig="2602" w:dyaOrig="981" w14:anchorId="693FE550">
          <v:shape id="_x0000_i3440" type="#_x0000_t75" style="width:129.75pt;height:49.4pt" o:ole="">
            <v:imagedata r:id="rId346" o:title=""/>
          </v:shape>
          <o:OLEObject Type="Embed" ProgID="RadicalPie.Application.1" ShapeID="_x0000_i3440" DrawAspect="Content" ObjectID="_1822840100" r:id="rId347"/>
        </w:object>
      </w:r>
      <w:r w:rsidRPr="00C62B23">
        <w:t xml:space="preserve"> </w:t>
      </w:r>
      <w:r w:rsidRPr="00C62B23">
        <w:tab/>
        <w:t>(</w:t>
      </w:r>
      <w:fldSimple w:instr=" seq equation ">
        <w:r w:rsidR="00482B1B">
          <w:rPr>
            <w:noProof/>
          </w:rPr>
          <w:t>36</w:t>
        </w:r>
      </w:fldSimple>
      <w:r w:rsidRPr="00C62B23">
        <w:t>)</w:t>
      </w:r>
    </w:p>
    <w:p w14:paraId="539FD3FA" w14:textId="77777777" w:rsidR="00C62B23" w:rsidRPr="00C62B23" w:rsidRDefault="00C62B23" w:rsidP="00C62B23">
      <w:r w:rsidRPr="00C62B23">
        <w:t>and</w:t>
      </w:r>
    </w:p>
    <w:p w14:paraId="35940333" w14:textId="5C68710B" w:rsidR="00C62B23" w:rsidRPr="00C62B23" w:rsidRDefault="00C62B23" w:rsidP="00C62B23">
      <w:pPr>
        <w:pStyle w:val="Equation"/>
      </w:pPr>
      <w:r w:rsidRPr="00C62B23">
        <w:tab/>
      </w:r>
      <w:r w:rsidR="00DD74D5" w:rsidRPr="00DD74D5">
        <w:rPr>
          <w:position w:val="-2"/>
        </w:rPr>
        <w:object w:dxaOrig="725" w:dyaOrig="181" w14:anchorId="534D2CD7">
          <v:shape id="_x0000_i3442" type="#_x0000_t75" style="width:36pt;height:9.2pt" o:ole="">
            <v:imagedata r:id="rId348" o:title=""/>
          </v:shape>
          <o:OLEObject Type="Embed" ProgID="RadicalPie.Application.1" ShapeID="_x0000_i3442" DrawAspect="Content" ObjectID="_1822840101" r:id="rId349"/>
        </w:object>
      </w:r>
      <w:r w:rsidRPr="00C62B23">
        <w:t xml:space="preserve"> </w:t>
      </w:r>
      <w:r w:rsidRPr="00C62B23">
        <w:tab/>
        <w:t>(</w:t>
      </w:r>
      <w:fldSimple w:instr=" seq equation ">
        <w:r w:rsidR="00482B1B">
          <w:rPr>
            <w:noProof/>
          </w:rPr>
          <w:t>37</w:t>
        </w:r>
      </w:fldSimple>
      <w:r w:rsidRPr="00C62B23">
        <w:t>)</w:t>
      </w:r>
    </w:p>
    <w:p w14:paraId="0A4B8C27" w14:textId="77777777" w:rsidR="00C62B23" w:rsidRPr="00C62B23" w:rsidRDefault="00C62B23" w:rsidP="00C62B23">
      <w:r w:rsidRPr="00C62B23">
        <w:t>Therefore,</w:t>
      </w:r>
    </w:p>
    <w:p w14:paraId="0F4C78BB" w14:textId="5272C21E" w:rsidR="00C62B23" w:rsidRPr="00C62B23" w:rsidRDefault="00C62B23" w:rsidP="00C62B23">
      <w:pPr>
        <w:pStyle w:val="Equation"/>
      </w:pPr>
      <w:r w:rsidRPr="00C62B23">
        <w:tab/>
      </w:r>
      <w:r w:rsidR="00DD74D5" w:rsidRPr="00DD74D5">
        <w:rPr>
          <w:position w:val="-34"/>
        </w:rPr>
        <w:object w:dxaOrig="4229" w:dyaOrig="801" w14:anchorId="52BE1AD5">
          <v:shape id="_x0000_i3444" type="#_x0000_t75" style="width:211.8pt;height:40.2pt" o:ole="">
            <v:imagedata r:id="rId350" o:title=""/>
          </v:shape>
          <o:OLEObject Type="Embed" ProgID="RadicalPie.Application.1" ShapeID="_x0000_i3444" DrawAspect="Content" ObjectID="_1822840102" r:id="rId351"/>
        </w:object>
      </w:r>
      <w:r w:rsidRPr="00C62B23">
        <w:t xml:space="preserve"> </w:t>
      </w:r>
      <w:r w:rsidRPr="00C62B23">
        <w:tab/>
        <w:t>(</w:t>
      </w:r>
      <w:fldSimple w:instr=" seq equation ">
        <w:r w:rsidR="00482B1B">
          <w:rPr>
            <w:noProof/>
          </w:rPr>
          <w:t>38</w:t>
        </w:r>
      </w:fldSimple>
      <w:r w:rsidRPr="00C62B23">
        <w:t>)</w:t>
      </w:r>
    </w:p>
    <w:p w14:paraId="03C05922" w14:textId="2696742D" w:rsidR="00C62B23" w:rsidRPr="00C62B23" w:rsidRDefault="00C62B23" w:rsidP="00C62B23">
      <w:r w:rsidRPr="00C62B23">
        <w:t xml:space="preserve">whence it follows that the time marked by the clock (viewed in the stationary system) is slow by </w:t>
      </w:r>
      <w:r w:rsidR="00DD74D5" w:rsidRPr="00DD74D5">
        <w:rPr>
          <w:position w:val="-20"/>
        </w:rPr>
        <w:object w:dxaOrig="1823" w:dyaOrig="540" w14:anchorId="62183857">
          <v:shape id="_x0000_i3446" type="#_x0000_t75" style="width:91.25pt;height:26.8pt" o:ole="">
            <v:imagedata r:id="rId352" o:title=""/>
          </v:shape>
          <o:OLEObject Type="Embed" ProgID="RadicalPie.Application.1" ShapeID="_x0000_i3446" DrawAspect="Content" ObjectID="_1822840103" r:id="rId353"/>
        </w:object>
      </w:r>
      <w:r w:rsidRPr="00C62B23">
        <w:t xml:space="preserve"> seconds per second, or — neglecting </w:t>
      </w:r>
      <w:proofErr w:type="spellStart"/>
      <w:r w:rsidRPr="00C62B23">
        <w:t>mangitudes</w:t>
      </w:r>
      <w:proofErr w:type="spellEnd"/>
      <w:r w:rsidRPr="00C62B23">
        <w:t xml:space="preserve"> of fourth and higher order — by  </w:t>
      </w:r>
      <w:r w:rsidR="00DD74D5" w:rsidRPr="00DD74D5">
        <w:rPr>
          <w:position w:val="-20"/>
        </w:rPr>
        <w:object w:dxaOrig="783" w:dyaOrig="520" w14:anchorId="56364F13">
          <v:shape id="_x0000_i3448" type="#_x0000_t75" style="width:39.35pt;height:25.95pt" o:ole="">
            <v:imagedata r:id="rId354" o:title=""/>
          </v:shape>
          <o:OLEObject Type="Embed" ProgID="RadicalPie.Application.1" ShapeID="_x0000_i3448" DrawAspect="Content" ObjectID="_1822840104" r:id="rId355"/>
        </w:object>
      </w:r>
      <w:r w:rsidRPr="00C62B23">
        <w:t>.</w:t>
      </w:r>
    </w:p>
    <w:p w14:paraId="05280D80" w14:textId="36A85408" w:rsidR="00C62B23" w:rsidRPr="00C62B23" w:rsidRDefault="00C62B23" w:rsidP="00C62B23">
      <w:r w:rsidRPr="00C62B23">
        <w:t xml:space="preserve">From this there ensues the following peculiar consequence. If at the points </w:t>
      </w:r>
      <w:r w:rsidR="00DD74D5" w:rsidRPr="00DD74D5">
        <w:object w:dxaOrig="179" w:dyaOrig="180" w14:anchorId="7C847433">
          <v:shape id="_x0000_i3450" type="#_x0000_t75" style="width:9.2pt;height:9.2pt" o:ole="">
            <v:imagedata r:id="rId9" o:title=""/>
          </v:shape>
          <o:OLEObject Type="Embed" ProgID="RadicalPie.Application.1" ShapeID="_x0000_i3450" DrawAspect="Content" ObjectID="_1822840105" r:id="rId356"/>
        </w:object>
      </w:r>
      <w:r w:rsidRPr="00C62B23">
        <w:t xml:space="preserve"> and </w:t>
      </w:r>
      <w:r w:rsidR="00DD74D5" w:rsidRPr="00DD74D5">
        <w:object w:dxaOrig="177" w:dyaOrig="180" w14:anchorId="006AC2BD">
          <v:shape id="_x0000_i3452" type="#_x0000_t75" style="width:9.2pt;height:9.2pt" o:ole="">
            <v:imagedata r:id="rId13" o:title=""/>
          </v:shape>
          <o:OLEObject Type="Embed" ProgID="RadicalPie.Application.1" ShapeID="_x0000_i3452" DrawAspect="Content" ObjectID="_1822840106" r:id="rId357"/>
        </w:object>
      </w:r>
      <w:r w:rsidRPr="00C62B23">
        <w:t xml:space="preserve"> of </w:t>
      </w:r>
      <w:r w:rsidR="00DD74D5" w:rsidRPr="00DD74D5">
        <w:object w:dxaOrig="207" w:dyaOrig="180" w14:anchorId="1ABD8A07">
          <v:shape id="_x0000_i3454" type="#_x0000_t75" style="width:10.05pt;height:9.2pt" o:ole="">
            <v:imagedata r:id="rId93" o:title=""/>
          </v:shape>
          <o:OLEObject Type="Embed" ProgID="RadicalPie.Application.1" ShapeID="_x0000_i3454" DrawAspect="Content" ObjectID="_1822840107" r:id="rId358"/>
        </w:object>
      </w:r>
      <w:r w:rsidRPr="00C62B23">
        <w:t xml:space="preserve"> there are stationary clocks which, viewed in the stationary system, are synchronous; and if the clock at </w:t>
      </w:r>
      <w:r w:rsidR="00DD74D5" w:rsidRPr="00DD74D5">
        <w:object w:dxaOrig="179" w:dyaOrig="180" w14:anchorId="7464FF50">
          <v:shape id="_x0000_i3456" type="#_x0000_t75" style="width:9.2pt;height:9.2pt" o:ole="">
            <v:imagedata r:id="rId9" o:title=""/>
          </v:shape>
          <o:OLEObject Type="Embed" ProgID="RadicalPie.Application.1" ShapeID="_x0000_i3456" DrawAspect="Content" ObjectID="_1822840108" r:id="rId359"/>
        </w:object>
      </w:r>
      <w:r w:rsidRPr="00C62B23">
        <w:t xml:space="preserve"> is moved with the velocity </w:t>
      </w:r>
      <w:r w:rsidR="00DD74D5" w:rsidRPr="00DD74D5">
        <w:rPr>
          <w:position w:val="-2"/>
        </w:rPr>
        <w:object w:dxaOrig="119" w:dyaOrig="141" w14:anchorId="61A3A46C">
          <v:shape id="_x0000_i3458" type="#_x0000_t75" style="width:5.85pt;height:6.7pt" o:ole="">
            <v:imagedata r:id="rId62" o:title=""/>
          </v:shape>
          <o:OLEObject Type="Embed" ProgID="RadicalPie.Application.1" ShapeID="_x0000_i3458" DrawAspect="Content" ObjectID="_1822840109" r:id="rId360"/>
        </w:object>
      </w:r>
      <w:r w:rsidRPr="00C62B23">
        <w:t xml:space="preserve"> along the line </w:t>
      </w:r>
      <w:r w:rsidR="00DD74D5" w:rsidRPr="00DD74D5">
        <w:object w:dxaOrig="355" w:dyaOrig="180" w14:anchorId="5DE7AB4F">
          <v:shape id="_x0000_i3460" type="#_x0000_t75" style="width:17.6pt;height:9.2pt" o:ole="">
            <v:imagedata r:id="rId361" o:title=""/>
          </v:shape>
          <o:OLEObject Type="Embed" ProgID="RadicalPie.Application.1" ShapeID="_x0000_i3460" DrawAspect="Content" ObjectID="_1822840110" r:id="rId362"/>
        </w:object>
      </w:r>
      <w:r w:rsidRPr="00C62B23">
        <w:t xml:space="preserve"> to </w:t>
      </w:r>
      <w:r w:rsidR="00DD74D5" w:rsidRPr="00DD74D5">
        <w:object w:dxaOrig="177" w:dyaOrig="180" w14:anchorId="1BA3DB01">
          <v:shape id="_x0000_i3462" type="#_x0000_t75" style="width:9.2pt;height:9.2pt" o:ole="">
            <v:imagedata r:id="rId13" o:title=""/>
          </v:shape>
          <o:OLEObject Type="Embed" ProgID="RadicalPie.Application.1" ShapeID="_x0000_i3462" DrawAspect="Content" ObjectID="_1822840111" r:id="rId363"/>
        </w:object>
      </w:r>
      <w:r w:rsidRPr="00C62B23">
        <w:t xml:space="preserve">, then on its arrival at </w:t>
      </w:r>
      <w:r w:rsidR="00DD74D5" w:rsidRPr="00DD74D5">
        <w:object w:dxaOrig="177" w:dyaOrig="180" w14:anchorId="78157F04">
          <v:shape id="_x0000_i3464" type="#_x0000_t75" style="width:9.2pt;height:9.2pt" o:ole="">
            <v:imagedata r:id="rId13" o:title=""/>
          </v:shape>
          <o:OLEObject Type="Embed" ProgID="RadicalPie.Application.1" ShapeID="_x0000_i3464" DrawAspect="Content" ObjectID="_1822840112" r:id="rId364"/>
        </w:object>
      </w:r>
      <w:r w:rsidRPr="00C62B23">
        <w:t xml:space="preserve"> the two clocks no longer synchronize, but the clock moved from </w:t>
      </w:r>
      <w:r w:rsidR="00DD74D5" w:rsidRPr="00DD74D5">
        <w:object w:dxaOrig="179" w:dyaOrig="180" w14:anchorId="6BB6AB7F">
          <v:shape id="_x0000_i3466" type="#_x0000_t75" style="width:9.2pt;height:9.2pt" o:ole="">
            <v:imagedata r:id="rId9" o:title=""/>
          </v:shape>
          <o:OLEObject Type="Embed" ProgID="RadicalPie.Application.1" ShapeID="_x0000_i3466" DrawAspect="Content" ObjectID="_1822840113" r:id="rId365"/>
        </w:object>
      </w:r>
      <w:r w:rsidRPr="00C62B23">
        <w:t xml:space="preserve"> to </w:t>
      </w:r>
      <w:r w:rsidR="00DD74D5" w:rsidRPr="00DD74D5">
        <w:object w:dxaOrig="177" w:dyaOrig="180" w14:anchorId="59DE0878">
          <v:shape id="_x0000_i3468" type="#_x0000_t75" style="width:9.2pt;height:9.2pt" o:ole="">
            <v:imagedata r:id="rId13" o:title=""/>
          </v:shape>
          <o:OLEObject Type="Embed" ProgID="RadicalPie.Application.1" ShapeID="_x0000_i3468" DrawAspect="Content" ObjectID="_1822840114" r:id="rId366"/>
        </w:object>
      </w:r>
      <w:r w:rsidRPr="00C62B23">
        <w:t xml:space="preserve"> lags behind the other which has remained at </w:t>
      </w:r>
      <w:r w:rsidR="00DD74D5" w:rsidRPr="00DD74D5">
        <w:object w:dxaOrig="177" w:dyaOrig="180" w14:anchorId="35F7BBA3">
          <v:shape id="_x0000_i3470" type="#_x0000_t75" style="width:9.2pt;height:9.2pt" o:ole="">
            <v:imagedata r:id="rId13" o:title=""/>
          </v:shape>
          <o:OLEObject Type="Embed" ProgID="RadicalPie.Application.1" ShapeID="_x0000_i3470" DrawAspect="Content" ObjectID="_1822840115" r:id="rId367"/>
        </w:object>
      </w:r>
      <w:r w:rsidRPr="00C62B23">
        <w:t xml:space="preserve"> by </w:t>
      </w:r>
      <w:r w:rsidR="00DD74D5" w:rsidRPr="00DD74D5">
        <w:rPr>
          <w:position w:val="-20"/>
        </w:rPr>
        <w:object w:dxaOrig="842" w:dyaOrig="520" w14:anchorId="7BE62019">
          <v:shape id="_x0000_i3472" type="#_x0000_t75" style="width:41.85pt;height:25.95pt" o:ole="">
            <v:imagedata r:id="rId368" o:title=""/>
          </v:shape>
          <o:OLEObject Type="Embed" ProgID="RadicalPie.Application.1" ShapeID="_x0000_i3472" DrawAspect="Content" ObjectID="_1822840116" r:id="rId369"/>
        </w:object>
      </w:r>
      <w:r w:rsidRPr="00C62B23">
        <w:t xml:space="preserve"> (up to magnitudes of fourth and higher order), </w:t>
      </w:r>
      <w:r w:rsidR="00DD74D5" w:rsidRPr="00DD74D5">
        <w:rPr>
          <w:position w:val="-2"/>
        </w:rPr>
        <w:object w:dxaOrig="90" w:dyaOrig="181" w14:anchorId="466A4EA6">
          <v:shape id="_x0000_i3474" type="#_x0000_t75" style="width:4.2pt;height:9.2pt" o:ole="">
            <v:imagedata r:id="rId69" o:title=""/>
          </v:shape>
          <o:OLEObject Type="Embed" ProgID="RadicalPie.Application.1" ShapeID="_x0000_i3474" DrawAspect="Content" ObjectID="_1822840117" r:id="rId370"/>
        </w:object>
      </w:r>
      <w:r w:rsidRPr="00C62B23">
        <w:t xml:space="preserve"> being the time occupied in the journey from </w:t>
      </w:r>
      <w:r w:rsidR="00DD74D5" w:rsidRPr="00DD74D5">
        <w:object w:dxaOrig="179" w:dyaOrig="180" w14:anchorId="775821F9">
          <v:shape id="_x0000_i3476" type="#_x0000_t75" style="width:9.2pt;height:9.2pt" o:ole="">
            <v:imagedata r:id="rId9" o:title=""/>
          </v:shape>
          <o:OLEObject Type="Embed" ProgID="RadicalPie.Application.1" ShapeID="_x0000_i3476" DrawAspect="Content" ObjectID="_1822840118" r:id="rId371"/>
        </w:object>
      </w:r>
      <w:r w:rsidRPr="00C62B23">
        <w:t xml:space="preserve"> to </w:t>
      </w:r>
      <w:r w:rsidR="00DD74D5" w:rsidRPr="00DD74D5">
        <w:object w:dxaOrig="177" w:dyaOrig="180" w14:anchorId="0B1C4E56">
          <v:shape id="_x0000_i3478" type="#_x0000_t75" style="width:9.2pt;height:9.2pt" o:ole="">
            <v:imagedata r:id="rId13" o:title=""/>
          </v:shape>
          <o:OLEObject Type="Embed" ProgID="RadicalPie.Application.1" ShapeID="_x0000_i3478" DrawAspect="Content" ObjectID="_1822840119" r:id="rId372"/>
        </w:object>
      </w:r>
      <w:r w:rsidRPr="00C62B23">
        <w:t>.</w:t>
      </w:r>
    </w:p>
    <w:p w14:paraId="6C9A980D" w14:textId="17298D66" w:rsidR="00C62B23" w:rsidRPr="00C62B23" w:rsidRDefault="00C62B23" w:rsidP="00C62B23">
      <w:r w:rsidRPr="00C62B23">
        <w:t xml:space="preserve">It is at once apparent that this result still holds good if the clock moves from </w:t>
      </w:r>
      <w:r w:rsidR="00DD74D5" w:rsidRPr="00DD74D5">
        <w:object w:dxaOrig="179" w:dyaOrig="180" w14:anchorId="57F5FCE7">
          <v:shape id="_x0000_i3480" type="#_x0000_t75" style="width:9.2pt;height:9.2pt" o:ole="">
            <v:imagedata r:id="rId9" o:title=""/>
          </v:shape>
          <o:OLEObject Type="Embed" ProgID="RadicalPie.Application.1" ShapeID="_x0000_i3480" DrawAspect="Content" ObjectID="_1822840120" r:id="rId373"/>
        </w:object>
      </w:r>
      <w:r w:rsidRPr="00C62B23">
        <w:t xml:space="preserve"> to </w:t>
      </w:r>
      <w:r w:rsidR="00DD74D5" w:rsidRPr="00DD74D5">
        <w:object w:dxaOrig="177" w:dyaOrig="180" w14:anchorId="12F40496">
          <v:shape id="_x0000_i3482" type="#_x0000_t75" style="width:9.2pt;height:9.2pt" o:ole="">
            <v:imagedata r:id="rId13" o:title=""/>
          </v:shape>
          <o:OLEObject Type="Embed" ProgID="RadicalPie.Application.1" ShapeID="_x0000_i3482" DrawAspect="Content" ObjectID="_1822840121" r:id="rId374"/>
        </w:object>
      </w:r>
      <w:r w:rsidRPr="00C62B23">
        <w:t xml:space="preserve"> in any polygonal line, and also when the points </w:t>
      </w:r>
      <w:r w:rsidR="00DD74D5" w:rsidRPr="00DD74D5">
        <w:object w:dxaOrig="179" w:dyaOrig="180" w14:anchorId="366099BA">
          <v:shape id="_x0000_i3484" type="#_x0000_t75" style="width:9.2pt;height:9.2pt" o:ole="">
            <v:imagedata r:id="rId9" o:title=""/>
          </v:shape>
          <o:OLEObject Type="Embed" ProgID="RadicalPie.Application.1" ShapeID="_x0000_i3484" DrawAspect="Content" ObjectID="_1822840122" r:id="rId375"/>
        </w:object>
      </w:r>
      <w:r w:rsidRPr="00C62B23">
        <w:t xml:space="preserve"> and </w:t>
      </w:r>
      <w:r w:rsidR="00DD74D5" w:rsidRPr="00DD74D5">
        <w:object w:dxaOrig="177" w:dyaOrig="180" w14:anchorId="32F646FE">
          <v:shape id="_x0000_i3486" type="#_x0000_t75" style="width:9.2pt;height:9.2pt" o:ole="">
            <v:imagedata r:id="rId13" o:title=""/>
          </v:shape>
          <o:OLEObject Type="Embed" ProgID="RadicalPie.Application.1" ShapeID="_x0000_i3486" DrawAspect="Content" ObjectID="_1822840123" r:id="rId376"/>
        </w:object>
      </w:r>
      <w:r w:rsidRPr="00C62B23">
        <w:t xml:space="preserve"> coincide.</w:t>
      </w:r>
    </w:p>
    <w:p w14:paraId="01C81F8A" w14:textId="53AADEA4" w:rsidR="00C62B23" w:rsidRPr="00C62B23" w:rsidRDefault="00C62B23" w:rsidP="00C62B23">
      <w:r w:rsidRPr="00C62B23">
        <w:t xml:space="preserve">If we assume that the result proved for a polygonal line is also valid for a continuously curved line, we arrive at this result: If one of two synchronous clocks at </w:t>
      </w:r>
      <w:r w:rsidR="00DD74D5" w:rsidRPr="00DD74D5">
        <w:object w:dxaOrig="179" w:dyaOrig="180" w14:anchorId="2D0E509F">
          <v:shape id="_x0000_i3488" type="#_x0000_t75" style="width:9.2pt;height:9.2pt" o:ole="">
            <v:imagedata r:id="rId9" o:title=""/>
          </v:shape>
          <o:OLEObject Type="Embed" ProgID="RadicalPie.Application.1" ShapeID="_x0000_i3488" DrawAspect="Content" ObjectID="_1822840124" r:id="rId377"/>
        </w:object>
      </w:r>
      <w:r w:rsidRPr="00C62B23">
        <w:t xml:space="preserve"> is moved in a closed curve with constant velocity until it returns to </w:t>
      </w:r>
      <w:r w:rsidR="00DD74D5" w:rsidRPr="00DD74D5">
        <w:object w:dxaOrig="179" w:dyaOrig="180" w14:anchorId="1937AF24">
          <v:shape id="_x0000_i3490" type="#_x0000_t75" style="width:9.2pt;height:9.2pt" o:ole="">
            <v:imagedata r:id="rId9" o:title=""/>
          </v:shape>
          <o:OLEObject Type="Embed" ProgID="RadicalPie.Application.1" ShapeID="_x0000_i3490" DrawAspect="Content" ObjectID="_1822840125" r:id="rId378"/>
        </w:object>
      </w:r>
      <w:r w:rsidRPr="00C62B23">
        <w:t xml:space="preserve">, the journey lasting </w:t>
      </w:r>
      <w:r w:rsidR="00DD74D5" w:rsidRPr="00DD74D5">
        <w:rPr>
          <w:position w:val="-2"/>
        </w:rPr>
        <w:object w:dxaOrig="90" w:dyaOrig="181" w14:anchorId="0846C795">
          <v:shape id="_x0000_i3492" type="#_x0000_t75" style="width:4.2pt;height:9.2pt" o:ole="">
            <v:imagedata r:id="rId69" o:title=""/>
          </v:shape>
          <o:OLEObject Type="Embed" ProgID="RadicalPie.Application.1" ShapeID="_x0000_i3492" DrawAspect="Content" ObjectID="_1822840126" r:id="rId379"/>
        </w:object>
      </w:r>
      <w:r w:rsidRPr="00C62B23">
        <w:t xml:space="preserve"> seconds, then by the clock which has remained at rest the travelled clock on its arrival at </w:t>
      </w:r>
      <w:r w:rsidR="00DD74D5" w:rsidRPr="00DD74D5">
        <w:object w:dxaOrig="179" w:dyaOrig="180" w14:anchorId="1E6347E4">
          <v:shape id="_x0000_i3494" type="#_x0000_t75" style="width:9.2pt;height:9.2pt" o:ole="">
            <v:imagedata r:id="rId9" o:title=""/>
          </v:shape>
          <o:OLEObject Type="Embed" ProgID="RadicalPie.Application.1" ShapeID="_x0000_i3494" DrawAspect="Content" ObjectID="_1822840127" r:id="rId380"/>
        </w:object>
      </w:r>
      <w:r w:rsidRPr="00C62B23">
        <w:t xml:space="preserve"> will be </w:t>
      </w:r>
      <w:r w:rsidR="00DD74D5" w:rsidRPr="00DD74D5">
        <w:rPr>
          <w:position w:val="-20"/>
        </w:rPr>
        <w:object w:dxaOrig="900" w:dyaOrig="520" w14:anchorId="61C9C879">
          <v:shape id="_x0000_i3496" type="#_x0000_t75" style="width:45.2pt;height:25.95pt" o:ole="">
            <v:imagedata r:id="rId381" o:title=""/>
          </v:shape>
          <o:OLEObject Type="Embed" ProgID="RadicalPie.Application.1" ShapeID="_x0000_i3496" DrawAspect="Content" ObjectID="_1822840128" r:id="rId382"/>
        </w:object>
      </w:r>
      <w:r w:rsidRPr="00C62B23">
        <w:t xml:space="preserve"> seconds slow. Thence we conclude that a balance-clock at the equator must go more slowly, by a very small amount, than a precisely similar clock situated at one of the poles under otherwise identical conditions.</w:t>
      </w:r>
    </w:p>
    <w:p w14:paraId="756EAB80" w14:textId="77777777" w:rsidR="00C62B23" w:rsidRPr="00C62B23" w:rsidRDefault="00C62B23" w:rsidP="00C62B23">
      <w:pPr>
        <w:pStyle w:val="Heading2"/>
      </w:pPr>
      <w:bookmarkStart w:id="3" w:name="_Ref211112891"/>
      <w:r w:rsidRPr="00C62B23">
        <w:t>The Composition of Velocities</w:t>
      </w:r>
      <w:bookmarkEnd w:id="3"/>
    </w:p>
    <w:p w14:paraId="31B63A73" w14:textId="71744B6A" w:rsidR="00C62B23" w:rsidRPr="00C62B23" w:rsidRDefault="00C62B23" w:rsidP="00C62B23">
      <w:r w:rsidRPr="00C62B23">
        <w:t xml:space="preserve">In the system </w:t>
      </w:r>
      <w:r w:rsidR="00DD74D5" w:rsidRPr="00DD74D5">
        <w:rPr>
          <w:position w:val="-2"/>
        </w:rPr>
        <w:object w:dxaOrig="121" w:dyaOrig="201" w14:anchorId="151CB136">
          <v:shape id="_x0000_i3498" type="#_x0000_t75" style="width:5.85pt;height:10.05pt" o:ole="">
            <v:imagedata r:id="rId89" o:title=""/>
          </v:shape>
          <o:OLEObject Type="Embed" ProgID="RadicalPie.Application.1" ShapeID="_x0000_i3498" DrawAspect="Content" ObjectID="_1822840129" r:id="rId383"/>
        </w:object>
      </w:r>
      <w:r w:rsidRPr="00C62B23">
        <w:t xml:space="preserve"> moving along the </w:t>
      </w:r>
      <w:r w:rsidR="00DD74D5" w:rsidRPr="00DD74D5">
        <w:object w:dxaOrig="198" w:dyaOrig="180" w14:anchorId="08C723A3">
          <v:shape id="_x0000_i3500" type="#_x0000_t75" style="width:10.05pt;height:9.2pt" o:ole="">
            <v:imagedata r:id="rId60" o:title=""/>
          </v:shape>
          <o:OLEObject Type="Embed" ProgID="RadicalPie.Application.1" ShapeID="_x0000_i3500" DrawAspect="Content" ObjectID="_1822840130" r:id="rId384"/>
        </w:object>
      </w:r>
      <w:r w:rsidRPr="00C62B23">
        <w:t xml:space="preserve">-axis of the system </w:t>
      </w:r>
      <w:r w:rsidR="00DD74D5" w:rsidRPr="00DD74D5">
        <w:object w:dxaOrig="207" w:dyaOrig="180" w14:anchorId="5AAECE79">
          <v:shape id="_x0000_i3502" type="#_x0000_t75" style="width:10.05pt;height:9.2pt" o:ole="">
            <v:imagedata r:id="rId93" o:title=""/>
          </v:shape>
          <o:OLEObject Type="Embed" ProgID="RadicalPie.Application.1" ShapeID="_x0000_i3502" DrawAspect="Content" ObjectID="_1822840131" r:id="rId385"/>
        </w:object>
      </w:r>
      <w:r w:rsidRPr="00C62B23">
        <w:t xml:space="preserve"> with velocity </w:t>
      </w:r>
      <w:r w:rsidR="00DD74D5" w:rsidRPr="00DD74D5">
        <w:rPr>
          <w:position w:val="-2"/>
        </w:rPr>
        <w:object w:dxaOrig="119" w:dyaOrig="141" w14:anchorId="7F33E2E0">
          <v:shape id="_x0000_i3504" type="#_x0000_t75" style="width:5.85pt;height:6.7pt" o:ole="">
            <v:imagedata r:id="rId62" o:title=""/>
          </v:shape>
          <o:OLEObject Type="Embed" ProgID="RadicalPie.Application.1" ShapeID="_x0000_i3504" DrawAspect="Content" ObjectID="_1822840132" r:id="rId386"/>
        </w:object>
      </w:r>
      <w:r w:rsidRPr="00C62B23">
        <w:t>, let a point move in accordance with the equations:</w:t>
      </w:r>
    </w:p>
    <w:p w14:paraId="36ED1C61" w14:textId="7E4C5B8E" w:rsidR="00C62B23" w:rsidRPr="00C62B23" w:rsidRDefault="00C62B23" w:rsidP="00C62B23">
      <w:pPr>
        <w:pStyle w:val="Equation"/>
      </w:pPr>
      <w:r w:rsidRPr="00C62B23">
        <w:lastRenderedPageBreak/>
        <w:tab/>
      </w:r>
      <w:r w:rsidR="00DD74D5" w:rsidRPr="00DD74D5">
        <w:rPr>
          <w:position w:val="-42"/>
        </w:rPr>
        <w:object w:dxaOrig="899" w:dyaOrig="960" w14:anchorId="0493B34D">
          <v:shape id="_x0000_i3506" type="#_x0000_t75" style="width:45.2pt;height:47.7pt" o:ole="">
            <v:imagedata r:id="rId387" o:title=""/>
          </v:shape>
          <o:OLEObject Type="Embed" ProgID="RadicalPie.Application.1" ShapeID="_x0000_i3506" DrawAspect="Content" ObjectID="_1822840133" r:id="rId388"/>
        </w:object>
      </w:r>
      <w:r w:rsidRPr="00C62B23">
        <w:t xml:space="preserve"> </w:t>
      </w:r>
      <w:r w:rsidRPr="00C62B23">
        <w:tab/>
        <w:t>(</w:t>
      </w:r>
      <w:fldSimple w:instr=" seq equation ">
        <w:r w:rsidR="00482B1B">
          <w:rPr>
            <w:noProof/>
          </w:rPr>
          <w:t>39</w:t>
        </w:r>
      </w:fldSimple>
      <w:r w:rsidRPr="00C62B23">
        <w:t>)</w:t>
      </w:r>
    </w:p>
    <w:p w14:paraId="41667D78" w14:textId="44F6DFED" w:rsidR="00C62B23" w:rsidRPr="00C62B23" w:rsidRDefault="00C62B23" w:rsidP="00C62B23">
      <w:r w:rsidRPr="00C62B23">
        <w:t xml:space="preserve">where </w:t>
      </w:r>
      <w:r w:rsidR="00DD74D5" w:rsidRPr="00DD74D5">
        <w:rPr>
          <w:position w:val="-8"/>
        </w:rPr>
        <w:object w:dxaOrig="244" w:dyaOrig="201" w14:anchorId="31523145">
          <v:shape id="_x0000_i3508" type="#_x0000_t75" style="width:12.55pt;height:10.05pt" o:ole="">
            <v:imagedata r:id="rId389" o:title=""/>
          </v:shape>
          <o:OLEObject Type="Embed" ProgID="RadicalPie.Application.1" ShapeID="_x0000_i3508" DrawAspect="Content" ObjectID="_1822840134" r:id="rId390"/>
        </w:object>
      </w:r>
      <w:r w:rsidRPr="00C62B23">
        <w:t xml:space="preserve"> and </w:t>
      </w:r>
      <w:r w:rsidR="00DD74D5" w:rsidRPr="00DD74D5">
        <w:rPr>
          <w:position w:val="-6"/>
        </w:rPr>
        <w:object w:dxaOrig="250" w:dyaOrig="180" w14:anchorId="3938E28F">
          <v:shape id="_x0000_i3510" type="#_x0000_t75" style="width:12.55pt;height:9.2pt" o:ole="">
            <v:imagedata r:id="rId391" o:title=""/>
          </v:shape>
          <o:OLEObject Type="Embed" ProgID="RadicalPie.Application.1" ShapeID="_x0000_i3510" DrawAspect="Content" ObjectID="_1822840135" r:id="rId392"/>
        </w:object>
      </w:r>
      <w:r w:rsidRPr="00C62B23">
        <w:t xml:space="preserve"> denote constants.</w:t>
      </w:r>
    </w:p>
    <w:p w14:paraId="13E84255" w14:textId="342CAD73" w:rsidR="00C62B23" w:rsidRPr="00C62B23" w:rsidRDefault="00C62B23" w:rsidP="00C62B23">
      <w:r w:rsidRPr="00C62B23">
        <w:t xml:space="preserve">Required: the motion of the point relatively to the system </w:t>
      </w:r>
      <w:r w:rsidR="00DD74D5" w:rsidRPr="00DD74D5">
        <w:object w:dxaOrig="207" w:dyaOrig="180" w14:anchorId="56584E28">
          <v:shape id="_x0000_i3512" type="#_x0000_t75" style="width:10.05pt;height:9.2pt" o:ole="">
            <v:imagedata r:id="rId93" o:title=""/>
          </v:shape>
          <o:OLEObject Type="Embed" ProgID="RadicalPie.Application.1" ShapeID="_x0000_i3512" DrawAspect="Content" ObjectID="_1822840136" r:id="rId393"/>
        </w:object>
      </w:r>
      <w:r w:rsidRPr="00C62B23">
        <w:t xml:space="preserve">. If with the help of the equations of transformation developed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we introduce the quantities </w:t>
      </w:r>
      <w:r w:rsidR="00DD74D5" w:rsidRPr="00DD74D5">
        <w:rPr>
          <w:position w:val="-2"/>
        </w:rPr>
        <w:object w:dxaOrig="125" w:dyaOrig="141" w14:anchorId="14BB35F1">
          <v:shape id="_x0000_i3514" type="#_x0000_t75" style="width:5.85pt;height:6.7pt" o:ole="">
            <v:imagedata r:id="rId65" o:title=""/>
          </v:shape>
          <o:OLEObject Type="Embed" ProgID="RadicalPie.Application.1" ShapeID="_x0000_i3514" DrawAspect="Content" ObjectID="_1822840137" r:id="rId394"/>
        </w:object>
      </w:r>
      <w:r w:rsidRPr="00C62B23">
        <w:t xml:space="preserve">, </w:t>
      </w:r>
      <w:r w:rsidR="00DD74D5" w:rsidRPr="00DD74D5">
        <w:rPr>
          <w:position w:val="-6"/>
        </w:rPr>
        <w:object w:dxaOrig="125" w:dyaOrig="180" w14:anchorId="6D11171F">
          <v:shape id="_x0000_i3516" type="#_x0000_t75" style="width:5.85pt;height:9.2pt" o:ole="">
            <v:imagedata r:id="rId102" o:title=""/>
          </v:shape>
          <o:OLEObject Type="Embed" ProgID="RadicalPie.Application.1" ShapeID="_x0000_i3516" DrawAspect="Content" ObjectID="_1822840138" r:id="rId395"/>
        </w:object>
      </w:r>
      <w:r w:rsidRPr="00C62B23">
        <w:t xml:space="preserve">, </w:t>
      </w:r>
      <w:r w:rsidR="00DD74D5" w:rsidRPr="00DD74D5">
        <w:rPr>
          <w:position w:val="-2"/>
        </w:rPr>
        <w:object w:dxaOrig="112" w:dyaOrig="141" w14:anchorId="43B0DF6C">
          <v:shape id="_x0000_i3518" type="#_x0000_t75" style="width:5.85pt;height:6.7pt" o:ole="">
            <v:imagedata r:id="rId104" o:title=""/>
          </v:shape>
          <o:OLEObject Type="Embed" ProgID="RadicalPie.Application.1" ShapeID="_x0000_i3518" DrawAspect="Content" ObjectID="_1822840139" r:id="rId396"/>
        </w:object>
      </w:r>
      <w:r w:rsidRPr="00C62B23">
        <w:t xml:space="preserve">, </w:t>
      </w:r>
      <w:r w:rsidR="00DD74D5" w:rsidRPr="00DD74D5">
        <w:rPr>
          <w:position w:val="-2"/>
        </w:rPr>
        <w:object w:dxaOrig="90" w:dyaOrig="181" w14:anchorId="73780015">
          <v:shape id="_x0000_i3520" type="#_x0000_t75" style="width:4.2pt;height:9.2pt" o:ole="">
            <v:imagedata r:id="rId69" o:title=""/>
          </v:shape>
          <o:OLEObject Type="Embed" ProgID="RadicalPie.Application.1" ShapeID="_x0000_i3520" DrawAspect="Content" ObjectID="_1822840140" r:id="rId397"/>
        </w:object>
      </w:r>
      <w:r w:rsidRPr="00C62B23">
        <w:t xml:space="preserve"> into the equations of motion of the point, we obtain:</w:t>
      </w:r>
    </w:p>
    <w:p w14:paraId="50457345" w14:textId="4DA83093" w:rsidR="00C62B23" w:rsidRPr="00C62B23" w:rsidRDefault="00C62B23" w:rsidP="00C62B23">
      <w:pPr>
        <w:pStyle w:val="Equation"/>
      </w:pPr>
      <w:r w:rsidRPr="00C62B23">
        <w:tab/>
      </w:r>
      <w:r w:rsidR="00DD74D5" w:rsidRPr="00DD74D5">
        <w:rPr>
          <w:position w:val="-122"/>
        </w:rPr>
        <w:object w:dxaOrig="2011" w:dyaOrig="2540" w14:anchorId="5DA81B44">
          <v:shape id="_x0000_i3522" type="#_x0000_t75" style="width:100.45pt;height:127.25pt" o:ole="">
            <v:imagedata r:id="rId398" o:title=""/>
          </v:shape>
          <o:OLEObject Type="Embed" ProgID="RadicalPie.Application.1" ShapeID="_x0000_i3522" DrawAspect="Content" ObjectID="_1822840141" r:id="rId399"/>
        </w:object>
      </w:r>
      <w:r w:rsidRPr="00C62B23">
        <w:t xml:space="preserve"> </w:t>
      </w:r>
      <w:r w:rsidRPr="00C62B23">
        <w:tab/>
        <w:t>(</w:t>
      </w:r>
      <w:bookmarkStart w:id="4" w:name="eq_velComp01"/>
      <w:r w:rsidRPr="00C62B23">
        <w:fldChar w:fldCharType="begin"/>
      </w:r>
      <w:r w:rsidRPr="00C62B23">
        <w:instrText xml:space="preserve"> seq equation </w:instrText>
      </w:r>
      <w:r w:rsidRPr="00C62B23">
        <w:fldChar w:fldCharType="separate"/>
      </w:r>
      <w:r w:rsidR="00482B1B">
        <w:rPr>
          <w:noProof/>
        </w:rPr>
        <w:t>40</w:t>
      </w:r>
      <w:r w:rsidRPr="00C62B23">
        <w:fldChar w:fldCharType="end"/>
      </w:r>
      <w:bookmarkEnd w:id="4"/>
      <w:r w:rsidRPr="00C62B23">
        <w:t>)</w:t>
      </w:r>
    </w:p>
    <w:p w14:paraId="13640758" w14:textId="77777777" w:rsidR="00C62B23" w:rsidRPr="00C62B23" w:rsidRDefault="00C62B23" w:rsidP="00C62B23">
      <w:r w:rsidRPr="00C62B23">
        <w:t>Thus, the law of the parallelogram of velocities is valid according to our theory only to a first approximation. We set:</w:t>
      </w:r>
    </w:p>
    <w:p w14:paraId="7F7A764F" w14:textId="16E7A088" w:rsidR="00C62B23" w:rsidRPr="00C62B23" w:rsidRDefault="00C62B23" w:rsidP="00C62B23">
      <w:pPr>
        <w:pStyle w:val="Equation"/>
      </w:pPr>
      <w:r w:rsidRPr="00C62B23">
        <w:tab/>
      </w:r>
      <w:r w:rsidR="00DD74D5" w:rsidRPr="00DD74D5">
        <w:rPr>
          <w:position w:val="-22"/>
        </w:rPr>
        <w:object w:dxaOrig="2145" w:dyaOrig="621" w14:anchorId="152AE070">
          <v:shape id="_x0000_i3524" type="#_x0000_t75" style="width:107.15pt;height:31pt" o:ole="">
            <v:imagedata r:id="rId400" o:title=""/>
          </v:shape>
          <o:OLEObject Type="Embed" ProgID="RadicalPie.Application.1" ShapeID="_x0000_i3524" DrawAspect="Content" ObjectID="_1822840142" r:id="rId401"/>
        </w:object>
      </w:r>
      <w:r w:rsidRPr="00C62B23">
        <w:t xml:space="preserve"> </w:t>
      </w:r>
      <w:r w:rsidRPr="00C62B23">
        <w:tab/>
        <w:t>(</w:t>
      </w:r>
      <w:fldSimple w:instr=" seq equation ">
        <w:r w:rsidR="00482B1B">
          <w:rPr>
            <w:noProof/>
          </w:rPr>
          <w:t>41</w:t>
        </w:r>
      </w:fldSimple>
      <w:r w:rsidRPr="00C62B23">
        <w:t>)</w:t>
      </w:r>
    </w:p>
    <w:p w14:paraId="1819AF82" w14:textId="64BF9ACD" w:rsidR="00C62B23" w:rsidRPr="00C62B23" w:rsidRDefault="00C62B23" w:rsidP="00C62B23">
      <w:pPr>
        <w:pStyle w:val="Equation"/>
      </w:pPr>
      <w:r w:rsidRPr="00C62B23">
        <w:tab/>
      </w:r>
      <w:r w:rsidR="00DD74D5" w:rsidRPr="00DD74D5">
        <w:rPr>
          <w:position w:val="-8"/>
        </w:rPr>
        <w:object w:dxaOrig="1352" w:dyaOrig="301" w14:anchorId="28F0EF46">
          <v:shape id="_x0000_i3526" type="#_x0000_t75" style="width:67.8pt;height:15.05pt" o:ole="">
            <v:imagedata r:id="rId402" o:title=""/>
          </v:shape>
          <o:OLEObject Type="Embed" ProgID="RadicalPie.Application.1" ShapeID="_x0000_i3526" DrawAspect="Content" ObjectID="_1822840143" r:id="rId403"/>
        </w:object>
      </w:r>
      <w:r w:rsidRPr="00C62B23">
        <w:t xml:space="preserve"> </w:t>
      </w:r>
      <w:r w:rsidRPr="00C62B23">
        <w:tab/>
        <w:t>(</w:t>
      </w:r>
      <w:fldSimple w:instr=" seq equation ">
        <w:r w:rsidR="00482B1B">
          <w:rPr>
            <w:noProof/>
          </w:rPr>
          <w:t>42</w:t>
        </w:r>
      </w:fldSimple>
      <w:r w:rsidRPr="00C62B23">
        <w:t>)</w:t>
      </w:r>
    </w:p>
    <w:p w14:paraId="2C6EDCFA" w14:textId="77777777" w:rsidR="00C62B23" w:rsidRPr="00C62B23" w:rsidRDefault="00C62B23" w:rsidP="00C62B23"/>
    <w:p w14:paraId="342038FD" w14:textId="77777777" w:rsidR="00C62B23" w:rsidRPr="00C62B23" w:rsidRDefault="00C62B23" w:rsidP="00C62B23">
      <w:r w:rsidRPr="00C62B23">
        <w:t>and</w:t>
      </w:r>
    </w:p>
    <w:p w14:paraId="53371767" w14:textId="0AA3784B" w:rsidR="00C62B23" w:rsidRPr="00C62B23" w:rsidRDefault="00C62B23" w:rsidP="00C62B23">
      <w:pPr>
        <w:pStyle w:val="Equation"/>
      </w:pPr>
      <w:r w:rsidRPr="00C62B23">
        <w:tab/>
      </w:r>
      <w:r w:rsidR="00DD74D5" w:rsidRPr="00DD74D5">
        <w:rPr>
          <w:position w:val="-24"/>
        </w:rPr>
        <w:object w:dxaOrig="1407" w:dyaOrig="520" w14:anchorId="3E1807F4">
          <v:shape id="_x0000_i3528" type="#_x0000_t75" style="width:70.35pt;height:25.95pt" o:ole="">
            <v:imagedata r:id="rId404" o:title=""/>
          </v:shape>
          <o:OLEObject Type="Embed" ProgID="RadicalPie.Application.1" ShapeID="_x0000_i3528" DrawAspect="Content" ObjectID="_1822840144" r:id="rId405"/>
        </w:object>
      </w:r>
      <w:r w:rsidRPr="00C62B23">
        <w:tab/>
        <w:t>(</w:t>
      </w:r>
      <w:fldSimple w:instr=" seq equation ">
        <w:r w:rsidR="00482B1B">
          <w:rPr>
            <w:noProof/>
          </w:rPr>
          <w:t>43</w:t>
        </w:r>
      </w:fldSimple>
      <w:r w:rsidRPr="00C62B23">
        <w:t>)</w:t>
      </w:r>
    </w:p>
    <w:p w14:paraId="0389ADED" w14:textId="6BDECD60" w:rsidR="00C62B23" w:rsidRPr="00C62B23" w:rsidRDefault="00DD74D5" w:rsidP="00C62B23">
      <w:r w:rsidRPr="00DD74D5">
        <w:rPr>
          <w:i/>
          <w:iCs/>
          <w:position w:val="-2"/>
        </w:rPr>
        <w:object w:dxaOrig="154" w:dyaOrig="141" w14:anchorId="3AF5E5F8">
          <v:shape id="_x0000_i3530" type="#_x0000_t75" style="width:7.55pt;height:6.7pt" o:ole="">
            <v:imagedata r:id="rId406" o:title=""/>
          </v:shape>
          <o:OLEObject Type="Embed" ProgID="RadicalPie.Application.1" ShapeID="_x0000_i3530" DrawAspect="Content" ObjectID="_1822840145" r:id="rId407"/>
        </w:object>
      </w:r>
      <w:r w:rsidR="00C62B23" w:rsidRPr="00C62B23">
        <w:t xml:space="preserve"> is then to be looked upon as the angle between the velocities </w:t>
      </w:r>
      <w:r w:rsidRPr="00DD74D5">
        <w:rPr>
          <w:position w:val="-2"/>
        </w:rPr>
        <w:object w:dxaOrig="119" w:dyaOrig="141" w14:anchorId="06843C21">
          <v:shape id="_x0000_i3532" type="#_x0000_t75" style="width:5.85pt;height:6.7pt" o:ole="">
            <v:imagedata r:id="rId62" o:title=""/>
          </v:shape>
          <o:OLEObject Type="Embed" ProgID="RadicalPie.Application.1" ShapeID="_x0000_i3532" DrawAspect="Content" ObjectID="_1822840146" r:id="rId408"/>
        </w:object>
      </w:r>
      <w:r w:rsidR="00C62B23" w:rsidRPr="00C62B23">
        <w:t xml:space="preserve"> and </w:t>
      </w:r>
      <w:r w:rsidRPr="00DD74D5">
        <w:rPr>
          <w:i/>
          <w:iCs/>
          <w:position w:val="-2"/>
        </w:rPr>
        <w:object w:dxaOrig="168" w:dyaOrig="141" w14:anchorId="1A037A15">
          <v:shape id="_x0000_i3534" type="#_x0000_t75" style="width:8.35pt;height:6.7pt" o:ole="">
            <v:imagedata r:id="rId409" o:title=""/>
          </v:shape>
          <o:OLEObject Type="Embed" ProgID="RadicalPie.Application.1" ShapeID="_x0000_i3534" DrawAspect="Content" ObjectID="_1822840147" r:id="rId410"/>
        </w:object>
      </w:r>
      <w:r w:rsidR="00C62B23" w:rsidRPr="00C62B23">
        <w:t>. After a simple calculation we obtain:</w:t>
      </w:r>
    </w:p>
    <w:p w14:paraId="53E218F7" w14:textId="6EA63993" w:rsidR="00C62B23" w:rsidRPr="00C62B23" w:rsidRDefault="00C62B23" w:rsidP="00C62B23">
      <w:pPr>
        <w:pStyle w:val="Equation"/>
      </w:pPr>
      <w:r w:rsidRPr="00C62B23">
        <w:tab/>
      </w:r>
      <w:r w:rsidR="00DD74D5" w:rsidRPr="00DD74D5">
        <w:rPr>
          <w:position w:val="-50"/>
        </w:rPr>
        <w:object w:dxaOrig="4402" w:dyaOrig="1280" w14:anchorId="126F4508">
          <v:shape id="_x0000_i3536" type="#_x0000_t75" style="width:220.2pt;height:63.65pt" o:ole="">
            <v:imagedata r:id="rId411" o:title=""/>
          </v:shape>
          <o:OLEObject Type="Embed" ProgID="RadicalPie.Application.1" ShapeID="_x0000_i3536" DrawAspect="Content" ObjectID="_1822840148" r:id="rId412"/>
        </w:object>
      </w:r>
      <w:r w:rsidRPr="00C62B23">
        <w:t xml:space="preserve"> </w:t>
      </w:r>
      <w:r w:rsidRPr="00C62B23">
        <w:tab/>
        <w:t>(</w:t>
      </w:r>
      <w:fldSimple w:instr=" seq equation ">
        <w:r w:rsidR="00482B1B">
          <w:rPr>
            <w:noProof/>
          </w:rPr>
          <w:t>44</w:t>
        </w:r>
      </w:fldSimple>
      <w:r w:rsidRPr="00C62B23">
        <w:t>)</w:t>
      </w:r>
    </w:p>
    <w:p w14:paraId="23E49A97" w14:textId="07D7B798" w:rsidR="00C62B23" w:rsidRPr="00C62B23" w:rsidRDefault="00C62B23" w:rsidP="00C62B23">
      <w:r w:rsidRPr="00C62B23">
        <w:t xml:space="preserve">It is worthy of remark that </w:t>
      </w:r>
      <w:r w:rsidR="00DD74D5" w:rsidRPr="00DD74D5">
        <w:rPr>
          <w:position w:val="-2"/>
        </w:rPr>
        <w:object w:dxaOrig="119" w:dyaOrig="141" w14:anchorId="51B80FBC">
          <v:shape id="_x0000_i3538" type="#_x0000_t75" style="width:5.85pt;height:6.7pt" o:ole="">
            <v:imagedata r:id="rId62" o:title=""/>
          </v:shape>
          <o:OLEObject Type="Embed" ProgID="RadicalPie.Application.1" ShapeID="_x0000_i3538" DrawAspect="Content" ObjectID="_1822840149" r:id="rId413"/>
        </w:object>
      </w:r>
      <w:r w:rsidRPr="00C62B23">
        <w:t xml:space="preserve"> and </w:t>
      </w:r>
      <w:r w:rsidR="00DD74D5" w:rsidRPr="00DD74D5">
        <w:rPr>
          <w:position w:val="-2"/>
        </w:rPr>
        <w:object w:dxaOrig="168" w:dyaOrig="141" w14:anchorId="1D40723F">
          <v:shape id="_x0000_i3540" type="#_x0000_t75" style="width:8.35pt;height:6.7pt" o:ole="">
            <v:imagedata r:id="rId409" o:title=""/>
          </v:shape>
          <o:OLEObject Type="Embed" ProgID="RadicalPie.Application.1" ShapeID="_x0000_i3540" DrawAspect="Content" ObjectID="_1822840150" r:id="rId414"/>
        </w:object>
      </w:r>
      <w:r w:rsidRPr="00C62B23">
        <w:t xml:space="preserve"> enter into the expression for the resultant velocity in a symmetrical manner. If </w:t>
      </w:r>
      <w:r w:rsidR="00DD74D5" w:rsidRPr="00DD74D5">
        <w:rPr>
          <w:position w:val="-2"/>
        </w:rPr>
        <w:object w:dxaOrig="168" w:dyaOrig="141" w14:anchorId="4C6B9149">
          <v:shape id="_x0000_i3542" type="#_x0000_t75" style="width:8.35pt;height:6.7pt" o:ole="">
            <v:imagedata r:id="rId409" o:title=""/>
          </v:shape>
          <o:OLEObject Type="Embed" ProgID="RadicalPie.Application.1" ShapeID="_x0000_i3542" DrawAspect="Content" ObjectID="_1822840151" r:id="rId415"/>
        </w:object>
      </w:r>
      <w:r w:rsidRPr="00C62B23">
        <w:t xml:space="preserve"> also has the direction of the </w:t>
      </w:r>
      <w:r w:rsidR="00DD74D5" w:rsidRPr="00DD74D5">
        <w:object w:dxaOrig="198" w:dyaOrig="180" w14:anchorId="55B1726A">
          <v:shape id="_x0000_i3544" type="#_x0000_t75" style="width:10.05pt;height:9.2pt" o:ole="">
            <v:imagedata r:id="rId60" o:title=""/>
          </v:shape>
          <o:OLEObject Type="Embed" ProgID="RadicalPie.Application.1" ShapeID="_x0000_i3544" DrawAspect="Content" ObjectID="_1822840152" r:id="rId416"/>
        </w:object>
      </w:r>
      <w:r w:rsidRPr="00C62B23">
        <w:t>-axis (</w:t>
      </w:r>
      <w:r w:rsidR="00DD74D5" w:rsidRPr="00DD74D5">
        <w:object w:dxaOrig="187" w:dyaOrig="180" w14:anchorId="137F1EA2">
          <v:shape id="_x0000_i3546" type="#_x0000_t75" style="width:9.2pt;height:9.2pt" o:ole="">
            <v:imagedata r:id="rId235" o:title=""/>
          </v:shape>
          <o:OLEObject Type="Embed" ProgID="RadicalPie.Application.1" ShapeID="_x0000_i3546" DrawAspect="Content" ObjectID="_1822840153" r:id="rId417"/>
        </w:object>
      </w:r>
      <w:r w:rsidRPr="00C62B23">
        <w:t>-axis), we get:</w:t>
      </w:r>
    </w:p>
    <w:p w14:paraId="140B6B0D" w14:textId="5E1F2A54" w:rsidR="00C62B23" w:rsidRPr="00C62B23" w:rsidRDefault="00C62B23" w:rsidP="00C62B23">
      <w:pPr>
        <w:pStyle w:val="Equation"/>
      </w:pPr>
      <w:r w:rsidRPr="00C62B23">
        <w:tab/>
      </w:r>
      <w:r w:rsidR="00DD74D5" w:rsidRPr="00DD74D5">
        <w:rPr>
          <w:position w:val="-50"/>
        </w:rPr>
        <w:object w:dxaOrig="1341" w:dyaOrig="801" w14:anchorId="0EC6E354">
          <v:shape id="_x0000_i3548" type="#_x0000_t75" style="width:67pt;height:40.2pt" o:ole="">
            <v:imagedata r:id="rId418" o:title=""/>
          </v:shape>
          <o:OLEObject Type="Embed" ProgID="RadicalPie.Application.1" ShapeID="_x0000_i3548" DrawAspect="Content" ObjectID="_1822840154" r:id="rId419"/>
        </w:object>
      </w:r>
      <w:r w:rsidRPr="00C62B23">
        <w:t xml:space="preserve"> </w:t>
      </w:r>
      <w:r w:rsidRPr="00C62B23">
        <w:tab/>
        <w:t>(</w:t>
      </w:r>
      <w:fldSimple w:instr=" seq equation ">
        <w:r w:rsidR="00482B1B">
          <w:rPr>
            <w:noProof/>
          </w:rPr>
          <w:t>45</w:t>
        </w:r>
      </w:fldSimple>
      <w:r w:rsidRPr="00C62B23">
        <w:t>)</w:t>
      </w:r>
    </w:p>
    <w:p w14:paraId="15167D2F" w14:textId="4C30AB34" w:rsidR="00C62B23" w:rsidRPr="00C62B23" w:rsidRDefault="00C62B23" w:rsidP="00C62B23">
      <w:r w:rsidRPr="00C62B23">
        <w:lastRenderedPageBreak/>
        <w:t xml:space="preserve">It follows from this equation that from a composition of two velocities which are less than </w:t>
      </w:r>
      <w:r w:rsidR="00DD74D5" w:rsidRPr="00DD74D5">
        <w:rPr>
          <w:position w:val="-2"/>
        </w:rPr>
        <w:object w:dxaOrig="209" w:dyaOrig="201" w14:anchorId="7F0BC303">
          <v:shape id="_x0000_i3550" type="#_x0000_t75" style="width:10.05pt;height:10.05pt" o:ole="">
            <v:imagedata r:id="rId7" o:title=""/>
          </v:shape>
          <o:OLEObject Type="Embed" ProgID="RadicalPie.Application.1" ShapeID="_x0000_i3550" DrawAspect="Content" ObjectID="_1822840155" r:id="rId420"/>
        </w:object>
      </w:r>
      <w:r w:rsidRPr="00C62B23">
        <w:t xml:space="preserve">, there always results a velocity less than </w:t>
      </w:r>
      <w:r w:rsidR="00DD74D5" w:rsidRPr="00DD74D5">
        <w:rPr>
          <w:position w:val="-2"/>
        </w:rPr>
        <w:object w:dxaOrig="209" w:dyaOrig="201" w14:anchorId="01453E75">
          <v:shape id="_x0000_i3552" type="#_x0000_t75" style="width:10.05pt;height:10.05pt" o:ole="">
            <v:imagedata r:id="rId7" o:title=""/>
          </v:shape>
          <o:OLEObject Type="Embed" ProgID="RadicalPie.Application.1" ShapeID="_x0000_i3552" DrawAspect="Content" ObjectID="_1822840156" r:id="rId421"/>
        </w:object>
      </w:r>
      <w:r w:rsidRPr="00C62B23">
        <w:t xml:space="preserve">. For if we set </w:t>
      </w:r>
      <w:r w:rsidR="00DD74D5" w:rsidRPr="00DD74D5">
        <w:rPr>
          <w:position w:val="-6"/>
        </w:rPr>
        <w:object w:dxaOrig="2385" w:dyaOrig="240" w14:anchorId="5879C56D">
          <v:shape id="_x0000_i3554" type="#_x0000_t75" style="width:118.9pt;height:11.7pt" o:ole="">
            <v:imagedata r:id="rId422" o:title=""/>
          </v:shape>
          <o:OLEObject Type="Embed" ProgID="RadicalPie.Application.1" ShapeID="_x0000_i3554" DrawAspect="Content" ObjectID="_1822840157" r:id="rId423"/>
        </w:object>
      </w:r>
      <w:r w:rsidRPr="00C62B23">
        <w:t xml:space="preserve">, </w:t>
      </w:r>
      <w:r w:rsidR="00DD74D5" w:rsidRPr="00DD74D5">
        <w:rPr>
          <w:position w:val="-2"/>
        </w:rPr>
        <w:object w:dxaOrig="139" w:dyaOrig="141" w14:anchorId="5297C5E8">
          <v:shape id="_x0000_i3556" type="#_x0000_t75" style="width:6.7pt;height:6.7pt" o:ole="">
            <v:imagedata r:id="rId424" o:title=""/>
          </v:shape>
          <o:OLEObject Type="Embed" ProgID="RadicalPie.Application.1" ShapeID="_x0000_i3556" DrawAspect="Content" ObjectID="_1822840158" r:id="rId425"/>
        </w:object>
      </w:r>
      <w:r w:rsidRPr="00C62B23">
        <w:t xml:space="preserve"> and </w:t>
      </w:r>
      <w:r w:rsidR="00DD74D5" w:rsidRPr="00DD74D5">
        <w:rPr>
          <w:position w:val="-2"/>
        </w:rPr>
        <w:object w:dxaOrig="141" w:dyaOrig="201" w14:anchorId="23903C62">
          <v:shape id="_x0000_i3558" type="#_x0000_t75" style="width:6.7pt;height:10.05pt" o:ole="">
            <v:imagedata r:id="rId426" o:title=""/>
          </v:shape>
          <o:OLEObject Type="Embed" ProgID="RadicalPie.Application.1" ShapeID="_x0000_i3558" DrawAspect="Content" ObjectID="_1822840159" r:id="rId427"/>
        </w:object>
      </w:r>
      <w:r w:rsidRPr="00C62B23">
        <w:t xml:space="preserve"> being positive and less than </w:t>
      </w:r>
      <w:r w:rsidR="00DD74D5" w:rsidRPr="00DD74D5">
        <w:rPr>
          <w:position w:val="-2"/>
        </w:rPr>
        <w:object w:dxaOrig="209" w:dyaOrig="201" w14:anchorId="6F69530A">
          <v:shape id="_x0000_i3560" type="#_x0000_t75" style="width:10.05pt;height:10.05pt" o:ole="">
            <v:imagedata r:id="rId7" o:title=""/>
          </v:shape>
          <o:OLEObject Type="Embed" ProgID="RadicalPie.Application.1" ShapeID="_x0000_i3560" DrawAspect="Content" ObjectID="_1822840160" r:id="rId428"/>
        </w:object>
      </w:r>
      <w:r w:rsidRPr="00C62B23">
        <w:t>, then:</w:t>
      </w:r>
    </w:p>
    <w:p w14:paraId="1ACD350A" w14:textId="6AB76638" w:rsidR="00C62B23" w:rsidRPr="00C62B23" w:rsidRDefault="00C62B23" w:rsidP="00C62B23">
      <w:pPr>
        <w:pStyle w:val="Equation"/>
      </w:pPr>
      <w:r w:rsidRPr="00C62B23">
        <w:tab/>
      </w:r>
      <w:r w:rsidR="00DD74D5" w:rsidRPr="00DD74D5">
        <w:rPr>
          <w:position w:val="-50"/>
        </w:rPr>
        <w:object w:dxaOrig="3473" w:dyaOrig="820" w14:anchorId="36A3A5DD">
          <v:shape id="_x0000_i3562" type="#_x0000_t75" style="width:173.3pt;height:41pt" o:ole="">
            <v:imagedata r:id="rId429" o:title=""/>
          </v:shape>
          <o:OLEObject Type="Embed" ProgID="RadicalPie.Application.1" ShapeID="_x0000_i3562" DrawAspect="Content" ObjectID="_1822840161" r:id="rId430"/>
        </w:object>
      </w:r>
      <w:r w:rsidRPr="00C62B23">
        <w:t xml:space="preserve"> </w:t>
      </w:r>
      <w:r w:rsidRPr="00C62B23">
        <w:tab/>
        <w:t>(</w:t>
      </w:r>
      <w:fldSimple w:instr=" seq equation ">
        <w:r w:rsidR="00482B1B">
          <w:rPr>
            <w:noProof/>
          </w:rPr>
          <w:t>46</w:t>
        </w:r>
      </w:fldSimple>
      <w:r w:rsidRPr="00C62B23">
        <w:t>)</w:t>
      </w:r>
    </w:p>
    <w:p w14:paraId="4D78869E" w14:textId="6CF5B399" w:rsidR="00C62B23" w:rsidRPr="00C62B23" w:rsidRDefault="00C62B23" w:rsidP="00C62B23">
      <w:r w:rsidRPr="00C62B23">
        <w:t xml:space="preserve">It follows, further, that the velocity of light </w:t>
      </w:r>
      <w:r w:rsidR="00DD74D5" w:rsidRPr="00DD74D5">
        <w:rPr>
          <w:position w:val="-2"/>
        </w:rPr>
        <w:object w:dxaOrig="209" w:dyaOrig="201" w14:anchorId="3F1ED33F">
          <v:shape id="_x0000_i3564" type="#_x0000_t75" style="width:10.05pt;height:10.05pt" o:ole="">
            <v:imagedata r:id="rId7" o:title=""/>
          </v:shape>
          <o:OLEObject Type="Embed" ProgID="RadicalPie.Application.1" ShapeID="_x0000_i3564" DrawAspect="Content" ObjectID="_1822840162" r:id="rId431"/>
        </w:object>
      </w:r>
      <w:r w:rsidRPr="00C62B23">
        <w:t xml:space="preserve"> cannot be altered by composition with a velocity less than that of light. For this case we obtain:</w:t>
      </w:r>
    </w:p>
    <w:p w14:paraId="23D127E7" w14:textId="1705D2E5" w:rsidR="00C62B23" w:rsidRPr="00C62B23" w:rsidRDefault="00C62B23" w:rsidP="00C62B23">
      <w:pPr>
        <w:pStyle w:val="Equation"/>
      </w:pPr>
      <w:r w:rsidRPr="00C62B23">
        <w:tab/>
      </w:r>
      <w:r w:rsidR="00DD74D5" w:rsidRPr="00DD74D5">
        <w:rPr>
          <w:position w:val="-50"/>
        </w:rPr>
        <w:object w:dxaOrig="1738" w:dyaOrig="820" w14:anchorId="1C9AE810">
          <v:shape id="_x0000_i3566" type="#_x0000_t75" style="width:87.05pt;height:41pt" o:ole="">
            <v:imagedata r:id="rId432" o:title=""/>
          </v:shape>
          <o:OLEObject Type="Embed" ProgID="RadicalPie.Application.1" ShapeID="_x0000_i3566" DrawAspect="Content" ObjectID="_1822840163" r:id="rId433"/>
        </w:object>
      </w:r>
      <w:r w:rsidRPr="00C62B23">
        <w:t xml:space="preserve"> </w:t>
      </w:r>
      <w:r w:rsidRPr="00C62B23">
        <w:tab/>
        <w:t>(</w:t>
      </w:r>
      <w:fldSimple w:instr=" seq equation ">
        <w:r w:rsidR="00482B1B">
          <w:rPr>
            <w:noProof/>
          </w:rPr>
          <w:t>47</w:t>
        </w:r>
      </w:fldSimple>
      <w:r w:rsidRPr="00C62B23">
        <w:t>)</w:t>
      </w:r>
    </w:p>
    <w:p w14:paraId="29F48DDB" w14:textId="79B62F1A" w:rsidR="00C62B23" w:rsidRPr="00C62B23" w:rsidRDefault="00C62B23" w:rsidP="00C62B23">
      <w:r w:rsidRPr="00C62B23">
        <w:t xml:space="preserve">We might also have obtained the formula for </w:t>
      </w:r>
      <w:r w:rsidR="00DD74D5" w:rsidRPr="00DD74D5">
        <w:rPr>
          <w:position w:val="-2"/>
        </w:rPr>
        <w:object w:dxaOrig="209" w:dyaOrig="201" w14:anchorId="7DC56EEC">
          <v:shape id="_x0000_i3568" type="#_x0000_t75" style="width:10.05pt;height:10.05pt" o:ole="">
            <v:imagedata r:id="rId7" o:title=""/>
          </v:shape>
          <o:OLEObject Type="Embed" ProgID="RadicalPie.Application.1" ShapeID="_x0000_i3568" DrawAspect="Content" ObjectID="_1822840164" r:id="rId434"/>
        </w:object>
      </w:r>
      <w:r w:rsidRPr="00C62B23">
        <w:t xml:space="preserve">, for the case when </w:t>
      </w:r>
      <w:r w:rsidR="00DD74D5" w:rsidRPr="00DD74D5">
        <w:rPr>
          <w:position w:val="-2"/>
        </w:rPr>
        <w:object w:dxaOrig="119" w:dyaOrig="141" w14:anchorId="1A3D4E05">
          <v:shape id="_x0000_i3570" type="#_x0000_t75" style="width:5.85pt;height:6.7pt" o:ole="">
            <v:imagedata r:id="rId62" o:title=""/>
          </v:shape>
          <o:OLEObject Type="Embed" ProgID="RadicalPie.Application.1" ShapeID="_x0000_i3570" DrawAspect="Content" ObjectID="_1822840165" r:id="rId435"/>
        </w:object>
      </w:r>
      <w:r w:rsidRPr="00C62B23">
        <w:t xml:space="preserve"> and </w:t>
      </w:r>
      <w:r w:rsidR="00DD74D5" w:rsidRPr="00DD74D5">
        <w:rPr>
          <w:position w:val="-2"/>
        </w:rPr>
        <w:object w:dxaOrig="168" w:dyaOrig="141" w14:anchorId="3CE6DA14">
          <v:shape id="_x0000_i3572" type="#_x0000_t75" style="width:8.35pt;height:6.7pt" o:ole="">
            <v:imagedata r:id="rId409" o:title=""/>
          </v:shape>
          <o:OLEObject Type="Embed" ProgID="RadicalPie.Application.1" ShapeID="_x0000_i3572" DrawAspect="Content" ObjectID="_1822840166" r:id="rId436"/>
        </w:object>
      </w:r>
      <w:r w:rsidRPr="00C62B23">
        <w:t xml:space="preserve"> have the same direction, by compounding two transformations in accordance with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If in addition to the systems </w:t>
      </w:r>
      <w:r w:rsidR="00DD74D5" w:rsidRPr="00DD74D5">
        <w:object w:dxaOrig="207" w:dyaOrig="180" w14:anchorId="7F48F6F2">
          <v:shape id="_x0000_i3574" type="#_x0000_t75" style="width:10.05pt;height:9.2pt" o:ole="">
            <v:imagedata r:id="rId93" o:title=""/>
          </v:shape>
          <o:OLEObject Type="Embed" ProgID="RadicalPie.Application.1" ShapeID="_x0000_i3574" DrawAspect="Content" ObjectID="_1822840167" r:id="rId437"/>
        </w:object>
      </w:r>
      <w:r w:rsidRPr="00C62B23">
        <w:t xml:space="preserve"> and </w:t>
      </w:r>
      <w:r w:rsidR="00DD74D5" w:rsidRPr="00DD74D5">
        <w:rPr>
          <w:position w:val="-2"/>
        </w:rPr>
        <w:object w:dxaOrig="121" w:dyaOrig="201" w14:anchorId="2D369F45">
          <v:shape id="_x0000_i3576" type="#_x0000_t75" style="width:5.85pt;height:10.05pt" o:ole="">
            <v:imagedata r:id="rId89" o:title=""/>
          </v:shape>
          <o:OLEObject Type="Embed" ProgID="RadicalPie.Application.1" ShapeID="_x0000_i3576" DrawAspect="Content" ObjectID="_1822840168" r:id="rId438"/>
        </w:object>
      </w:r>
      <w:r w:rsidRPr="00C62B23">
        <w:t xml:space="preserve"> figuring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we introduce still another system of coordinates </w:t>
      </w:r>
      <w:r w:rsidR="00DD74D5" w:rsidRPr="00DD74D5">
        <w:rPr>
          <w:position w:val="-2"/>
        </w:rPr>
        <w:object w:dxaOrig="191" w:dyaOrig="221" w14:anchorId="2388EF90">
          <v:shape id="_x0000_i3578" type="#_x0000_t75" style="width:9.2pt;height:10.9pt" o:ole="">
            <v:imagedata r:id="rId439" o:title=""/>
          </v:shape>
          <o:OLEObject Type="Embed" ProgID="RadicalPie.Application.1" ShapeID="_x0000_i3578" DrawAspect="Content" ObjectID="_1822840169" r:id="rId440"/>
        </w:object>
      </w:r>
      <w:r w:rsidRPr="00C62B23">
        <w:t xml:space="preserve"> moving parallel to </w:t>
      </w:r>
      <w:r w:rsidR="00DD74D5" w:rsidRPr="00DD74D5">
        <w:rPr>
          <w:position w:val="-2"/>
        </w:rPr>
        <w:object w:dxaOrig="121" w:dyaOrig="201" w14:anchorId="575B2474">
          <v:shape id="_x0000_i3580" type="#_x0000_t75" style="width:5.85pt;height:10.05pt" o:ole="">
            <v:imagedata r:id="rId89" o:title=""/>
          </v:shape>
          <o:OLEObject Type="Embed" ProgID="RadicalPie.Application.1" ShapeID="_x0000_i3580" DrawAspect="Content" ObjectID="_1822840170" r:id="rId441"/>
        </w:object>
      </w:r>
      <w:r w:rsidRPr="00C62B23">
        <w:t xml:space="preserve">, its initial point moving on the </w:t>
      </w:r>
      <w:r w:rsidR="00DD74D5" w:rsidRPr="00DD74D5">
        <w:object w:dxaOrig="187" w:dyaOrig="180" w14:anchorId="5E92585F">
          <v:shape id="_x0000_i3582" type="#_x0000_t75" style="width:9.2pt;height:9.2pt" o:ole="">
            <v:imagedata r:id="rId235" o:title=""/>
          </v:shape>
          <o:OLEObject Type="Embed" ProgID="RadicalPie.Application.1" ShapeID="_x0000_i3582" DrawAspect="Content" ObjectID="_1822840171" r:id="rId442"/>
        </w:object>
      </w:r>
      <w:r w:rsidRPr="00C62B23">
        <w:t xml:space="preserve">-axis with the velocity </w:t>
      </w:r>
      <w:r w:rsidR="00DD74D5" w:rsidRPr="00DD74D5">
        <w:rPr>
          <w:position w:val="-2"/>
        </w:rPr>
        <w:object w:dxaOrig="168" w:dyaOrig="141" w14:anchorId="2F55135F">
          <v:shape id="_x0000_i3584" type="#_x0000_t75" style="width:8.35pt;height:6.7pt" o:ole="">
            <v:imagedata r:id="rId409" o:title=""/>
          </v:shape>
          <o:OLEObject Type="Embed" ProgID="RadicalPie.Application.1" ShapeID="_x0000_i3584" DrawAspect="Content" ObjectID="_1822840172" r:id="rId443"/>
        </w:object>
      </w:r>
      <w:r w:rsidRPr="00C62B23">
        <w:t xml:space="preserve">, we obtain equations between the quantities </w:t>
      </w:r>
      <w:r w:rsidR="00DD74D5" w:rsidRPr="00DD74D5">
        <w:rPr>
          <w:position w:val="-2"/>
        </w:rPr>
        <w:object w:dxaOrig="125" w:dyaOrig="141" w14:anchorId="6DD4FBB3">
          <v:shape id="_x0000_i3586" type="#_x0000_t75" style="width:5.85pt;height:6.7pt" o:ole="">
            <v:imagedata r:id="rId65" o:title=""/>
          </v:shape>
          <o:OLEObject Type="Embed" ProgID="RadicalPie.Application.1" ShapeID="_x0000_i3586" DrawAspect="Content" ObjectID="_1822840173" r:id="rId444"/>
        </w:object>
      </w:r>
      <w:r w:rsidRPr="00C62B23">
        <w:t xml:space="preserve">, </w:t>
      </w:r>
      <w:r w:rsidR="00DD74D5" w:rsidRPr="00DD74D5">
        <w:rPr>
          <w:position w:val="-6"/>
        </w:rPr>
        <w:object w:dxaOrig="125" w:dyaOrig="180" w14:anchorId="1EC8FA37">
          <v:shape id="_x0000_i3588" type="#_x0000_t75" style="width:5.85pt;height:9.2pt" o:ole="">
            <v:imagedata r:id="rId102" o:title=""/>
          </v:shape>
          <o:OLEObject Type="Embed" ProgID="RadicalPie.Application.1" ShapeID="_x0000_i3588" DrawAspect="Content" ObjectID="_1822840174" r:id="rId445"/>
        </w:object>
      </w:r>
      <w:r w:rsidRPr="00C62B23">
        <w:t xml:space="preserve">, </w:t>
      </w:r>
      <w:r w:rsidR="00DD74D5" w:rsidRPr="00DD74D5">
        <w:rPr>
          <w:position w:val="-2"/>
        </w:rPr>
        <w:object w:dxaOrig="112" w:dyaOrig="141" w14:anchorId="1F33D0F2">
          <v:shape id="_x0000_i3590" type="#_x0000_t75" style="width:5.85pt;height:6.7pt" o:ole="">
            <v:imagedata r:id="rId104" o:title=""/>
          </v:shape>
          <o:OLEObject Type="Embed" ProgID="RadicalPie.Application.1" ShapeID="_x0000_i3590" DrawAspect="Content" ObjectID="_1822840175" r:id="rId446"/>
        </w:object>
      </w:r>
      <w:r w:rsidRPr="00C62B23">
        <w:t xml:space="preserve">, </w:t>
      </w:r>
      <w:r w:rsidR="00DD74D5" w:rsidRPr="00DD74D5">
        <w:rPr>
          <w:position w:val="-2"/>
        </w:rPr>
        <w:object w:dxaOrig="90" w:dyaOrig="181" w14:anchorId="21E399E6">
          <v:shape id="_x0000_i3592" type="#_x0000_t75" style="width:4.2pt;height:9.2pt" o:ole="">
            <v:imagedata r:id="rId69" o:title=""/>
          </v:shape>
          <o:OLEObject Type="Embed" ProgID="RadicalPie.Application.1" ShapeID="_x0000_i3592" DrawAspect="Content" ObjectID="_1822840176" r:id="rId447"/>
        </w:object>
      </w:r>
      <w:r w:rsidRPr="00C62B23">
        <w:t xml:space="preserve"> and the corresponding quantities of </w:t>
      </w:r>
      <w:r w:rsidR="00DD74D5" w:rsidRPr="00DD74D5">
        <w:rPr>
          <w:position w:val="-2"/>
        </w:rPr>
        <w:object w:dxaOrig="191" w:dyaOrig="221" w14:anchorId="3393D90F">
          <v:shape id="_x0000_i3594" type="#_x0000_t75" style="width:9.2pt;height:10.9pt" o:ole="">
            <v:imagedata r:id="rId439" o:title=""/>
          </v:shape>
          <o:OLEObject Type="Embed" ProgID="RadicalPie.Application.1" ShapeID="_x0000_i3594" DrawAspect="Content" ObjectID="_1822840177" r:id="rId448"/>
        </w:object>
      </w:r>
      <w:r w:rsidRPr="00C62B23">
        <w:t xml:space="preserve">, which differ from the equations found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only in that the place of “</w:t>
      </w:r>
      <w:r w:rsidR="00DD74D5" w:rsidRPr="00DD74D5">
        <w:rPr>
          <w:position w:val="-2"/>
        </w:rPr>
        <w:object w:dxaOrig="119" w:dyaOrig="141" w14:anchorId="49FAD962">
          <v:shape id="_x0000_i3596" type="#_x0000_t75" style="width:5.85pt;height:6.7pt" o:ole="">
            <v:imagedata r:id="rId62" o:title=""/>
          </v:shape>
          <o:OLEObject Type="Embed" ProgID="RadicalPie.Application.1" ShapeID="_x0000_i3596" DrawAspect="Content" ObjectID="_1822840178" r:id="rId449"/>
        </w:object>
      </w:r>
      <w:r w:rsidRPr="00C62B23">
        <w:t>” is taken by the quantity:</w:t>
      </w:r>
    </w:p>
    <w:p w14:paraId="25F2C23B" w14:textId="37154805" w:rsidR="00C62B23" w:rsidRPr="00C62B23" w:rsidRDefault="00C62B23" w:rsidP="00C62B23">
      <w:pPr>
        <w:pStyle w:val="Equation"/>
      </w:pPr>
      <w:r w:rsidRPr="00C62B23">
        <w:tab/>
      </w:r>
      <w:r w:rsidR="00DD74D5" w:rsidRPr="00DD74D5">
        <w:rPr>
          <w:position w:val="-50"/>
        </w:rPr>
        <w:object w:dxaOrig="712" w:dyaOrig="801" w14:anchorId="377262A3">
          <v:shape id="_x0000_i3598" type="#_x0000_t75" style="width:36pt;height:40.2pt" o:ole="">
            <v:imagedata r:id="rId450" o:title=""/>
          </v:shape>
          <o:OLEObject Type="Embed" ProgID="RadicalPie.Application.1" ShapeID="_x0000_i3598" DrawAspect="Content" ObjectID="_1822840179" r:id="rId451"/>
        </w:object>
      </w:r>
      <w:r w:rsidRPr="00C62B23">
        <w:t xml:space="preserve"> </w:t>
      </w:r>
      <w:r w:rsidRPr="00C62B23">
        <w:tab/>
        <w:t>(</w:t>
      </w:r>
      <w:fldSimple w:instr=" seq equation ">
        <w:r w:rsidR="00482B1B">
          <w:rPr>
            <w:noProof/>
          </w:rPr>
          <w:t>48</w:t>
        </w:r>
      </w:fldSimple>
      <w:r w:rsidRPr="00C62B23">
        <w:t>)</w:t>
      </w:r>
    </w:p>
    <w:p w14:paraId="6D1229B2" w14:textId="77777777" w:rsidR="00C62B23" w:rsidRPr="00C62B23" w:rsidRDefault="00C62B23" w:rsidP="00C62B23">
      <w:r w:rsidRPr="00C62B23">
        <w:t>from which we see that such parallel transformations—necessarily—form a group.</w:t>
      </w:r>
    </w:p>
    <w:p w14:paraId="6CD690D1" w14:textId="77777777" w:rsidR="00C62B23" w:rsidRPr="00C62B23" w:rsidRDefault="00C62B23" w:rsidP="00C62B23">
      <w:r w:rsidRPr="00C62B23">
        <w:t>We have now deduced the requisite laws of the theory of kinematics corresponding to our two principles, and we proceed to show their application to electrodynamics.</w:t>
      </w:r>
    </w:p>
    <w:p w14:paraId="7E7E8534" w14:textId="77777777" w:rsidR="00C62B23" w:rsidRPr="00C62B23" w:rsidRDefault="00C62B23" w:rsidP="00C62B23">
      <w:pPr>
        <w:pStyle w:val="Heading1"/>
      </w:pPr>
      <w:r w:rsidRPr="00C62B23">
        <w:t>ELECTRODYNAMICAL PART</w:t>
      </w:r>
    </w:p>
    <w:p w14:paraId="56C90FA7" w14:textId="77777777" w:rsidR="00C62B23" w:rsidRPr="00C62B23" w:rsidRDefault="00C62B23" w:rsidP="00C62B23">
      <w:pPr>
        <w:pStyle w:val="Heading2"/>
      </w:pPr>
      <w:bookmarkStart w:id="5" w:name="_Ref211101666"/>
      <w:r w:rsidRPr="00C62B23">
        <w:t>Transformation of the Maxwell-Hertz Equations for Empty Space. On the Nature of the Electromotive Forces Occurring in a Magnetic Field During Motion</w:t>
      </w:r>
      <w:bookmarkEnd w:id="5"/>
    </w:p>
    <w:p w14:paraId="7A6A6BEE" w14:textId="0AA2A6A1" w:rsidR="00C62B23" w:rsidRPr="00C62B23" w:rsidRDefault="00C62B23" w:rsidP="00C62B23">
      <w:r w:rsidRPr="00C62B23">
        <w:t xml:space="preserve">Let the Maxwell-Hertz equations for empty space hold good for the stationary system </w:t>
      </w:r>
      <w:r w:rsidR="00DD74D5" w:rsidRPr="00DD74D5">
        <w:object w:dxaOrig="207" w:dyaOrig="180" w14:anchorId="3A3EDF7B">
          <v:shape id="_x0000_i3600" type="#_x0000_t75" style="width:10.05pt;height:9.2pt" o:ole="">
            <v:imagedata r:id="rId93" o:title=""/>
          </v:shape>
          <o:OLEObject Type="Embed" ProgID="RadicalPie.Application.1" ShapeID="_x0000_i3600" DrawAspect="Content" ObjectID="_1822840180" r:id="rId452"/>
        </w:object>
      </w:r>
      <w:r w:rsidRPr="00C62B23">
        <w:t>, so that we have:</w:t>
      </w:r>
    </w:p>
    <w:p w14:paraId="5FBB89BD" w14:textId="10434F00" w:rsidR="00C62B23" w:rsidRPr="00C62B23" w:rsidRDefault="00C62B23" w:rsidP="00C62B23">
      <w:pPr>
        <w:pStyle w:val="Equation"/>
      </w:pPr>
      <w:r w:rsidRPr="00C62B23">
        <w:tab/>
      </w:r>
      <w:r w:rsidR="00DD74D5" w:rsidRPr="00DD74D5">
        <w:rPr>
          <w:position w:val="-88"/>
        </w:rPr>
        <w:object w:dxaOrig="4442" w:dyaOrig="1881" w14:anchorId="19104A7A">
          <v:shape id="_x0000_i3602" type="#_x0000_t75" style="width:221.85pt;height:93.75pt" o:ole="">
            <v:imagedata r:id="rId453" o:title=""/>
          </v:shape>
          <o:OLEObject Type="Embed" ProgID="RadicalPie.Application.1" ShapeID="_x0000_i3602" DrawAspect="Content" ObjectID="_1822840181" r:id="rId454"/>
        </w:object>
      </w:r>
      <w:r w:rsidRPr="00C62B23">
        <w:t xml:space="preserve"> </w:t>
      </w:r>
      <w:r w:rsidRPr="00C62B23">
        <w:tab/>
        <w:t>(</w:t>
      </w:r>
      <w:fldSimple w:instr=" seq equation ">
        <w:r w:rsidR="00482B1B">
          <w:rPr>
            <w:noProof/>
          </w:rPr>
          <w:t>49</w:t>
        </w:r>
      </w:fldSimple>
      <w:r w:rsidRPr="00C62B23">
        <w:t>)</w:t>
      </w:r>
    </w:p>
    <w:p w14:paraId="389FF04D" w14:textId="11B1A30C" w:rsidR="00C62B23" w:rsidRPr="00C62B23" w:rsidRDefault="00C62B23" w:rsidP="00C62B23">
      <w:r w:rsidRPr="00C62B23">
        <w:lastRenderedPageBreak/>
        <w:t xml:space="preserve">Where </w:t>
      </w:r>
      <w:r w:rsidR="00DD74D5" w:rsidRPr="00DD74D5">
        <w:rPr>
          <w:position w:val="-8"/>
        </w:rPr>
        <w:object w:dxaOrig="958" w:dyaOrig="281" w14:anchorId="2105E72A">
          <v:shape id="_x0000_i3604" type="#_x0000_t75" style="width:47.7pt;height:14.25pt" o:ole="">
            <v:imagedata r:id="rId455" o:title=""/>
          </v:shape>
          <o:OLEObject Type="Embed" ProgID="RadicalPie.Application.1" ShapeID="_x0000_i3604" DrawAspect="Content" ObjectID="_1822840182" r:id="rId456"/>
        </w:object>
      </w:r>
      <w:r w:rsidRPr="00C62B23">
        <w:t xml:space="preserve"> denotes the vector of the electric force and </w:t>
      </w:r>
      <w:r w:rsidR="00DD74D5" w:rsidRPr="00DD74D5">
        <w:rPr>
          <w:position w:val="-8"/>
        </w:rPr>
        <w:object w:dxaOrig="975" w:dyaOrig="281" w14:anchorId="7A81FC9D">
          <v:shape id="_x0000_i3606" type="#_x0000_t75" style="width:48.55pt;height:14.25pt" o:ole="">
            <v:imagedata r:id="rId457" o:title=""/>
          </v:shape>
          <o:OLEObject Type="Embed" ProgID="RadicalPie.Application.1" ShapeID="_x0000_i3606" DrawAspect="Content" ObjectID="_1822840183" r:id="rId458"/>
        </w:object>
      </w:r>
      <w:r w:rsidRPr="00C62B23">
        <w:t xml:space="preserve"> that of the magnetic force.</w:t>
      </w:r>
    </w:p>
    <w:p w14:paraId="6AD28F3D" w14:textId="018BE5C1" w:rsidR="00C62B23" w:rsidRPr="00C62B23" w:rsidRDefault="00C62B23" w:rsidP="00C62B23">
      <w:r w:rsidRPr="00C62B23">
        <w:t xml:space="preserve">If we apply to these equations the transformation developed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by referring the electromagnetic processes to the system of coordinates there introduced, moving with the velocity </w:t>
      </w:r>
      <w:r w:rsidR="00DD74D5" w:rsidRPr="00DD74D5">
        <w:rPr>
          <w:position w:val="-2"/>
        </w:rPr>
        <w:object w:dxaOrig="119" w:dyaOrig="141" w14:anchorId="67C50260">
          <v:shape id="_x0000_i3608" type="#_x0000_t75" style="width:5.85pt;height:6.7pt" o:ole="">
            <v:imagedata r:id="rId62" o:title=""/>
          </v:shape>
          <o:OLEObject Type="Embed" ProgID="RadicalPie.Application.1" ShapeID="_x0000_i3608" DrawAspect="Content" ObjectID="_1822840184" r:id="rId459"/>
        </w:object>
      </w:r>
      <w:r w:rsidRPr="00C62B23">
        <w:t>, we obtain the equations:</w:t>
      </w:r>
    </w:p>
    <w:p w14:paraId="2ACE0C20" w14:textId="192212C1" w:rsidR="00C62B23" w:rsidRPr="00C62B23" w:rsidRDefault="00C62B23" w:rsidP="00C62B23">
      <w:pPr>
        <w:pStyle w:val="Equation"/>
      </w:pPr>
      <w:r w:rsidRPr="00C62B23">
        <w:tab/>
      </w:r>
      <w:r w:rsidR="00DD74D5" w:rsidRPr="00DD74D5">
        <w:rPr>
          <w:position w:val="-26"/>
        </w:rPr>
        <w:object w:dxaOrig="5376" w:dyaOrig="5881" w14:anchorId="0BF91A15">
          <v:shape id="_x0000_i3950" type="#_x0000_t75" style="width:268.75pt;height:293.85pt" o:ole="">
            <v:imagedata r:id="rId460" o:title=""/>
          </v:shape>
          <o:OLEObject Type="Embed" ProgID="RadicalPie.Application.1" ShapeID="_x0000_i3950" DrawAspect="Content" ObjectID="_1822840185" r:id="rId461"/>
        </w:object>
      </w:r>
      <w:r w:rsidRPr="00C62B23">
        <w:t xml:space="preserve"> </w:t>
      </w:r>
      <w:r w:rsidRPr="00C62B23">
        <w:tab/>
        <w:t>(</w:t>
      </w:r>
      <w:bookmarkStart w:id="6" w:name="eq_EM_Transformed_a"/>
      <w:r w:rsidRPr="00C62B23">
        <w:fldChar w:fldCharType="begin"/>
      </w:r>
      <w:r w:rsidRPr="00C62B23">
        <w:instrText xml:space="preserve"> seq equation </w:instrText>
      </w:r>
      <w:r w:rsidRPr="00C62B23">
        <w:fldChar w:fldCharType="separate"/>
      </w:r>
      <w:r w:rsidR="00482B1B">
        <w:rPr>
          <w:noProof/>
        </w:rPr>
        <w:t>50</w:t>
      </w:r>
      <w:r w:rsidRPr="00C62B23">
        <w:fldChar w:fldCharType="end"/>
      </w:r>
      <w:bookmarkEnd w:id="6"/>
      <w:r w:rsidRPr="00C62B23">
        <w:t>)</w:t>
      </w:r>
    </w:p>
    <w:p w14:paraId="3DB3EFEE" w14:textId="77777777" w:rsidR="00C62B23" w:rsidRPr="00C62B23" w:rsidRDefault="00C62B23" w:rsidP="00C62B23">
      <w:r w:rsidRPr="00C62B23">
        <w:tab/>
        <w:t xml:space="preserve"> </w:t>
      </w:r>
    </w:p>
    <w:p w14:paraId="3B08622A" w14:textId="77777777" w:rsidR="00C62B23" w:rsidRPr="00C62B23" w:rsidRDefault="00C62B23" w:rsidP="00C62B23">
      <w:proofErr w:type="gramStart"/>
      <w:r w:rsidRPr="00C62B23">
        <w:t>where</w:t>
      </w:r>
      <w:proofErr w:type="gramEnd"/>
    </w:p>
    <w:p w14:paraId="4BAAC3E4" w14:textId="606A7C42" w:rsidR="00C62B23" w:rsidRPr="00C62B23" w:rsidRDefault="00C62B23" w:rsidP="00C62B23">
      <w:pPr>
        <w:pStyle w:val="Equation"/>
      </w:pPr>
      <w:r w:rsidRPr="00C62B23">
        <w:tab/>
      </w:r>
      <w:r w:rsidR="00DD74D5" w:rsidRPr="00DD74D5">
        <w:rPr>
          <w:position w:val="-66"/>
        </w:rPr>
        <w:object w:dxaOrig="1678" w:dyaOrig="981" w14:anchorId="6E6A5F1C">
          <v:shape id="_x0000_i3612" type="#_x0000_t75" style="width:83.7pt;height:49.4pt" o:ole="">
            <v:imagedata r:id="rId305" o:title=""/>
          </v:shape>
          <o:OLEObject Type="Embed" ProgID="RadicalPie.Application.1" ShapeID="_x0000_i3612" DrawAspect="Content" ObjectID="_1822840186" r:id="rId462"/>
        </w:object>
      </w:r>
      <w:r w:rsidRPr="00C62B23">
        <w:t xml:space="preserve"> </w:t>
      </w:r>
      <w:r w:rsidRPr="00C62B23">
        <w:tab/>
        <w:t>(</w:t>
      </w:r>
      <w:fldSimple w:instr=" seq equation ">
        <w:r w:rsidR="00482B1B">
          <w:rPr>
            <w:noProof/>
          </w:rPr>
          <w:t>51</w:t>
        </w:r>
      </w:fldSimple>
      <w:r w:rsidRPr="00C62B23">
        <w:t>)</w:t>
      </w:r>
    </w:p>
    <w:p w14:paraId="7129EB79" w14:textId="61F64ADD" w:rsidR="00C62B23" w:rsidRPr="00C62B23" w:rsidRDefault="00C62B23" w:rsidP="00C62B23">
      <w:r w:rsidRPr="00C62B23">
        <w:t xml:space="preserve">Now the principle of relativity requires that if the Maxwell-Hertz equations for empty space hold good in system </w:t>
      </w:r>
      <w:r w:rsidR="00DD74D5" w:rsidRPr="00DD74D5">
        <w:object w:dxaOrig="207" w:dyaOrig="180" w14:anchorId="01CF99F4">
          <v:shape id="_x0000_i3614" type="#_x0000_t75" style="width:10.05pt;height:9.2pt" o:ole="">
            <v:imagedata r:id="rId93" o:title=""/>
          </v:shape>
          <o:OLEObject Type="Embed" ProgID="RadicalPie.Application.1" ShapeID="_x0000_i3614" DrawAspect="Content" ObjectID="_1822840187" r:id="rId463"/>
        </w:object>
      </w:r>
      <w:r w:rsidRPr="00C62B23">
        <w:t xml:space="preserve">, they also hold good in system </w:t>
      </w:r>
      <w:r w:rsidR="00DD74D5" w:rsidRPr="00DD74D5">
        <w:rPr>
          <w:position w:val="-2"/>
        </w:rPr>
        <w:object w:dxaOrig="121" w:dyaOrig="201" w14:anchorId="1451E4F5">
          <v:shape id="_x0000_i3616" type="#_x0000_t75" style="width:5.85pt;height:10.05pt" o:ole="">
            <v:imagedata r:id="rId89" o:title=""/>
          </v:shape>
          <o:OLEObject Type="Embed" ProgID="RadicalPie.Application.1" ShapeID="_x0000_i3616" DrawAspect="Content" ObjectID="_1822840188" r:id="rId464"/>
        </w:object>
      </w:r>
      <w:r w:rsidRPr="00C62B23">
        <w:t xml:space="preserve">; that is to say that the vectors of the electric and the magnetic force </w:t>
      </w:r>
      <w:r w:rsidR="00DD74D5" w:rsidRPr="00DD74D5">
        <w:rPr>
          <w:position w:val="-10"/>
        </w:rPr>
        <w:object w:dxaOrig="1199" w:dyaOrig="321" w14:anchorId="24C95124">
          <v:shape id="_x0000_i3618" type="#_x0000_t75" style="width:60.3pt;height:15.9pt" o:ole="">
            <v:imagedata r:id="rId465" o:title=""/>
          </v:shape>
          <o:OLEObject Type="Embed" ProgID="RadicalPie.Application.1" ShapeID="_x0000_i3618" DrawAspect="Content" ObjectID="_1822840189" r:id="rId466"/>
        </w:object>
      </w:r>
      <w:r w:rsidRPr="00C62B23">
        <w:t xml:space="preserve"> and </w:t>
      </w:r>
      <w:r w:rsidR="00DD74D5" w:rsidRPr="00DD74D5">
        <w:rPr>
          <w:position w:val="-10"/>
        </w:rPr>
        <w:object w:dxaOrig="1215" w:dyaOrig="321" w14:anchorId="5A3A9D28">
          <v:shape id="_x0000_i3620" type="#_x0000_t75" style="width:61.1pt;height:15.9pt" o:ole="">
            <v:imagedata r:id="rId467" o:title=""/>
          </v:shape>
          <o:OLEObject Type="Embed" ProgID="RadicalPie.Application.1" ShapeID="_x0000_i3620" DrawAspect="Content" ObjectID="_1822840190" r:id="rId468"/>
        </w:object>
      </w:r>
      <w:r w:rsidRPr="00C62B23">
        <w:t xml:space="preserve">—of the moving system </w:t>
      </w:r>
      <w:r w:rsidR="00DD74D5" w:rsidRPr="00DD74D5">
        <w:rPr>
          <w:position w:val="-2"/>
        </w:rPr>
        <w:object w:dxaOrig="121" w:dyaOrig="201" w14:anchorId="15ABE186">
          <v:shape id="_x0000_i3622" type="#_x0000_t75" style="width:5.85pt;height:10.05pt" o:ole="">
            <v:imagedata r:id="rId89" o:title=""/>
          </v:shape>
          <o:OLEObject Type="Embed" ProgID="RadicalPie.Application.1" ShapeID="_x0000_i3622" DrawAspect="Content" ObjectID="_1822840191" r:id="rId469"/>
        </w:object>
      </w:r>
      <w:r w:rsidRPr="00C62B23">
        <w:t>, which are defined by their ponderomotive effects on  electric or magnetic masses respectively, satisfy the following equations:</w:t>
      </w:r>
    </w:p>
    <w:p w14:paraId="703B8581" w14:textId="243B0EF7" w:rsidR="00C62B23" w:rsidRPr="00C62B23" w:rsidRDefault="00C62B23" w:rsidP="00C62B23">
      <w:pPr>
        <w:pStyle w:val="Equation"/>
      </w:pPr>
      <w:r w:rsidRPr="00C62B23">
        <w:lastRenderedPageBreak/>
        <w:tab/>
      </w:r>
      <w:r w:rsidR="00DD74D5" w:rsidRPr="00DD74D5">
        <w:rPr>
          <w:position w:val="-90"/>
        </w:rPr>
        <w:object w:dxaOrig="4855" w:dyaOrig="1941" w14:anchorId="7DF78AEC">
          <v:shape id="_x0000_i3624" type="#_x0000_t75" style="width:242.8pt;height:97.1pt" o:ole="">
            <v:imagedata r:id="rId470" o:title=""/>
          </v:shape>
          <o:OLEObject Type="Embed" ProgID="RadicalPie.Application.1" ShapeID="_x0000_i3624" DrawAspect="Content" ObjectID="_1822840192" r:id="rId471"/>
        </w:object>
      </w:r>
      <w:r w:rsidRPr="00C62B23">
        <w:t xml:space="preserve"> </w:t>
      </w:r>
      <w:r w:rsidRPr="00C62B23">
        <w:tab/>
        <w:t>(</w:t>
      </w:r>
      <w:fldSimple w:instr=" seq equation ">
        <w:r w:rsidR="00482B1B">
          <w:rPr>
            <w:noProof/>
          </w:rPr>
          <w:t>52</w:t>
        </w:r>
      </w:fldSimple>
      <w:r w:rsidRPr="00C62B23">
        <w:t>)</w:t>
      </w:r>
    </w:p>
    <w:p w14:paraId="367D8C24" w14:textId="38FCAB30" w:rsidR="00C62B23" w:rsidRPr="00C62B23" w:rsidRDefault="00C62B23" w:rsidP="00C62B23">
      <w:r w:rsidRPr="00C62B23">
        <w:t xml:space="preserve">Evidently the two systems of equations found for system </w:t>
      </w:r>
      <w:r w:rsidR="00DD74D5" w:rsidRPr="00DD74D5">
        <w:rPr>
          <w:position w:val="-2"/>
        </w:rPr>
        <w:object w:dxaOrig="121" w:dyaOrig="201" w14:anchorId="1C99773F">
          <v:shape id="_x0000_i3626" type="#_x0000_t75" style="width:5.85pt;height:10.05pt" o:ole="">
            <v:imagedata r:id="rId89" o:title=""/>
          </v:shape>
          <o:OLEObject Type="Embed" ProgID="RadicalPie.Application.1" ShapeID="_x0000_i3626" DrawAspect="Content" ObjectID="_1822840193" r:id="rId472"/>
        </w:object>
      </w:r>
      <w:r w:rsidRPr="00C62B23">
        <w:t xml:space="preserve"> must express exactly the same thing, since both systems of equations are equivalent to the Maxwell-Hertz equations for system </w:t>
      </w:r>
      <w:r w:rsidR="00DD74D5" w:rsidRPr="00DD74D5">
        <w:object w:dxaOrig="207" w:dyaOrig="180" w14:anchorId="46807AF0">
          <v:shape id="_x0000_i3628" type="#_x0000_t75" style="width:10.05pt;height:9.2pt" o:ole="">
            <v:imagedata r:id="rId93" o:title=""/>
          </v:shape>
          <o:OLEObject Type="Embed" ProgID="RadicalPie.Application.1" ShapeID="_x0000_i3628" DrawAspect="Content" ObjectID="_1822840194" r:id="rId473"/>
        </w:object>
      </w:r>
      <w:r w:rsidRPr="00C62B23">
        <w:t xml:space="preserve">. Since, further, the equations of the two systems agree, with the exception of the symbols for the vectors, it follows that the functions occurring in the systems of equations at corresponding places must agree, with the exception of a factor </w:t>
      </w:r>
      <w:r w:rsidR="00DD74D5" w:rsidRPr="00DD74D5">
        <w:rPr>
          <w:position w:val="-8"/>
        </w:rPr>
        <w:object w:dxaOrig="448" w:dyaOrig="281" w14:anchorId="49F914DD">
          <v:shape id="_x0000_i3630" type="#_x0000_t75" style="width:22.6pt;height:14.25pt" o:ole="">
            <v:imagedata r:id="rId474" o:title=""/>
          </v:shape>
          <o:OLEObject Type="Embed" ProgID="RadicalPie.Application.1" ShapeID="_x0000_i3630" DrawAspect="Content" ObjectID="_1822840195" r:id="rId475"/>
        </w:object>
      </w:r>
      <w:r w:rsidRPr="00C62B23">
        <w:t xml:space="preserve">, which is common for all functions of the one system of equations, and is independent of </w:t>
      </w:r>
      <w:r w:rsidR="00DD74D5" w:rsidRPr="00DD74D5">
        <w:rPr>
          <w:position w:val="-6"/>
        </w:rPr>
        <w:object w:dxaOrig="181" w:dyaOrig="240" w14:anchorId="73A24DA8">
          <v:shape id="_x0000_i3632" type="#_x0000_t75" style="width:9.2pt;height:11.7pt" o:ole="">
            <v:imagedata r:id="rId476" o:title=""/>
          </v:shape>
          <o:OLEObject Type="Embed" ProgID="RadicalPie.Application.1" ShapeID="_x0000_i3632" DrawAspect="Content" ObjectID="_1822840196" r:id="rId477"/>
        </w:object>
      </w:r>
      <w:r w:rsidRPr="00C62B23">
        <w:t xml:space="preserve"> </w:t>
      </w:r>
      <w:r w:rsidR="00DD74D5" w:rsidRPr="00DD74D5">
        <w:rPr>
          <w:position w:val="-6"/>
        </w:rPr>
        <w:object w:dxaOrig="193" w:dyaOrig="180" w14:anchorId="348A0B09">
          <v:shape id="_x0000_i3634" type="#_x0000_t75" style="width:10.05pt;height:9.2pt" o:ole="">
            <v:imagedata r:id="rId478" o:title=""/>
          </v:shape>
          <o:OLEObject Type="Embed" ProgID="RadicalPie.Application.1" ShapeID="_x0000_i3634" DrawAspect="Content" ObjectID="_1822840197" r:id="rId479"/>
        </w:object>
      </w:r>
      <w:r w:rsidRPr="00C62B23">
        <w:t xml:space="preserve"> </w:t>
      </w:r>
      <w:r w:rsidR="00DD74D5" w:rsidRPr="00DD74D5">
        <w:rPr>
          <w:position w:val="-6"/>
        </w:rPr>
        <w:object w:dxaOrig="188" w:dyaOrig="240" w14:anchorId="2ED62C6A">
          <v:shape id="_x0000_i3636" type="#_x0000_t75" style="width:9.2pt;height:11.7pt" o:ole="">
            <v:imagedata r:id="rId480" o:title=""/>
          </v:shape>
          <o:OLEObject Type="Embed" ProgID="RadicalPie.Application.1" ShapeID="_x0000_i3636" DrawAspect="Content" ObjectID="_1822840198" r:id="rId481"/>
        </w:object>
      </w:r>
      <w:r w:rsidRPr="00C62B23">
        <w:t xml:space="preserve"> and </w:t>
      </w:r>
      <w:r w:rsidR="00DD74D5" w:rsidRPr="00DD74D5">
        <w:rPr>
          <w:position w:val="-2"/>
        </w:rPr>
        <w:object w:dxaOrig="123" w:dyaOrig="141" w14:anchorId="6972B7AC">
          <v:shape id="_x0000_i3638" type="#_x0000_t75" style="width:5.85pt;height:6.7pt" o:ole="">
            <v:imagedata r:id="rId113" o:title=""/>
          </v:shape>
          <o:OLEObject Type="Embed" ProgID="RadicalPie.Application.1" ShapeID="_x0000_i3638" DrawAspect="Content" ObjectID="_1822840199" r:id="rId482"/>
        </w:object>
      </w:r>
      <w:r w:rsidRPr="00C62B23">
        <w:t xml:space="preserve"> but depends upon </w:t>
      </w:r>
      <w:r w:rsidR="00DD74D5" w:rsidRPr="00DD74D5">
        <w:rPr>
          <w:position w:val="-2"/>
        </w:rPr>
        <w:object w:dxaOrig="135" w:dyaOrig="141" w14:anchorId="70FD212A">
          <v:shape id="_x0000_i3640" type="#_x0000_t75" style="width:6.7pt;height:6.7pt" o:ole="">
            <v:imagedata r:id="rId483" o:title=""/>
          </v:shape>
          <o:OLEObject Type="Embed" ProgID="RadicalPie.Application.1" ShapeID="_x0000_i3640" DrawAspect="Content" ObjectID="_1822840200" r:id="rId484"/>
        </w:object>
      </w:r>
      <w:r w:rsidRPr="00C62B23">
        <w:t>. Thus, we have the relations:</w:t>
      </w:r>
    </w:p>
    <w:p w14:paraId="097618AC" w14:textId="1A4F5C93" w:rsidR="00C62B23" w:rsidRPr="00C62B23" w:rsidRDefault="00C62B23" w:rsidP="00C62B23">
      <w:pPr>
        <w:pStyle w:val="Equation"/>
      </w:pPr>
      <w:r w:rsidRPr="00C62B23">
        <w:tab/>
      </w:r>
      <w:r w:rsidR="00DD74D5" w:rsidRPr="00DD74D5">
        <w:rPr>
          <w:position w:val="-88"/>
        </w:rPr>
        <w:object w:dxaOrig="5083" w:dyaOrig="1600" w14:anchorId="39EE46BD">
          <v:shape id="_x0000_i3642" type="#_x0000_t75" style="width:254.5pt;height:80.35pt" o:ole="">
            <v:imagedata r:id="rId485" o:title=""/>
          </v:shape>
          <o:OLEObject Type="Embed" ProgID="RadicalPie.Application.1" ShapeID="_x0000_i3642" DrawAspect="Content" ObjectID="_1822840201" r:id="rId486"/>
        </w:object>
      </w:r>
      <w:r w:rsidRPr="00C62B23">
        <w:t xml:space="preserve"> </w:t>
      </w:r>
      <w:r w:rsidRPr="00C62B23">
        <w:tab/>
        <w:t>(</w:t>
      </w:r>
      <w:fldSimple w:instr=" seq equation ">
        <w:r w:rsidR="00482B1B">
          <w:rPr>
            <w:noProof/>
          </w:rPr>
          <w:t>53</w:t>
        </w:r>
      </w:fldSimple>
      <w:r w:rsidRPr="00C62B23">
        <w:t>)</w:t>
      </w:r>
    </w:p>
    <w:p w14:paraId="129D3EED" w14:textId="7DBC901D" w:rsidR="00C62B23" w:rsidRPr="00C62B23" w:rsidRDefault="00C62B23" w:rsidP="00C62B23">
      <w:r w:rsidRPr="00C62B23">
        <w:t xml:space="preserve">If we now form the reciprocal of this system of equations, firstly by solving the equations just obtained, and secondly by applying the equations to the inverse transformation (from </w:t>
      </w:r>
      <w:r w:rsidR="00DD74D5" w:rsidRPr="00DD74D5">
        <w:rPr>
          <w:position w:val="-2"/>
        </w:rPr>
        <w:object w:dxaOrig="121" w:dyaOrig="201" w14:anchorId="051C8B84">
          <v:shape id="_x0000_i3644" type="#_x0000_t75" style="width:5.85pt;height:10.05pt" o:ole="">
            <v:imagedata r:id="rId89" o:title=""/>
          </v:shape>
          <o:OLEObject Type="Embed" ProgID="RadicalPie.Application.1" ShapeID="_x0000_i3644" DrawAspect="Content" ObjectID="_1822840202" r:id="rId487"/>
        </w:object>
      </w:r>
      <w:r w:rsidRPr="00C62B23">
        <w:t xml:space="preserve"> to </w:t>
      </w:r>
      <w:r w:rsidR="00DD74D5" w:rsidRPr="00DD74D5">
        <w:object w:dxaOrig="207" w:dyaOrig="180" w14:anchorId="33210C0A">
          <v:shape id="_x0000_i3646" type="#_x0000_t75" style="width:10.05pt;height:9.2pt" o:ole="">
            <v:imagedata r:id="rId93" o:title=""/>
          </v:shape>
          <o:OLEObject Type="Embed" ProgID="RadicalPie.Application.1" ShapeID="_x0000_i3646" DrawAspect="Content" ObjectID="_1822840203" r:id="rId488"/>
        </w:object>
      </w:r>
      <w:r w:rsidRPr="00C62B23">
        <w:t xml:space="preserve">), which is characterized by the velocity </w:t>
      </w:r>
      <w:r w:rsidR="00DD74D5" w:rsidRPr="00DD74D5">
        <w:rPr>
          <w:position w:val="-2"/>
        </w:rPr>
        <w:object w:dxaOrig="306" w:dyaOrig="141" w14:anchorId="15D7A13E">
          <v:shape id="_x0000_i3648" type="#_x0000_t75" style="width:15.05pt;height:6.7pt" o:ole="">
            <v:imagedata r:id="rId239" o:title=""/>
          </v:shape>
          <o:OLEObject Type="Embed" ProgID="RadicalPie.Application.1" ShapeID="_x0000_i3648" DrawAspect="Content" ObjectID="_1822840204" r:id="rId489"/>
        </w:object>
      </w:r>
      <w:r w:rsidRPr="00C62B23">
        <w:t>, it follows, when we consider that the two systems of equations thus obtained must be identical, that:</w:t>
      </w:r>
    </w:p>
    <w:p w14:paraId="3583C5AB" w14:textId="29625C91" w:rsidR="00C62B23" w:rsidRPr="00C62B23" w:rsidRDefault="00C62B23" w:rsidP="00C62B23">
      <w:pPr>
        <w:pStyle w:val="Equation"/>
      </w:pPr>
      <w:r w:rsidRPr="00C62B23">
        <w:tab/>
      </w:r>
      <w:r w:rsidR="00DD74D5" w:rsidRPr="00DD74D5">
        <w:rPr>
          <w:position w:val="-8"/>
        </w:rPr>
        <w:object w:dxaOrig="1559" w:dyaOrig="281" w14:anchorId="0C51978D">
          <v:shape id="_x0000_i3650" type="#_x0000_t75" style="width:77.85pt;height:14.25pt" o:ole="">
            <v:imagedata r:id="rId268" o:title=""/>
          </v:shape>
          <o:OLEObject Type="Embed" ProgID="RadicalPie.Application.1" ShapeID="_x0000_i3650" DrawAspect="Content" ObjectID="_1822840205" r:id="rId490"/>
        </w:object>
      </w:r>
      <w:r w:rsidRPr="00C62B23">
        <w:t xml:space="preserve"> </w:t>
      </w:r>
      <w:r w:rsidRPr="00C62B23">
        <w:tab/>
        <w:t>(</w:t>
      </w:r>
      <w:fldSimple w:instr=" seq equation ">
        <w:r w:rsidR="00482B1B">
          <w:rPr>
            <w:noProof/>
          </w:rPr>
          <w:t>54</w:t>
        </w:r>
      </w:fldSimple>
      <w:r w:rsidRPr="00C62B23">
        <w:t>)</w:t>
      </w:r>
    </w:p>
    <w:p w14:paraId="1B42F41C" w14:textId="77777777" w:rsidR="00C62B23" w:rsidRPr="00C62B23" w:rsidRDefault="00C62B23" w:rsidP="00C62B23">
      <w:r w:rsidRPr="00C62B23">
        <w:t>Further, from reasons of symmetry</w:t>
      </w:r>
      <w:r w:rsidRPr="00C62B23">
        <w:rPr>
          <w:vertAlign w:val="superscript"/>
        </w:rPr>
        <w:footnoteReference w:id="4"/>
      </w:r>
      <w:r w:rsidRPr="00C62B23">
        <w:t xml:space="preserve"> and therefore:</w:t>
      </w:r>
    </w:p>
    <w:p w14:paraId="729B987B" w14:textId="1870164B" w:rsidR="00C62B23" w:rsidRPr="00C62B23" w:rsidRDefault="00C62B23" w:rsidP="00C62B23">
      <w:pPr>
        <w:pStyle w:val="Equation"/>
      </w:pPr>
      <w:r w:rsidRPr="00C62B23">
        <w:tab/>
      </w:r>
      <w:r w:rsidR="00DD74D5" w:rsidRPr="00DD74D5">
        <w:rPr>
          <w:position w:val="-8"/>
        </w:rPr>
        <w:object w:dxaOrig="924" w:dyaOrig="281" w14:anchorId="312FAF66">
          <v:shape id="_x0000_i3652" type="#_x0000_t75" style="width:46.05pt;height:14.25pt" o:ole="">
            <v:imagedata r:id="rId491" o:title=""/>
          </v:shape>
          <o:OLEObject Type="Embed" ProgID="RadicalPie.Application.1" ShapeID="_x0000_i3652" DrawAspect="Content" ObjectID="_1822840206" r:id="rId492"/>
        </w:object>
      </w:r>
      <w:r w:rsidRPr="00C62B23">
        <w:t xml:space="preserve"> </w:t>
      </w:r>
      <w:r w:rsidRPr="00C62B23">
        <w:tab/>
        <w:t>(</w:t>
      </w:r>
      <w:fldSimple w:instr=" seq equation ">
        <w:r w:rsidR="00482B1B">
          <w:rPr>
            <w:noProof/>
          </w:rPr>
          <w:t>55</w:t>
        </w:r>
      </w:fldSimple>
      <w:r w:rsidRPr="00C62B23">
        <w:t>)</w:t>
      </w:r>
    </w:p>
    <w:p w14:paraId="56359D5E" w14:textId="77777777" w:rsidR="00C62B23" w:rsidRPr="00C62B23" w:rsidRDefault="00C62B23" w:rsidP="00C62B23">
      <w:r w:rsidRPr="00C62B23">
        <w:t>and our equations assume the form:</w:t>
      </w:r>
    </w:p>
    <w:p w14:paraId="61E3148F" w14:textId="0724FBFA" w:rsidR="00C62B23" w:rsidRPr="00C62B23" w:rsidRDefault="00C62B23" w:rsidP="00C62B23">
      <w:pPr>
        <w:pStyle w:val="Equation"/>
      </w:pPr>
      <w:r w:rsidRPr="00C62B23">
        <w:tab/>
      </w:r>
      <w:r w:rsidR="00DD74D5" w:rsidRPr="00DD74D5">
        <w:rPr>
          <w:position w:val="-88"/>
        </w:rPr>
        <w:object w:dxaOrig="4208" w:dyaOrig="1581" w14:anchorId="0D68B838">
          <v:shape id="_x0000_i3654" type="#_x0000_t75" style="width:210.15pt;height:78.7pt" o:ole="">
            <v:imagedata r:id="rId493" o:title=""/>
          </v:shape>
          <o:OLEObject Type="Embed" ProgID="RadicalPie.Application.1" ShapeID="_x0000_i3654" DrawAspect="Content" ObjectID="_1822840207" r:id="rId494"/>
        </w:object>
      </w:r>
      <w:r w:rsidRPr="00C62B23">
        <w:t xml:space="preserve"> </w:t>
      </w:r>
      <w:r w:rsidRPr="00C62B23">
        <w:tab/>
        <w:t>(</w:t>
      </w:r>
      <w:fldSimple w:instr=" seq equation ">
        <w:r w:rsidR="00482B1B">
          <w:rPr>
            <w:noProof/>
          </w:rPr>
          <w:t>56</w:t>
        </w:r>
      </w:fldSimple>
      <w:r w:rsidRPr="00C62B23">
        <w:t>)</w:t>
      </w:r>
    </w:p>
    <w:p w14:paraId="5F98A3FD" w14:textId="2579B1B9" w:rsidR="00C62B23" w:rsidRPr="00C62B23" w:rsidRDefault="00C62B23" w:rsidP="00C62B23">
      <w:r w:rsidRPr="00C62B23">
        <w:t xml:space="preserve">As to the interpretation of these equations we make the following remarks: Let a point charge of electricity have the magnitude “one” when measured in the stationary system </w:t>
      </w:r>
      <w:r w:rsidR="00DD74D5" w:rsidRPr="00DD74D5">
        <w:object w:dxaOrig="207" w:dyaOrig="180" w14:anchorId="056FFFDC">
          <v:shape id="_x0000_i3656" type="#_x0000_t75" style="width:10.05pt;height:9.2pt" o:ole="">
            <v:imagedata r:id="rId93" o:title=""/>
          </v:shape>
          <o:OLEObject Type="Embed" ProgID="RadicalPie.Application.1" ShapeID="_x0000_i3656" DrawAspect="Content" ObjectID="_1822840208" r:id="rId495"/>
        </w:object>
      </w:r>
      <w:r w:rsidRPr="00C62B23">
        <w:t xml:space="preserve">, i.e. let it when at rest in the stationary system exert a force of one dyne upon an equal </w:t>
      </w:r>
      <w:r w:rsidRPr="00C62B23">
        <w:lastRenderedPageBreak/>
        <w:t xml:space="preserve">quantity of electricity at a distance of one cm. By the principle of relativity this electric charge is also of the magnitude “one” when measured in the moving system. If this quantity of electricity is at rest relatively to the stationary system, then by definition the vector </w:t>
      </w:r>
      <w:r w:rsidR="00DD74D5" w:rsidRPr="00DD74D5">
        <w:rPr>
          <w:position w:val="-8"/>
        </w:rPr>
        <w:object w:dxaOrig="958" w:dyaOrig="281" w14:anchorId="34B74149">
          <v:shape id="_x0000_i3658" type="#_x0000_t75" style="width:47.7pt;height:14.25pt" o:ole="">
            <v:imagedata r:id="rId455" o:title=""/>
          </v:shape>
          <o:OLEObject Type="Embed" ProgID="RadicalPie.Application.1" ShapeID="_x0000_i3658" DrawAspect="Content" ObjectID="_1822840209" r:id="rId496"/>
        </w:object>
      </w:r>
      <w:r w:rsidRPr="00C62B23">
        <w:t xml:space="preserve"> is equal to the force acting upon it. If the quantity of electricity is at rest relatively to the moving system (at least at the relevant instant), then the force acting upon it, measured in the moving system, is equal to the vector </w:t>
      </w:r>
      <w:r w:rsidR="00DD74D5" w:rsidRPr="00DD74D5">
        <w:rPr>
          <w:position w:val="-10"/>
        </w:rPr>
        <w:object w:dxaOrig="1199" w:dyaOrig="321" w14:anchorId="7550675B">
          <v:shape id="_x0000_i3660" type="#_x0000_t75" style="width:60.3pt;height:15.9pt" o:ole="">
            <v:imagedata r:id="rId465" o:title=""/>
          </v:shape>
          <o:OLEObject Type="Embed" ProgID="RadicalPie.Application.1" ShapeID="_x0000_i3660" DrawAspect="Content" ObjectID="_1822840210" r:id="rId497"/>
        </w:object>
      </w:r>
      <w:r w:rsidRPr="00C62B23">
        <w:t>. Consequently, the first three equations above allow themselves to be clothed in words in the two following ways:</w:t>
      </w:r>
    </w:p>
    <w:p w14:paraId="7DD80C47" w14:textId="1D833C5E" w:rsidR="00C62B23" w:rsidRPr="00C62B23" w:rsidRDefault="00C62B23" w:rsidP="00C62B23">
      <w:pPr>
        <w:numPr>
          <w:ilvl w:val="0"/>
          <w:numId w:val="13"/>
        </w:numPr>
      </w:pPr>
      <w:r w:rsidRPr="00C62B23">
        <w:t xml:space="preserve">If a unit electric point charge is in motion in an electromagnetic field, there acts upon it, in addition to the electric force, an “electromotive force” which, if we neglect the terms multiplied by the second and higher powers of </w:t>
      </w:r>
      <w:r w:rsidR="00DD74D5" w:rsidRPr="00DD74D5">
        <w:rPr>
          <w:i/>
          <w:iCs/>
          <w:position w:val="-4"/>
        </w:rPr>
        <w:object w:dxaOrig="391" w:dyaOrig="240" w14:anchorId="289A0618">
          <v:shape id="_x0000_i3662" type="#_x0000_t75" style="width:19.25pt;height:11.7pt" o:ole="">
            <v:imagedata r:id="rId498" o:title=""/>
          </v:shape>
          <o:OLEObject Type="Embed" ProgID="RadicalPie.Application.1" ShapeID="_x0000_i3662" DrawAspect="Content" ObjectID="_1822840211" r:id="rId499"/>
        </w:object>
      </w:r>
      <w:r w:rsidRPr="00C62B23">
        <w:t>, is equal to the vector-product of the velocity of the charge and the magnetic force, divided by the velocity of light. (Old manner of expression.)</w:t>
      </w:r>
    </w:p>
    <w:p w14:paraId="645C0B28" w14:textId="77777777" w:rsidR="00C62B23" w:rsidRPr="00C62B23" w:rsidRDefault="00C62B23" w:rsidP="00C62B23">
      <w:pPr>
        <w:numPr>
          <w:ilvl w:val="0"/>
          <w:numId w:val="13"/>
        </w:numPr>
      </w:pPr>
      <w:r w:rsidRPr="00C62B23">
        <w:t xml:space="preserve">If a unit electric point charge is in motion in an electromagnetic field, the force acting upon it is equal to the electric force which is present at the locality of the charge, and which we ascertain by transformation of the field to a system of coordinates at rest relatively to the electrical charge. (New manner of expression.) </w:t>
      </w:r>
    </w:p>
    <w:p w14:paraId="3A24F80A" w14:textId="77777777" w:rsidR="00C62B23" w:rsidRPr="00C62B23" w:rsidRDefault="00C62B23" w:rsidP="00C62B23">
      <w:r w:rsidRPr="00C62B23">
        <w:t>The analogy holds with “magnetomotive forces.” We see that electromotive force plays in the developed theory merely the part of an auxiliary concept, which owes its introduction to the circumstance that electric and magnetic forces do not exist independently of the state of motion of the system of coordinates.</w:t>
      </w:r>
    </w:p>
    <w:p w14:paraId="374C70CC" w14:textId="77777777" w:rsidR="00C62B23" w:rsidRPr="00C62B23" w:rsidRDefault="00C62B23" w:rsidP="00C62B23">
      <w:r w:rsidRPr="00C62B23">
        <w:t>Furthermore, it is clear that the asymmetry mentioned in the introduction as arising when we consider the currents produced by the relative motion of a magnet and a conductor, now disappears. Moreover, questions as to the “seat” of electrodynamic electromotive forces (unipolar machines) now have no point.</w:t>
      </w:r>
    </w:p>
    <w:p w14:paraId="0A9021CC" w14:textId="77777777" w:rsidR="00C62B23" w:rsidRPr="00C62B23" w:rsidRDefault="00C62B23" w:rsidP="000022F8">
      <w:pPr>
        <w:pStyle w:val="Heading2"/>
      </w:pPr>
      <w:bookmarkStart w:id="7" w:name="_Ref211110694"/>
      <w:r w:rsidRPr="00C62B23">
        <w:t>Theory of Doppler's Principle and of Aberration</w:t>
      </w:r>
      <w:bookmarkEnd w:id="7"/>
    </w:p>
    <w:p w14:paraId="566D40DC" w14:textId="58EBBE37" w:rsidR="00C62B23" w:rsidRPr="00C62B23" w:rsidRDefault="00C62B23" w:rsidP="00C62B23">
      <w:r w:rsidRPr="00C62B23">
        <w:t xml:space="preserve">In the system </w:t>
      </w:r>
      <w:r w:rsidR="00DD74D5" w:rsidRPr="00DD74D5">
        <w:object w:dxaOrig="207" w:dyaOrig="180" w14:anchorId="37E8A042">
          <v:shape id="_x0000_i3664" type="#_x0000_t75" style="width:10.05pt;height:9.2pt" o:ole="">
            <v:imagedata r:id="rId93" o:title=""/>
          </v:shape>
          <o:OLEObject Type="Embed" ProgID="RadicalPie.Application.1" ShapeID="_x0000_i3664" DrawAspect="Content" ObjectID="_1822840212" r:id="rId500"/>
        </w:object>
      </w:r>
      <w:r w:rsidRPr="00C62B23">
        <w:t>, very far from the origin of coordinates, let there be a source of electrodynamic waves, which in a part of space containing the origin of coordinates may be represented to a sufficient degree of approximation by the equations:</w:t>
      </w:r>
    </w:p>
    <w:p w14:paraId="385E2924" w14:textId="0DC162F5" w:rsidR="00C62B23" w:rsidRPr="00C62B23" w:rsidRDefault="00C62B23" w:rsidP="00C62B23">
      <w:pPr>
        <w:pStyle w:val="Equation"/>
      </w:pPr>
      <w:r w:rsidRPr="00C62B23">
        <w:tab/>
      </w:r>
      <w:r w:rsidR="00DD74D5" w:rsidRPr="00DD74D5">
        <w:rPr>
          <w:position w:val="-56"/>
        </w:rPr>
        <w:object w:dxaOrig="5904" w:dyaOrig="1221" w14:anchorId="7258E023">
          <v:shape id="_x0000_i3666" type="#_x0000_t75" style="width:295.55pt;height:61.1pt" o:ole="">
            <v:imagedata r:id="rId501" o:title=""/>
          </v:shape>
          <o:OLEObject Type="Embed" ProgID="RadicalPie.Application.1" ShapeID="_x0000_i3666" DrawAspect="Content" ObjectID="_1822840213" r:id="rId502"/>
        </w:object>
      </w:r>
      <w:r w:rsidRPr="00C62B23">
        <w:t xml:space="preserve"> </w:t>
      </w:r>
      <w:r w:rsidRPr="00C62B23">
        <w:tab/>
        <w:t>(</w:t>
      </w:r>
      <w:fldSimple w:instr=" seq equation ">
        <w:r w:rsidR="00482B1B">
          <w:rPr>
            <w:noProof/>
          </w:rPr>
          <w:t>57</w:t>
        </w:r>
      </w:fldSimple>
      <w:r w:rsidRPr="00C62B23">
        <w:t>)</w:t>
      </w:r>
    </w:p>
    <w:p w14:paraId="0F5D0F2A" w14:textId="47B1464E" w:rsidR="00C62B23" w:rsidRPr="00C62B23" w:rsidRDefault="00C62B23" w:rsidP="00C62B23">
      <w:r w:rsidRPr="00C62B23">
        <w:lastRenderedPageBreak/>
        <w:t xml:space="preserve">Here </w:t>
      </w:r>
      <w:r w:rsidR="00DD74D5" w:rsidRPr="00DD74D5">
        <w:rPr>
          <w:position w:val="-8"/>
        </w:rPr>
        <w:object w:dxaOrig="1143" w:dyaOrig="281" w14:anchorId="569B8896">
          <v:shape id="_x0000_i3668" type="#_x0000_t75" style="width:56.95pt;height:14.25pt" o:ole="">
            <v:imagedata r:id="rId503" o:title=""/>
          </v:shape>
          <o:OLEObject Type="Embed" ProgID="RadicalPie.Application.1" ShapeID="_x0000_i3668" DrawAspect="Content" ObjectID="_1822840214" r:id="rId504"/>
        </w:object>
      </w:r>
      <w:r w:rsidRPr="00C62B23">
        <w:t xml:space="preserve"> and </w:t>
      </w:r>
      <w:r w:rsidR="00DD74D5" w:rsidRPr="00DD74D5">
        <w:rPr>
          <w:position w:val="-8"/>
        </w:rPr>
        <w:object w:dxaOrig="1173" w:dyaOrig="281" w14:anchorId="27D3D5A9">
          <v:shape id="_x0000_i3670" type="#_x0000_t75" style="width:58.6pt;height:14.25pt" o:ole="">
            <v:imagedata r:id="rId505" o:title=""/>
          </v:shape>
          <o:OLEObject Type="Embed" ProgID="RadicalPie.Application.1" ShapeID="_x0000_i3670" DrawAspect="Content" ObjectID="_1822840215" r:id="rId506"/>
        </w:object>
      </w:r>
      <w:r w:rsidRPr="00C62B23">
        <w:t xml:space="preserve"> are the vectors defining the amplitude of the wave-train, and </w:t>
      </w:r>
      <w:r w:rsidR="00DD74D5" w:rsidRPr="00DD74D5">
        <w:rPr>
          <w:position w:val="-6"/>
        </w:rPr>
        <w:object w:dxaOrig="200" w:dyaOrig="180" w14:anchorId="04B86ED8">
          <v:shape id="_x0000_i3672" type="#_x0000_t75" style="width:10.05pt;height:9.2pt" o:ole="">
            <v:imagedata r:id="rId507" o:title=""/>
          </v:shape>
          <o:OLEObject Type="Embed" ProgID="RadicalPie.Application.1" ShapeID="_x0000_i3672" DrawAspect="Content" ObjectID="_1822840216" r:id="rId508"/>
        </w:object>
      </w:r>
      <w:r w:rsidRPr="00C62B23">
        <w:t xml:space="preserve"> </w:t>
      </w:r>
      <w:r w:rsidR="00DD74D5" w:rsidRPr="00DD74D5">
        <w:rPr>
          <w:position w:val="-6"/>
        </w:rPr>
        <w:object w:dxaOrig="184" w:dyaOrig="240" w14:anchorId="3280FBA8">
          <v:shape id="_x0000_i3674" type="#_x0000_t75" style="width:9.2pt;height:11.7pt" o:ole="">
            <v:imagedata r:id="rId509" o:title=""/>
          </v:shape>
          <o:OLEObject Type="Embed" ProgID="RadicalPie.Application.1" ShapeID="_x0000_i3674" DrawAspect="Content" ObjectID="_1822840217" r:id="rId510"/>
        </w:object>
      </w:r>
      <w:r w:rsidRPr="00C62B23">
        <w:t xml:space="preserve"> </w:t>
      </w:r>
      <w:r w:rsidR="00DD74D5" w:rsidRPr="00DD74D5">
        <w:rPr>
          <w:position w:val="-2"/>
        </w:rPr>
        <w:object w:dxaOrig="113" w:dyaOrig="141" w14:anchorId="194335CC">
          <v:shape id="_x0000_i3676" type="#_x0000_t75" style="width:5.85pt;height:6.7pt" o:ole="">
            <v:imagedata r:id="rId511" o:title=""/>
          </v:shape>
          <o:OLEObject Type="Embed" ProgID="RadicalPie.Application.1" ShapeID="_x0000_i3676" DrawAspect="Content" ObjectID="_1822840218" r:id="rId512"/>
        </w:object>
      </w:r>
      <w:r w:rsidRPr="00C62B23">
        <w:t xml:space="preserve"> the direction-cosines of the wave-</w:t>
      </w:r>
      <w:proofErr w:type="spellStart"/>
      <w:r w:rsidRPr="00C62B23">
        <w:t>normals</w:t>
      </w:r>
      <w:proofErr w:type="spellEnd"/>
      <w:r w:rsidRPr="00C62B23">
        <w:t xml:space="preserve">. We wish to know the constitution of these waves, when they are examined by an observer at rest in the moving system </w:t>
      </w:r>
      <w:r w:rsidR="00DD74D5" w:rsidRPr="00DD74D5">
        <w:rPr>
          <w:position w:val="-2"/>
        </w:rPr>
        <w:object w:dxaOrig="121" w:dyaOrig="201" w14:anchorId="42739DD0">
          <v:shape id="_x0000_i3678" type="#_x0000_t75" style="width:5.85pt;height:10.05pt" o:ole="">
            <v:imagedata r:id="rId89" o:title=""/>
          </v:shape>
          <o:OLEObject Type="Embed" ProgID="RadicalPie.Application.1" ShapeID="_x0000_i3678" DrawAspect="Content" ObjectID="_1822840219" r:id="rId513"/>
        </w:object>
      </w:r>
      <w:r w:rsidRPr="00C62B23">
        <w:t>.</w:t>
      </w:r>
    </w:p>
    <w:p w14:paraId="001B83DF" w14:textId="2AAE36AE" w:rsidR="00C62B23" w:rsidRPr="00C62B23" w:rsidRDefault="00C62B23" w:rsidP="00C62B23">
      <w:r w:rsidRPr="00C62B23">
        <w:t xml:space="preserve">Applying the equations of transformation found in </w:t>
      </w:r>
      <w:r w:rsidRPr="00C62B23">
        <w:fldChar w:fldCharType="begin"/>
      </w:r>
      <w:r w:rsidRPr="00C62B23">
        <w:instrText xml:space="preserve"> REF _Ref211101666 \r \h </w:instrText>
      </w:r>
      <w:r w:rsidRPr="00C62B23">
        <w:fldChar w:fldCharType="separate"/>
      </w:r>
      <w:r w:rsidR="00482B1B">
        <w:t>2.1</w:t>
      </w:r>
      <w:r w:rsidRPr="00C62B23">
        <w:fldChar w:fldCharType="end"/>
      </w:r>
      <w:r w:rsidRPr="00C62B23">
        <w:t xml:space="preserve"> for electric and magnetic forces, and those found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for the coordinates and the time, we obtain directly:</w:t>
      </w:r>
    </w:p>
    <w:p w14:paraId="3A9EABAC" w14:textId="6C66FE31" w:rsidR="00C62B23" w:rsidRPr="00C62B23" w:rsidRDefault="00C62B23" w:rsidP="00C62B23">
      <w:pPr>
        <w:pStyle w:val="Equation"/>
      </w:pPr>
      <w:r w:rsidRPr="00C62B23">
        <w:tab/>
      </w:r>
      <w:r w:rsidR="00DD74D5" w:rsidRPr="00DD74D5">
        <w:rPr>
          <w:position w:val="-108"/>
        </w:rPr>
        <w:object w:dxaOrig="5594" w:dyaOrig="2280" w14:anchorId="687A1212">
          <v:shape id="_x0000_i3680" type="#_x0000_t75" style="width:279.65pt;height:113.85pt" o:ole="">
            <v:imagedata r:id="rId514" o:title=""/>
          </v:shape>
          <o:OLEObject Type="Embed" ProgID="RadicalPie.Application.1" ShapeID="_x0000_i3680" DrawAspect="Content" ObjectID="_1822840220" r:id="rId515"/>
        </w:object>
      </w:r>
      <w:r w:rsidRPr="00C62B23">
        <w:t xml:space="preserve"> </w:t>
      </w:r>
      <w:r w:rsidRPr="00C62B23">
        <w:tab/>
        <w:t>(</w:t>
      </w:r>
      <w:fldSimple w:instr=" seq equation ">
        <w:r w:rsidR="00482B1B">
          <w:rPr>
            <w:noProof/>
          </w:rPr>
          <w:t>58</w:t>
        </w:r>
      </w:fldSimple>
      <w:r w:rsidRPr="00C62B23">
        <w:t>)</w:t>
      </w:r>
    </w:p>
    <w:p w14:paraId="742CBF06" w14:textId="77777777" w:rsidR="00C62B23" w:rsidRPr="00C62B23" w:rsidRDefault="00C62B23" w:rsidP="00C62B23">
      <w:proofErr w:type="gramStart"/>
      <w:r w:rsidRPr="00C62B23">
        <w:t>where</w:t>
      </w:r>
      <w:proofErr w:type="gramEnd"/>
    </w:p>
    <w:p w14:paraId="73A933BA" w14:textId="66DD9B1A" w:rsidR="00C62B23" w:rsidRPr="00C62B23" w:rsidRDefault="00C62B23" w:rsidP="00C62B23">
      <w:pPr>
        <w:pStyle w:val="Equation"/>
      </w:pPr>
      <w:r w:rsidRPr="00C62B23">
        <w:tab/>
      </w:r>
      <w:r w:rsidR="00DD74D5" w:rsidRPr="00DD74D5">
        <w:rPr>
          <w:position w:val="-242"/>
        </w:rPr>
        <w:object w:dxaOrig="1955" w:dyaOrig="3700" w14:anchorId="2E1430C1">
          <v:shape id="_x0000_i3682" type="#_x0000_t75" style="width:97.95pt;height:185pt" o:ole="">
            <v:imagedata r:id="rId516" o:title=""/>
          </v:shape>
          <o:OLEObject Type="Embed" ProgID="RadicalPie.Application.1" ShapeID="_x0000_i3682" DrawAspect="Content" ObjectID="_1822840221" r:id="rId517"/>
        </w:object>
      </w:r>
      <w:r w:rsidRPr="00C62B23">
        <w:t xml:space="preserve"> </w:t>
      </w:r>
      <w:r w:rsidRPr="00C62B23">
        <w:tab/>
        <w:t>(</w:t>
      </w:r>
      <w:bookmarkStart w:id="8" w:name="eq_DoplerRep"/>
      <w:r w:rsidRPr="00C62B23">
        <w:fldChar w:fldCharType="begin"/>
      </w:r>
      <w:r w:rsidRPr="00C62B23">
        <w:instrText xml:space="preserve"> seq equation </w:instrText>
      </w:r>
      <w:r w:rsidRPr="00C62B23">
        <w:fldChar w:fldCharType="separate"/>
      </w:r>
      <w:r w:rsidR="00482B1B">
        <w:rPr>
          <w:noProof/>
        </w:rPr>
        <w:t>59</w:t>
      </w:r>
      <w:r w:rsidRPr="00C62B23">
        <w:fldChar w:fldCharType="end"/>
      </w:r>
      <w:bookmarkEnd w:id="8"/>
      <w:r w:rsidRPr="00C62B23">
        <w:t>)</w:t>
      </w:r>
    </w:p>
    <w:p w14:paraId="3D324BCD" w14:textId="255DC909" w:rsidR="00C62B23" w:rsidRPr="00C62B23" w:rsidRDefault="00C62B23" w:rsidP="00C62B23">
      <w:r w:rsidRPr="00C62B23">
        <w:t xml:space="preserve">From the equation for </w:t>
      </w:r>
      <w:r w:rsidR="00DD74D5" w:rsidRPr="00DD74D5">
        <w:rPr>
          <w:position w:val="-2"/>
        </w:rPr>
        <w:object w:dxaOrig="220" w:dyaOrig="221" w14:anchorId="579F2B63">
          <v:shape id="_x0000_i3684" type="#_x0000_t75" style="width:10.9pt;height:10.9pt" o:ole="">
            <v:imagedata r:id="rId518" o:title=""/>
          </v:shape>
          <o:OLEObject Type="Embed" ProgID="RadicalPie.Application.1" ShapeID="_x0000_i3684" DrawAspect="Content" ObjectID="_1822840222" r:id="rId519"/>
        </w:object>
      </w:r>
      <w:r w:rsidRPr="00C62B23">
        <w:t xml:space="preserve"> it follows that if an observer is moving with velocity </w:t>
      </w:r>
      <w:r w:rsidR="00DD74D5" w:rsidRPr="00DD74D5">
        <w:rPr>
          <w:i/>
          <w:iCs/>
          <w:position w:val="-2"/>
        </w:rPr>
        <w:object w:dxaOrig="119" w:dyaOrig="141" w14:anchorId="1050558D">
          <v:shape id="_x0000_i3686" type="#_x0000_t75" style="width:5.85pt;height:6.7pt" o:ole="">
            <v:imagedata r:id="rId62" o:title=""/>
          </v:shape>
          <o:OLEObject Type="Embed" ProgID="RadicalPie.Application.1" ShapeID="_x0000_i3686" DrawAspect="Content" ObjectID="_1822840223" r:id="rId520"/>
        </w:object>
      </w:r>
      <w:r w:rsidRPr="00C62B23">
        <w:t xml:space="preserve"> relatively to an infinitely distant source of light of frequency </w:t>
      </w:r>
      <w:r w:rsidR="00DD74D5" w:rsidRPr="00DD74D5">
        <w:object w:dxaOrig="126" w:dyaOrig="120" w14:anchorId="74EEBADE">
          <v:shape id="_x0000_i3688" type="#_x0000_t75" style="width:6.7pt;height:5.85pt" o:ole="">
            <v:imagedata r:id="rId521" o:title=""/>
          </v:shape>
          <o:OLEObject Type="Embed" ProgID="RadicalPie.Application.1" ShapeID="_x0000_i3688" DrawAspect="Content" ObjectID="_1822840224" r:id="rId522"/>
        </w:object>
      </w:r>
      <w:r w:rsidRPr="00C62B23">
        <w:t xml:space="preserve">, in such a way that the connecting line “source-observer” makes the angle </w:t>
      </w:r>
      <w:r w:rsidR="00DD74D5" w:rsidRPr="00DD74D5">
        <w:rPr>
          <w:position w:val="-6"/>
        </w:rPr>
        <w:object w:dxaOrig="125" w:dyaOrig="240" w14:anchorId="0583BCC8">
          <v:shape id="_x0000_i3690" type="#_x0000_t75" style="width:5.85pt;height:11.7pt" o:ole="">
            <v:imagedata r:id="rId213" o:title=""/>
          </v:shape>
          <o:OLEObject Type="Embed" ProgID="RadicalPie.Application.1" ShapeID="_x0000_i3690" DrawAspect="Content" ObjectID="_1822840225" r:id="rId523"/>
        </w:object>
      </w:r>
      <w:r w:rsidRPr="00C62B23">
        <w:t xml:space="preserve"> with the velocity of the observer referred to a system of coordinates which is at rest relatively to the source of light, the frequency </w:t>
      </w:r>
      <w:r w:rsidR="00DD74D5" w:rsidRPr="00DD74D5">
        <w:object w:dxaOrig="197" w:dyaOrig="200" w14:anchorId="29EDE7F3">
          <v:shape id="_x0000_i3692" type="#_x0000_t75" style="width:10.05pt;height:10.05pt" o:ole="">
            <v:imagedata r:id="rId524" o:title=""/>
          </v:shape>
          <o:OLEObject Type="Embed" ProgID="RadicalPie.Application.1" ShapeID="_x0000_i3692" DrawAspect="Content" ObjectID="_1822840226" r:id="rId525"/>
        </w:object>
      </w:r>
      <w:r w:rsidRPr="00C62B23">
        <w:t xml:space="preserve"> of the light perceived by the observer is given by the equation:</w:t>
      </w:r>
    </w:p>
    <w:p w14:paraId="4D92BA3C" w14:textId="5C4F16CB" w:rsidR="00C62B23" w:rsidRPr="00C62B23" w:rsidRDefault="00C62B23" w:rsidP="00C62B23">
      <w:pPr>
        <w:pStyle w:val="Equation"/>
      </w:pPr>
      <w:r w:rsidRPr="00C62B23">
        <w:tab/>
      </w:r>
      <w:r w:rsidR="00DD74D5" w:rsidRPr="00DD74D5">
        <w:rPr>
          <w:position w:val="-66"/>
        </w:rPr>
        <w:object w:dxaOrig="1933" w:dyaOrig="1221" w14:anchorId="26E81DF6">
          <v:shape id="_x0000_i3694" type="#_x0000_t75" style="width:96.3pt;height:61.1pt" o:ole="">
            <v:imagedata r:id="rId526" o:title=""/>
          </v:shape>
          <o:OLEObject Type="Embed" ProgID="RadicalPie.Application.1" ShapeID="_x0000_i3694" DrawAspect="Content" ObjectID="_1822840227" r:id="rId527"/>
        </w:object>
      </w:r>
      <w:r w:rsidRPr="00C62B23">
        <w:t xml:space="preserve"> </w:t>
      </w:r>
      <w:r w:rsidRPr="00C62B23">
        <w:tab/>
        <w:t>(</w:t>
      </w:r>
      <w:fldSimple w:instr=" seq equation ">
        <w:r w:rsidR="00482B1B">
          <w:rPr>
            <w:noProof/>
          </w:rPr>
          <w:t>60</w:t>
        </w:r>
      </w:fldSimple>
      <w:r w:rsidRPr="00C62B23">
        <w:t>)</w:t>
      </w:r>
    </w:p>
    <w:p w14:paraId="10FF6392" w14:textId="500884E5" w:rsidR="00C62B23" w:rsidRPr="00C62B23" w:rsidRDefault="00C62B23" w:rsidP="00C62B23">
      <w:r w:rsidRPr="00C62B23">
        <w:t xml:space="preserve">This is Doppler's principle for any velocities whatever. When </w:t>
      </w:r>
      <w:r w:rsidR="00DD74D5" w:rsidRPr="00DD74D5">
        <w:rPr>
          <w:position w:val="-6"/>
        </w:rPr>
        <w:object w:dxaOrig="571" w:dyaOrig="240" w14:anchorId="31D22130">
          <v:shape id="_x0000_i3696" type="#_x0000_t75" style="width:28.45pt;height:11.7pt" o:ole="">
            <v:imagedata r:id="rId528" o:title=""/>
          </v:shape>
          <o:OLEObject Type="Embed" ProgID="RadicalPie.Application.1" ShapeID="_x0000_i3696" DrawAspect="Content" ObjectID="_1822840228" r:id="rId529"/>
        </w:object>
      </w:r>
      <w:r w:rsidRPr="00C62B23">
        <w:t xml:space="preserve"> the equation assumes the perspicuous form:</w:t>
      </w:r>
    </w:p>
    <w:p w14:paraId="309B8E5D" w14:textId="6BD267C2" w:rsidR="00C62B23" w:rsidRPr="00C62B23" w:rsidRDefault="00C62B23" w:rsidP="00C62B23">
      <w:pPr>
        <w:pStyle w:val="Equation"/>
      </w:pPr>
      <w:r w:rsidRPr="00C62B23">
        <w:lastRenderedPageBreak/>
        <w:tab/>
      </w:r>
      <w:r w:rsidR="00DD74D5" w:rsidRPr="00DD74D5">
        <w:rPr>
          <w:position w:val="-66"/>
        </w:rPr>
        <w:object w:dxaOrig="1909" w:dyaOrig="1221" w14:anchorId="654FF877">
          <v:shape id="_x0000_i3698" type="#_x0000_t75" style="width:95.45pt;height:61.1pt" o:ole="">
            <v:imagedata r:id="rId530" o:title=""/>
          </v:shape>
          <o:OLEObject Type="Embed" ProgID="RadicalPie.Application.1" ShapeID="_x0000_i3698" DrawAspect="Content" ObjectID="_1822840229" r:id="rId531"/>
        </w:object>
      </w:r>
      <w:r w:rsidRPr="00C62B23">
        <w:t xml:space="preserve"> </w:t>
      </w:r>
      <w:r w:rsidRPr="00C62B23">
        <w:tab/>
        <w:t>(</w:t>
      </w:r>
      <w:fldSimple w:instr=" seq equation ">
        <w:r w:rsidR="00482B1B">
          <w:rPr>
            <w:noProof/>
          </w:rPr>
          <w:t>61</w:t>
        </w:r>
      </w:fldSimple>
      <w:r w:rsidRPr="00C62B23">
        <w:t>)</w:t>
      </w:r>
    </w:p>
    <w:p w14:paraId="5AB153B6" w14:textId="6F78DA2E" w:rsidR="00C62B23" w:rsidRPr="00C62B23" w:rsidRDefault="00C62B23" w:rsidP="00C62B23">
      <w:r w:rsidRPr="00C62B23">
        <w:t xml:space="preserve">We see that, in contrast with the customary view, when </w:t>
      </w:r>
      <w:r w:rsidR="00DD74D5" w:rsidRPr="00DD74D5">
        <w:rPr>
          <w:position w:val="-6"/>
        </w:rPr>
        <w:object w:dxaOrig="1738" w:dyaOrig="180" w14:anchorId="47FBD8C1">
          <v:shape id="_x0000_i3700" type="#_x0000_t75" style="width:87.05pt;height:9.2pt" o:ole="">
            <v:imagedata r:id="rId532" o:title=""/>
          </v:shape>
          <o:OLEObject Type="Embed" ProgID="RadicalPie.Application.1" ShapeID="_x0000_i3700" DrawAspect="Content" ObjectID="_1822840230" r:id="rId533"/>
        </w:object>
      </w:r>
    </w:p>
    <w:p w14:paraId="5FE5435C" w14:textId="2EB5D15E" w:rsidR="00C62B23" w:rsidRPr="00C62B23" w:rsidRDefault="00C62B23" w:rsidP="00C62B23">
      <w:r w:rsidRPr="00C62B23">
        <w:t xml:space="preserve">If we call the angle between the wave-normal (direction of the ray) in the moving system and the connecting line “source-observer” </w:t>
      </w:r>
      <w:r w:rsidR="00DD74D5" w:rsidRPr="00DD74D5">
        <w:rPr>
          <w:position w:val="-6"/>
        </w:rPr>
        <w:object w:dxaOrig="222" w:dyaOrig="260" w14:anchorId="23B730B1">
          <v:shape id="_x0000_i3702" type="#_x0000_t75" style="width:10.9pt;height:13.4pt" o:ole="">
            <v:imagedata r:id="rId534" o:title=""/>
          </v:shape>
          <o:OLEObject Type="Embed" ProgID="RadicalPie.Application.1" ShapeID="_x0000_i3702" DrawAspect="Content" ObjectID="_1822840231" r:id="rId535"/>
        </w:object>
      </w:r>
      <w:r w:rsidRPr="00C62B23">
        <w:t xml:space="preserve"> the equation for </w:t>
      </w:r>
      <w:r w:rsidR="00DD74D5" w:rsidRPr="00DD74D5">
        <w:rPr>
          <w:position w:val="-2"/>
        </w:rPr>
        <w:object w:dxaOrig="200" w:dyaOrig="201" w14:anchorId="45D3C234">
          <v:shape id="_x0000_i3704" type="#_x0000_t75" style="width:10.05pt;height:10.05pt" o:ole="">
            <v:imagedata r:id="rId536" o:title=""/>
          </v:shape>
          <o:OLEObject Type="Embed" ProgID="RadicalPie.Application.1" ShapeID="_x0000_i3704" DrawAspect="Content" ObjectID="_1822840232" r:id="rId537"/>
        </w:object>
      </w:r>
      <w:r w:rsidRPr="00C62B23">
        <w:t xml:space="preserve"> assumes the form:</w:t>
      </w:r>
    </w:p>
    <w:p w14:paraId="7955FCE1" w14:textId="6264C452" w:rsidR="00C62B23" w:rsidRPr="00C62B23" w:rsidRDefault="00C62B23" w:rsidP="00C62B23">
      <w:pPr>
        <w:pStyle w:val="Equation"/>
      </w:pPr>
      <w:r w:rsidRPr="00C62B23">
        <w:tab/>
      </w:r>
      <w:r w:rsidR="00DD74D5" w:rsidRPr="00DD74D5">
        <w:rPr>
          <w:position w:val="-50"/>
        </w:rPr>
        <w:object w:dxaOrig="2106" w:dyaOrig="1060" w14:anchorId="67CE1ECD">
          <v:shape id="_x0000_i3706" type="#_x0000_t75" style="width:105.5pt;height:52.75pt" o:ole="">
            <v:imagedata r:id="rId538" o:title=""/>
          </v:shape>
          <o:OLEObject Type="Embed" ProgID="RadicalPie.Application.1" ShapeID="_x0000_i3706" DrawAspect="Content" ObjectID="_1822840233" r:id="rId539"/>
        </w:object>
      </w:r>
      <w:r w:rsidRPr="00C62B23">
        <w:t xml:space="preserve"> </w:t>
      </w:r>
      <w:r w:rsidRPr="00C62B23">
        <w:tab/>
        <w:t>(</w:t>
      </w:r>
      <w:fldSimple w:instr=" seq equation ">
        <w:r w:rsidR="00482B1B">
          <w:rPr>
            <w:noProof/>
          </w:rPr>
          <w:t>62</w:t>
        </w:r>
      </w:fldSimple>
      <w:r w:rsidRPr="00C62B23">
        <w:t>)</w:t>
      </w:r>
    </w:p>
    <w:p w14:paraId="72D3497C" w14:textId="1F6CF5A4" w:rsidR="00C62B23" w:rsidRPr="00C62B23" w:rsidRDefault="00C62B23" w:rsidP="00C62B23">
      <w:r w:rsidRPr="00C62B23">
        <w:t xml:space="preserve">This equation expresses the law of aberration in its most general form. If </w:t>
      </w:r>
      <w:r w:rsidR="00DD74D5" w:rsidRPr="00DD74D5">
        <w:rPr>
          <w:position w:val="-6"/>
        </w:rPr>
        <w:object w:dxaOrig="803" w:dyaOrig="260" w14:anchorId="69809D79">
          <v:shape id="_x0000_i3708" type="#_x0000_t75" style="width:40.2pt;height:13.4pt" o:ole="">
            <v:imagedata r:id="rId540" o:title=""/>
          </v:shape>
          <o:OLEObject Type="Embed" ProgID="RadicalPie.Application.1" ShapeID="_x0000_i3708" DrawAspect="Content" ObjectID="_1822840234" r:id="rId541"/>
        </w:object>
      </w:r>
      <w:r w:rsidRPr="00C62B23">
        <w:t>, the equation becomes simply:</w:t>
      </w:r>
    </w:p>
    <w:p w14:paraId="2EB6FCBB" w14:textId="33A74242" w:rsidR="00C62B23" w:rsidRPr="00C62B23" w:rsidRDefault="00C62B23" w:rsidP="00C62B23">
      <w:pPr>
        <w:pStyle w:val="Equation"/>
      </w:pPr>
      <w:r w:rsidRPr="00C62B23">
        <w:tab/>
      </w:r>
      <w:r w:rsidR="00DD74D5" w:rsidRPr="00DD74D5">
        <w:rPr>
          <w:position w:val="-20"/>
        </w:rPr>
        <w:object w:dxaOrig="1409" w:dyaOrig="460" w14:anchorId="06262698">
          <v:shape id="_x0000_i3710" type="#_x0000_t75" style="width:70.35pt;height:22.6pt" o:ole="">
            <v:imagedata r:id="rId542" o:title=""/>
          </v:shape>
          <o:OLEObject Type="Embed" ProgID="RadicalPie.Application.1" ShapeID="_x0000_i3710" DrawAspect="Content" ObjectID="_1822840235" r:id="rId543"/>
        </w:object>
      </w:r>
      <w:r w:rsidRPr="00C62B23">
        <w:t xml:space="preserve"> </w:t>
      </w:r>
      <w:r w:rsidRPr="00C62B23">
        <w:tab/>
        <w:t>(</w:t>
      </w:r>
      <w:fldSimple w:instr=" seq equation ">
        <w:r w:rsidR="00482B1B">
          <w:rPr>
            <w:noProof/>
          </w:rPr>
          <w:t>63</w:t>
        </w:r>
      </w:fldSimple>
      <w:r w:rsidRPr="00C62B23">
        <w:t>)</w:t>
      </w:r>
    </w:p>
    <w:p w14:paraId="3D0A4DF4" w14:textId="259FA08C" w:rsidR="00C62B23" w:rsidRPr="00C62B23" w:rsidRDefault="00C62B23" w:rsidP="00C62B23">
      <w:r w:rsidRPr="00C62B23">
        <w:t xml:space="preserve">We still have to find the amplitude of the waves, as it appears in the moving system. If we call the amplitude of the electric or magnetic force </w:t>
      </w:r>
      <w:r w:rsidR="00DD74D5" w:rsidRPr="00DD74D5">
        <w:object w:dxaOrig="179" w:dyaOrig="180" w14:anchorId="00A33D76">
          <v:shape id="_x0000_i3712" type="#_x0000_t75" style="width:9.2pt;height:9.2pt" o:ole="">
            <v:imagedata r:id="rId9" o:title=""/>
          </v:shape>
          <o:OLEObject Type="Embed" ProgID="RadicalPie.Application.1" ShapeID="_x0000_i3712" DrawAspect="Content" ObjectID="_1822840236" r:id="rId544"/>
        </w:object>
      </w:r>
      <w:r w:rsidRPr="00C62B23">
        <w:t xml:space="preserve"> or </w:t>
      </w:r>
      <w:r w:rsidR="00DD74D5" w:rsidRPr="00DD74D5">
        <w:object w:dxaOrig="249" w:dyaOrig="200" w14:anchorId="117979BD">
          <v:shape id="_x0000_i3714" type="#_x0000_t75" style="width:12.55pt;height:10.05pt" o:ole="">
            <v:imagedata r:id="rId545" o:title=""/>
          </v:shape>
          <o:OLEObject Type="Embed" ProgID="RadicalPie.Application.1" ShapeID="_x0000_i3714" DrawAspect="Content" ObjectID="_1822840237" r:id="rId546"/>
        </w:object>
      </w:r>
      <w:r w:rsidRPr="00C62B23">
        <w:t xml:space="preserve"> respectively, accordingly as it is measured in the stationary system or in the moving system, we obtain:</w:t>
      </w:r>
    </w:p>
    <w:p w14:paraId="4F5D5013" w14:textId="601BA7AC" w:rsidR="00C62B23" w:rsidRPr="00C62B23" w:rsidRDefault="00C62B23" w:rsidP="00C62B23">
      <w:pPr>
        <w:pStyle w:val="Equation"/>
      </w:pPr>
      <w:r w:rsidRPr="00C62B23">
        <w:tab/>
      </w:r>
      <w:r w:rsidR="00DD74D5" w:rsidRPr="00DD74D5">
        <w:rPr>
          <w:position w:val="-58"/>
        </w:rPr>
        <w:object w:dxaOrig="2482" w:dyaOrig="1281" w14:anchorId="7C3FFF08">
          <v:shape id="_x0000_i3716" type="#_x0000_t75" style="width:123.9pt;height:64.45pt" o:ole="">
            <v:imagedata r:id="rId547" o:title=""/>
          </v:shape>
          <o:OLEObject Type="Embed" ProgID="RadicalPie.Application.1" ShapeID="_x0000_i3716" DrawAspect="Content" ObjectID="_1822840238" r:id="rId548"/>
        </w:object>
      </w:r>
      <w:r w:rsidRPr="00C62B23">
        <w:t xml:space="preserve"> </w:t>
      </w:r>
      <w:r w:rsidRPr="00C62B23">
        <w:tab/>
        <w:t>(</w:t>
      </w:r>
      <w:fldSimple w:instr=" seq equation ">
        <w:r w:rsidR="00482B1B">
          <w:rPr>
            <w:noProof/>
          </w:rPr>
          <w:t>64</w:t>
        </w:r>
      </w:fldSimple>
      <w:r w:rsidRPr="00C62B23">
        <w:t>)</w:t>
      </w:r>
    </w:p>
    <w:p w14:paraId="49D5B8DA" w14:textId="4212D17D" w:rsidR="00C62B23" w:rsidRPr="00C62B23" w:rsidRDefault="00C62B23" w:rsidP="00C62B23">
      <w:r w:rsidRPr="00C62B23">
        <w:t xml:space="preserve">which equation, if </w:t>
      </w:r>
      <w:r w:rsidR="00DD74D5" w:rsidRPr="00DD74D5">
        <w:rPr>
          <w:position w:val="-6"/>
        </w:rPr>
        <w:object w:dxaOrig="571" w:dyaOrig="240" w14:anchorId="3E27C42A">
          <v:shape id="_x0000_i3718" type="#_x0000_t75" style="width:28.45pt;height:11.7pt" o:ole="">
            <v:imagedata r:id="rId528" o:title=""/>
          </v:shape>
          <o:OLEObject Type="Embed" ProgID="RadicalPie.Application.1" ShapeID="_x0000_i3718" DrawAspect="Content" ObjectID="_1822840239" r:id="rId549"/>
        </w:object>
      </w:r>
      <w:r w:rsidRPr="00C62B23">
        <w:t>, simplifies into:</w:t>
      </w:r>
    </w:p>
    <w:p w14:paraId="272155C5" w14:textId="0EE9033D" w:rsidR="00C62B23" w:rsidRPr="00C62B23" w:rsidRDefault="00C62B23" w:rsidP="00C62B23">
      <w:pPr>
        <w:pStyle w:val="Equation"/>
      </w:pPr>
      <w:r w:rsidRPr="00C62B23">
        <w:tab/>
      </w:r>
      <w:r w:rsidR="00DD74D5" w:rsidRPr="00DD74D5">
        <w:rPr>
          <w:position w:val="-50"/>
        </w:rPr>
        <w:object w:dxaOrig="1663" w:dyaOrig="1060" w14:anchorId="169D50DC">
          <v:shape id="_x0000_i3720" type="#_x0000_t75" style="width:82.9pt;height:52.75pt" o:ole="">
            <v:imagedata r:id="rId550" o:title=""/>
          </v:shape>
          <o:OLEObject Type="Embed" ProgID="RadicalPie.Application.1" ShapeID="_x0000_i3720" DrawAspect="Content" ObjectID="_1822840240" r:id="rId551"/>
        </w:object>
      </w:r>
      <w:r w:rsidRPr="00C62B23">
        <w:tab/>
        <w:t>(</w:t>
      </w:r>
      <w:fldSimple w:instr=" seq equation ">
        <w:r w:rsidR="00482B1B">
          <w:rPr>
            <w:noProof/>
          </w:rPr>
          <w:t>65</w:t>
        </w:r>
      </w:fldSimple>
      <w:r w:rsidRPr="00C62B23">
        <w:t>)</w:t>
      </w:r>
    </w:p>
    <w:p w14:paraId="44E4207C" w14:textId="1BCC971C" w:rsidR="00C62B23" w:rsidRPr="00C62B23" w:rsidRDefault="00C62B23" w:rsidP="00C62B23">
      <w:r w:rsidRPr="00C62B23">
        <w:t xml:space="preserve">It follows from these results that to an observer approaching a source of light with the velocity </w:t>
      </w:r>
      <w:r w:rsidR="00DD74D5" w:rsidRPr="00DD74D5">
        <w:rPr>
          <w:i/>
          <w:iCs/>
          <w:position w:val="-6"/>
        </w:rPr>
        <w:object w:dxaOrig="242" w:dyaOrig="240" w14:anchorId="2C33B3FB">
          <v:shape id="_x0000_i3722" type="#_x0000_t75" style="width:11.7pt;height:11.7pt" o:ole="">
            <v:imagedata r:id="rId552" o:title=""/>
          </v:shape>
          <o:OLEObject Type="Embed" ProgID="RadicalPie.Application.1" ShapeID="_x0000_i3722" DrawAspect="Content" ObjectID="_1822840241" r:id="rId553"/>
        </w:object>
      </w:r>
      <w:r w:rsidRPr="00C62B23">
        <w:t xml:space="preserve"> this source of light must appear of infinite intensity.</w:t>
      </w:r>
    </w:p>
    <w:p w14:paraId="7EBF1E8B" w14:textId="77777777" w:rsidR="00C62B23" w:rsidRPr="00C62B23" w:rsidRDefault="00C62B23" w:rsidP="000022F8">
      <w:pPr>
        <w:pStyle w:val="Heading2"/>
      </w:pPr>
      <w:r w:rsidRPr="00C62B23">
        <w:t>Transformation of the Energy of Light Rays. Theory of the Pressure of Radiation Exerted on Perfect Reflectors</w:t>
      </w:r>
    </w:p>
    <w:p w14:paraId="0503B11D" w14:textId="334EE089" w:rsidR="00C62B23" w:rsidRPr="00C62B23" w:rsidRDefault="00C62B23" w:rsidP="00C62B23">
      <w:r w:rsidRPr="00C62B23">
        <w:t xml:space="preserve">Since </w:t>
      </w:r>
      <w:r w:rsidR="00DD74D5" w:rsidRPr="00DD74D5">
        <w:rPr>
          <w:position w:val="-4"/>
        </w:rPr>
        <w:object w:dxaOrig="634" w:dyaOrig="300" w14:anchorId="568C7687">
          <v:shape id="_x0000_i3724" type="#_x0000_t75" style="width:31.8pt;height:15.05pt" o:ole="">
            <v:imagedata r:id="rId554" o:title=""/>
          </v:shape>
          <o:OLEObject Type="Embed" ProgID="RadicalPie.Application.1" ShapeID="_x0000_i3724" DrawAspect="Content" ObjectID="_1822840242" r:id="rId555"/>
        </w:object>
      </w:r>
      <w:r w:rsidRPr="00C62B23">
        <w:t xml:space="preserve"> equals the energy of light per unit of volume, we have to regard </w:t>
      </w:r>
      <w:r w:rsidR="00DD74D5" w:rsidRPr="00DD74D5">
        <w:rPr>
          <w:position w:val="-4"/>
        </w:rPr>
        <w:object w:dxaOrig="719" w:dyaOrig="300" w14:anchorId="65AC0AC8">
          <v:shape id="_x0000_i3726" type="#_x0000_t75" style="width:36pt;height:15.05pt" o:ole="">
            <v:imagedata r:id="rId556" o:title=""/>
          </v:shape>
          <o:OLEObject Type="Embed" ProgID="RadicalPie.Application.1" ShapeID="_x0000_i3726" DrawAspect="Content" ObjectID="_1822840243" r:id="rId557"/>
        </w:object>
      </w:r>
      <w:r w:rsidRPr="00C62B23">
        <w:t xml:space="preserve">, by the principle of relativity, as the energy of light in the moving system. Thus </w:t>
      </w:r>
      <w:r w:rsidR="00DD74D5" w:rsidRPr="00DD74D5">
        <w:rPr>
          <w:position w:val="-4"/>
        </w:rPr>
        <w:object w:dxaOrig="720" w:dyaOrig="300" w14:anchorId="14269085">
          <v:shape id="_x0000_i3728" type="#_x0000_t75" style="width:36pt;height:15.05pt" o:ole="">
            <v:imagedata r:id="rId558" o:title=""/>
          </v:shape>
          <o:OLEObject Type="Embed" ProgID="RadicalPie.Application.1" ShapeID="_x0000_i3728" DrawAspect="Content" ObjectID="_1822840244" r:id="rId559"/>
        </w:object>
      </w:r>
      <w:r w:rsidRPr="00C62B23">
        <w:t xml:space="preserve"> would be the ratio of the “measured in motion” to the “measured at rest” energy of a given light complex, if the volume of a light complex were the same, whether measured in </w:t>
      </w:r>
      <w:r w:rsidR="00DD74D5" w:rsidRPr="00DD74D5">
        <w:object w:dxaOrig="207" w:dyaOrig="180" w14:anchorId="26830D71">
          <v:shape id="_x0000_i3730" type="#_x0000_t75" style="width:10.05pt;height:9.2pt" o:ole="">
            <v:imagedata r:id="rId93" o:title=""/>
          </v:shape>
          <o:OLEObject Type="Embed" ProgID="RadicalPie.Application.1" ShapeID="_x0000_i3730" DrawAspect="Content" ObjectID="_1822840245" r:id="rId560"/>
        </w:object>
      </w:r>
      <w:r w:rsidRPr="00C62B23">
        <w:t xml:space="preserve"> or in </w:t>
      </w:r>
      <w:r w:rsidR="00DD74D5" w:rsidRPr="00DD74D5">
        <w:rPr>
          <w:position w:val="-2"/>
        </w:rPr>
        <w:object w:dxaOrig="121" w:dyaOrig="201" w14:anchorId="0CA77AB3">
          <v:shape id="_x0000_i3732" type="#_x0000_t75" style="width:5.85pt;height:10.05pt" o:ole="">
            <v:imagedata r:id="rId89" o:title=""/>
          </v:shape>
          <o:OLEObject Type="Embed" ProgID="RadicalPie.Application.1" ShapeID="_x0000_i3732" DrawAspect="Content" ObjectID="_1822840246" r:id="rId561"/>
        </w:object>
      </w:r>
      <w:r w:rsidRPr="00C62B23">
        <w:t xml:space="preserve">. But this is not the case. If </w:t>
      </w:r>
      <w:r w:rsidR="00DD74D5" w:rsidRPr="00DD74D5">
        <w:rPr>
          <w:position w:val="-6"/>
        </w:rPr>
        <w:object w:dxaOrig="200" w:dyaOrig="180" w14:anchorId="101AE5EB">
          <v:shape id="_x0000_i3734" type="#_x0000_t75" style="width:10.05pt;height:9.2pt" o:ole="">
            <v:imagedata r:id="rId507" o:title=""/>
          </v:shape>
          <o:OLEObject Type="Embed" ProgID="RadicalPie.Application.1" ShapeID="_x0000_i3734" DrawAspect="Content" ObjectID="_1822840247" r:id="rId562"/>
        </w:object>
      </w:r>
      <w:r w:rsidRPr="00C62B23">
        <w:t xml:space="preserve"> </w:t>
      </w:r>
      <w:r w:rsidR="00DD74D5" w:rsidRPr="00DD74D5">
        <w:rPr>
          <w:position w:val="-6"/>
        </w:rPr>
        <w:object w:dxaOrig="184" w:dyaOrig="240" w14:anchorId="72F32762">
          <v:shape id="_x0000_i3736" type="#_x0000_t75" style="width:9.2pt;height:11.7pt" o:ole="">
            <v:imagedata r:id="rId509" o:title=""/>
          </v:shape>
          <o:OLEObject Type="Embed" ProgID="RadicalPie.Application.1" ShapeID="_x0000_i3736" DrawAspect="Content" ObjectID="_1822840248" r:id="rId563"/>
        </w:object>
      </w:r>
      <w:r w:rsidRPr="00C62B23">
        <w:t xml:space="preserve"> </w:t>
      </w:r>
      <w:r w:rsidR="00DD74D5" w:rsidRPr="00DD74D5">
        <w:rPr>
          <w:position w:val="-2"/>
        </w:rPr>
        <w:object w:dxaOrig="113" w:dyaOrig="141" w14:anchorId="753AD196">
          <v:shape id="_x0000_i3738" type="#_x0000_t75" style="width:5.85pt;height:6.7pt" o:ole="">
            <v:imagedata r:id="rId511" o:title=""/>
          </v:shape>
          <o:OLEObject Type="Embed" ProgID="RadicalPie.Application.1" ShapeID="_x0000_i3738" DrawAspect="Content" ObjectID="_1822840249" r:id="rId564"/>
        </w:object>
      </w:r>
      <w:r w:rsidRPr="00C62B23">
        <w:t xml:space="preserve">  are the direction-cosines of the wave-</w:t>
      </w:r>
      <w:proofErr w:type="spellStart"/>
      <w:r w:rsidRPr="00C62B23">
        <w:t>normals</w:t>
      </w:r>
      <w:proofErr w:type="spellEnd"/>
      <w:r w:rsidRPr="00C62B23">
        <w:t xml:space="preserve"> of the </w:t>
      </w:r>
      <w:r w:rsidRPr="00C62B23">
        <w:lastRenderedPageBreak/>
        <w:t>light in the stationary system, no energy passes through the surface elements of a spherical surface moving with the velocity of light:</w:t>
      </w:r>
    </w:p>
    <w:p w14:paraId="79AE4753" w14:textId="29B88F75" w:rsidR="00C62B23" w:rsidRPr="00C62B23" w:rsidRDefault="00C62B23" w:rsidP="00C62B23">
      <w:pPr>
        <w:pStyle w:val="Equation"/>
      </w:pPr>
      <w:r w:rsidRPr="00C62B23">
        <w:tab/>
      </w:r>
      <w:r w:rsidR="00DD74D5" w:rsidRPr="00DD74D5">
        <w:rPr>
          <w:position w:val="-8"/>
        </w:rPr>
        <w:object w:dxaOrig="4324" w:dyaOrig="321" w14:anchorId="6C87526A">
          <v:shape id="_x0000_i3740" type="#_x0000_t75" style="width:3in;height:15.9pt" o:ole="">
            <v:imagedata r:id="rId565" o:title=""/>
          </v:shape>
          <o:OLEObject Type="Embed" ProgID="RadicalPie.Application.1" ShapeID="_x0000_i3740" DrawAspect="Content" ObjectID="_1822840250" r:id="rId566"/>
        </w:object>
      </w:r>
      <w:r w:rsidRPr="00C62B23">
        <w:tab/>
        <w:t>(</w:t>
      </w:r>
      <w:fldSimple w:instr=" seq equation ">
        <w:r w:rsidR="00482B1B">
          <w:rPr>
            <w:noProof/>
          </w:rPr>
          <w:t>66</w:t>
        </w:r>
      </w:fldSimple>
      <w:r w:rsidRPr="00C62B23">
        <w:t xml:space="preserve">) </w:t>
      </w:r>
    </w:p>
    <w:p w14:paraId="2DF33849" w14:textId="367CD7DA" w:rsidR="00C62B23" w:rsidRPr="00C62B23" w:rsidRDefault="00C62B23" w:rsidP="00C62B23">
      <w:r w:rsidRPr="00C62B23">
        <w:t>we may therefore say that this surface permanently encloses the same light complex. We inquire as to the quantity of energy enclosed by this surface, viewed in system</w:t>
      </w:r>
      <w:r w:rsidR="00DD74D5" w:rsidRPr="00DD74D5">
        <w:rPr>
          <w:i/>
          <w:iCs/>
          <w:position w:val="-2"/>
        </w:rPr>
        <w:object w:dxaOrig="121" w:dyaOrig="201" w14:anchorId="1E718E24">
          <v:shape id="_x0000_i3742" type="#_x0000_t75" style="width:5.85pt;height:10.05pt" o:ole="">
            <v:imagedata r:id="rId89" o:title=""/>
          </v:shape>
          <o:OLEObject Type="Embed" ProgID="RadicalPie.Application.1" ShapeID="_x0000_i3742" DrawAspect="Content" ObjectID="_1822840251" r:id="rId567"/>
        </w:object>
      </w:r>
      <w:r w:rsidRPr="00C62B23">
        <w:t xml:space="preserve">, that is, as to the energy of the light complex relatively to the system </w:t>
      </w:r>
      <w:r w:rsidR="00DD74D5" w:rsidRPr="00DD74D5">
        <w:rPr>
          <w:i/>
          <w:iCs/>
          <w:position w:val="-2"/>
        </w:rPr>
        <w:object w:dxaOrig="121" w:dyaOrig="201" w14:anchorId="0566C8A2">
          <v:shape id="_x0000_i3744" type="#_x0000_t75" style="width:5.85pt;height:10.05pt" o:ole="">
            <v:imagedata r:id="rId89" o:title=""/>
          </v:shape>
          <o:OLEObject Type="Embed" ProgID="RadicalPie.Application.1" ShapeID="_x0000_i3744" DrawAspect="Content" ObjectID="_1822840252" r:id="rId568"/>
        </w:object>
      </w:r>
      <w:r w:rsidRPr="00C62B23">
        <w:t>.</w:t>
      </w:r>
    </w:p>
    <w:p w14:paraId="66C3092E" w14:textId="4C85E552" w:rsidR="00C62B23" w:rsidRPr="00C62B23" w:rsidRDefault="00C62B23" w:rsidP="00C62B23">
      <w:r w:rsidRPr="00C62B23">
        <w:t xml:space="preserve">The spherical surface—viewed in the moving system—is an ellipsoidal surface, the equation for which, at the time </w:t>
      </w:r>
      <w:r w:rsidR="00DD74D5" w:rsidRPr="00DD74D5">
        <w:rPr>
          <w:position w:val="-2"/>
        </w:rPr>
        <w:object w:dxaOrig="570" w:dyaOrig="181" w14:anchorId="532BA240">
          <v:shape id="_x0000_i3746" type="#_x0000_t75" style="width:28.45pt;height:9.2pt" o:ole="">
            <v:imagedata r:id="rId178" o:title=""/>
          </v:shape>
          <o:OLEObject Type="Embed" ProgID="RadicalPie.Application.1" ShapeID="_x0000_i3746" DrawAspect="Content" ObjectID="_1822840253" r:id="rId569"/>
        </w:object>
      </w:r>
      <w:r w:rsidRPr="00C62B23">
        <w:t>, is:</w:t>
      </w:r>
    </w:p>
    <w:p w14:paraId="6344208C" w14:textId="66B2B021" w:rsidR="00C62B23" w:rsidRPr="00C62B23" w:rsidRDefault="00C62B23" w:rsidP="00C62B23">
      <w:pPr>
        <w:pStyle w:val="Equation"/>
      </w:pPr>
      <w:r w:rsidRPr="00C62B23">
        <w:tab/>
      </w:r>
      <w:r w:rsidR="00DD74D5" w:rsidRPr="00DD74D5">
        <w:rPr>
          <w:position w:val="-22"/>
        </w:rPr>
        <w:object w:dxaOrig="5368" w:dyaOrig="621" w14:anchorId="4BFC6251">
          <v:shape id="_x0000_i3748" type="#_x0000_t75" style="width:268.75pt;height:31pt" o:ole="">
            <v:imagedata r:id="rId570" o:title=""/>
          </v:shape>
          <o:OLEObject Type="Embed" ProgID="RadicalPie.Application.1" ShapeID="_x0000_i3748" DrawAspect="Content" ObjectID="_1822840254" r:id="rId571"/>
        </w:object>
      </w:r>
      <w:r w:rsidRPr="00C62B23">
        <w:t xml:space="preserve"> </w:t>
      </w:r>
      <w:r w:rsidRPr="00C62B23">
        <w:tab/>
        <w:t>(</w:t>
      </w:r>
      <w:fldSimple w:instr=" seq equation ">
        <w:r w:rsidR="00482B1B">
          <w:rPr>
            <w:noProof/>
          </w:rPr>
          <w:t>67</w:t>
        </w:r>
      </w:fldSimple>
      <w:r w:rsidRPr="00C62B23">
        <w:t>)</w:t>
      </w:r>
    </w:p>
    <w:p w14:paraId="47A177D8" w14:textId="7C61CED3" w:rsidR="00C62B23" w:rsidRPr="00C62B23" w:rsidRDefault="00C62B23" w:rsidP="00C62B23">
      <w:r w:rsidRPr="00C62B23">
        <w:t xml:space="preserve">If </w:t>
      </w:r>
      <w:r w:rsidR="00DD74D5" w:rsidRPr="00DD74D5">
        <w:rPr>
          <w:position w:val="-2"/>
        </w:rPr>
        <w:object w:dxaOrig="153" w:dyaOrig="201" w14:anchorId="2C549AF0">
          <v:shape id="_x0000_i3750" type="#_x0000_t75" style="width:7.55pt;height:10.05pt" o:ole="">
            <v:imagedata r:id="rId572" o:title=""/>
          </v:shape>
          <o:OLEObject Type="Embed" ProgID="RadicalPie.Application.1" ShapeID="_x0000_i3750" DrawAspect="Content" ObjectID="_1822840255" r:id="rId573"/>
        </w:object>
      </w:r>
      <w:r w:rsidRPr="00C62B23">
        <w:t xml:space="preserve"> is the volume of the sphere, and </w:t>
      </w:r>
      <w:r w:rsidR="00DD74D5" w:rsidRPr="00DD74D5">
        <w:rPr>
          <w:position w:val="-2"/>
        </w:rPr>
        <w:object w:dxaOrig="223" w:dyaOrig="221" w14:anchorId="44C8B70A">
          <v:shape id="_x0000_i3752" type="#_x0000_t75" style="width:10.9pt;height:10.9pt" o:ole="">
            <v:imagedata r:id="rId574" o:title=""/>
          </v:shape>
          <o:OLEObject Type="Embed" ProgID="RadicalPie.Application.1" ShapeID="_x0000_i3752" DrawAspect="Content" ObjectID="_1822840256" r:id="rId575"/>
        </w:object>
      </w:r>
      <w:r w:rsidRPr="00C62B23">
        <w:t xml:space="preserve"> that of this ellipsoid, then by a simple calculation:</w:t>
      </w:r>
    </w:p>
    <w:p w14:paraId="187F8345" w14:textId="45B13EDD" w:rsidR="00C62B23" w:rsidRPr="00C62B23" w:rsidRDefault="00C62B23" w:rsidP="00C62B23">
      <w:pPr>
        <w:pStyle w:val="Equation"/>
      </w:pPr>
      <w:r w:rsidRPr="00C62B23">
        <w:tab/>
      </w:r>
      <w:r w:rsidR="00DD74D5" w:rsidRPr="00DD74D5">
        <w:rPr>
          <w:position w:val="-50"/>
        </w:rPr>
        <w:object w:dxaOrig="1841" w:dyaOrig="1220" w14:anchorId="6322C9E8">
          <v:shape id="_x0000_i3754" type="#_x0000_t75" style="width:92.1pt;height:61.1pt" o:ole="">
            <v:imagedata r:id="rId576" o:title=""/>
          </v:shape>
          <o:OLEObject Type="Embed" ProgID="RadicalPie.Application.1" ShapeID="_x0000_i3754" DrawAspect="Content" ObjectID="_1822840257" r:id="rId577"/>
        </w:object>
      </w:r>
      <w:r w:rsidRPr="00C62B23">
        <w:t xml:space="preserve"> </w:t>
      </w:r>
      <w:r w:rsidRPr="00C62B23">
        <w:tab/>
        <w:t>(</w:t>
      </w:r>
      <w:fldSimple w:instr=" seq equation ">
        <w:r w:rsidR="00482B1B">
          <w:rPr>
            <w:noProof/>
          </w:rPr>
          <w:t>68</w:t>
        </w:r>
      </w:fldSimple>
      <w:r w:rsidRPr="00C62B23">
        <w:t>)</w:t>
      </w:r>
    </w:p>
    <w:p w14:paraId="6EDBB3D2" w14:textId="24CB7DC8" w:rsidR="00C62B23" w:rsidRPr="00C62B23" w:rsidRDefault="00C62B23" w:rsidP="00C62B23">
      <w:r w:rsidRPr="00C62B23">
        <w:t xml:space="preserve">Thus, if we call the light energy enclosed by this surface </w:t>
      </w:r>
      <w:r w:rsidR="00DD74D5" w:rsidRPr="00DD74D5">
        <w:object w:dxaOrig="179" w:dyaOrig="180" w14:anchorId="48A8A9DD">
          <v:shape id="_x0000_i3756" type="#_x0000_t75" style="width:9.2pt;height:9.2pt" o:ole="">
            <v:imagedata r:id="rId578" o:title=""/>
          </v:shape>
          <o:OLEObject Type="Embed" ProgID="RadicalPie.Application.1" ShapeID="_x0000_i3756" DrawAspect="Content" ObjectID="_1822840258" r:id="rId579"/>
        </w:object>
      </w:r>
      <w:r w:rsidRPr="00C62B23">
        <w:t xml:space="preserve"> when it is measured in the stationary system, and </w:t>
      </w:r>
      <w:r w:rsidR="00DD74D5" w:rsidRPr="00DD74D5">
        <w:object w:dxaOrig="249" w:dyaOrig="200" w14:anchorId="0989624C">
          <v:shape id="_x0000_i3758" type="#_x0000_t75" style="width:12.55pt;height:10.05pt" o:ole="">
            <v:imagedata r:id="rId580" o:title=""/>
          </v:shape>
          <o:OLEObject Type="Embed" ProgID="RadicalPie.Application.1" ShapeID="_x0000_i3758" DrawAspect="Content" ObjectID="_1822840259" r:id="rId581"/>
        </w:object>
      </w:r>
      <w:r w:rsidRPr="00C62B23">
        <w:t xml:space="preserve"> when measured in the moving system, we obtain:</w:t>
      </w:r>
    </w:p>
    <w:p w14:paraId="7D8E839C" w14:textId="6632BBD4" w:rsidR="00C62B23" w:rsidRPr="00C62B23" w:rsidRDefault="00C62B23" w:rsidP="00C62B23">
      <w:pPr>
        <w:pStyle w:val="Equation"/>
      </w:pPr>
      <w:r w:rsidRPr="00C62B23">
        <w:tab/>
      </w:r>
      <w:r w:rsidR="00DD74D5" w:rsidRPr="00DD74D5">
        <w:rPr>
          <w:position w:val="-66"/>
        </w:rPr>
        <w:object w:dxaOrig="2798" w:dyaOrig="1321" w14:anchorId="768CBD5F">
          <v:shape id="_x0000_i3760" type="#_x0000_t75" style="width:139.8pt;height:66.15pt" o:ole="">
            <v:imagedata r:id="rId582" o:title=""/>
          </v:shape>
          <o:OLEObject Type="Embed" ProgID="RadicalPie.Application.1" ShapeID="_x0000_i3760" DrawAspect="Content" ObjectID="_1822840260" r:id="rId583"/>
        </w:object>
      </w:r>
      <w:r w:rsidRPr="00C62B23">
        <w:t xml:space="preserve"> </w:t>
      </w:r>
      <w:r w:rsidRPr="00C62B23">
        <w:tab/>
        <w:t>(</w:t>
      </w:r>
      <w:fldSimple w:instr=" seq equation ">
        <w:r w:rsidR="00482B1B">
          <w:rPr>
            <w:noProof/>
          </w:rPr>
          <w:t>69</w:t>
        </w:r>
      </w:fldSimple>
      <w:r w:rsidRPr="00C62B23">
        <w:t>)</w:t>
      </w:r>
    </w:p>
    <w:p w14:paraId="5F5BEF7B" w14:textId="6186E7B8" w:rsidR="00C62B23" w:rsidRPr="00C62B23" w:rsidRDefault="00C62B23" w:rsidP="00C62B23">
      <w:r w:rsidRPr="00C62B23">
        <w:t xml:space="preserve">and this formula, when </w:t>
      </w:r>
      <w:r w:rsidR="00DD74D5" w:rsidRPr="00DD74D5">
        <w:rPr>
          <w:position w:val="-6"/>
        </w:rPr>
        <w:object w:dxaOrig="571" w:dyaOrig="240" w14:anchorId="1049D575">
          <v:shape id="_x0000_i3762" type="#_x0000_t75" style="width:28.45pt;height:11.7pt" o:ole="">
            <v:imagedata r:id="rId528" o:title=""/>
          </v:shape>
          <o:OLEObject Type="Embed" ProgID="RadicalPie.Application.1" ShapeID="_x0000_i3762" DrawAspect="Content" ObjectID="_1822840261" r:id="rId584"/>
        </w:object>
      </w:r>
      <w:r w:rsidRPr="00C62B23">
        <w:t>, simplifies into:</w:t>
      </w:r>
    </w:p>
    <w:p w14:paraId="64FF2C9B" w14:textId="29C9323F" w:rsidR="00C62B23" w:rsidRPr="00C62B23" w:rsidRDefault="00C62B23" w:rsidP="00C62B23">
      <w:pPr>
        <w:pStyle w:val="Equation"/>
      </w:pPr>
      <w:r w:rsidRPr="00C62B23">
        <w:tab/>
      </w:r>
      <w:r w:rsidR="00DD74D5" w:rsidRPr="00DD74D5">
        <w:rPr>
          <w:position w:val="-54"/>
        </w:rPr>
        <w:object w:dxaOrig="1472" w:dyaOrig="1221" w14:anchorId="7B8EAB5D">
          <v:shape id="_x0000_i3764" type="#_x0000_t75" style="width:73.65pt;height:61.1pt" o:ole="">
            <v:imagedata r:id="rId585" o:title=""/>
          </v:shape>
          <o:OLEObject Type="Embed" ProgID="RadicalPie.Application.1" ShapeID="_x0000_i3764" DrawAspect="Content" ObjectID="_1822840262" r:id="rId586"/>
        </w:object>
      </w:r>
      <w:r w:rsidRPr="00C62B23">
        <w:t xml:space="preserve"> </w:t>
      </w:r>
      <w:r w:rsidRPr="00C62B23">
        <w:tab/>
        <w:t>(</w:t>
      </w:r>
      <w:fldSimple w:instr=" seq equation ">
        <w:r w:rsidR="00482B1B">
          <w:rPr>
            <w:noProof/>
          </w:rPr>
          <w:t>70</w:t>
        </w:r>
      </w:fldSimple>
      <w:r w:rsidRPr="00C62B23">
        <w:t>)</w:t>
      </w:r>
    </w:p>
    <w:p w14:paraId="2C5F17DE" w14:textId="77777777" w:rsidR="00C62B23" w:rsidRPr="00C62B23" w:rsidRDefault="00C62B23" w:rsidP="00C62B23">
      <w:r w:rsidRPr="00C62B23">
        <w:t>It is remarkable that the energy and the frequency of a light complex vary with the state of motion of the observer in accordance with the same law.</w:t>
      </w:r>
    </w:p>
    <w:p w14:paraId="57236628" w14:textId="6032D901" w:rsidR="00C62B23" w:rsidRPr="00C62B23" w:rsidRDefault="00C62B23" w:rsidP="00C62B23">
      <w:r w:rsidRPr="00C62B23">
        <w:t xml:space="preserve">Now let the coordinate plane </w:t>
      </w:r>
      <w:r w:rsidR="00DD74D5" w:rsidRPr="00DD74D5">
        <w:rPr>
          <w:position w:val="-6"/>
        </w:rPr>
        <w:object w:dxaOrig="554" w:dyaOrig="240" w14:anchorId="2B510207">
          <v:shape id="_x0000_i3766" type="#_x0000_t75" style="width:27.65pt;height:11.7pt" o:ole="">
            <v:imagedata r:id="rId587" o:title=""/>
          </v:shape>
          <o:OLEObject Type="Embed" ProgID="RadicalPie.Application.1" ShapeID="_x0000_i3766" DrawAspect="Content" ObjectID="_1822840263" r:id="rId588"/>
        </w:object>
      </w:r>
      <w:r w:rsidRPr="00C62B23">
        <w:t xml:space="preserve"> be a perfectly reflecting surface, at which the plane waves considered in the last paragraph are reflected. We seek for the pressure of light exerted on the reflecting surface, and for the direction, frequency, and intensity of the light after reflection.</w:t>
      </w:r>
    </w:p>
    <w:p w14:paraId="0412E374" w14:textId="5B0CCA9F" w:rsidR="00C62B23" w:rsidRPr="00C62B23" w:rsidRDefault="00C62B23" w:rsidP="00C62B23">
      <w:r w:rsidRPr="00C62B23">
        <w:t xml:space="preserve">Let the incidental light be defined by the quantities </w:t>
      </w:r>
      <w:r w:rsidR="00DD74D5" w:rsidRPr="00DD74D5">
        <w:object w:dxaOrig="179" w:dyaOrig="180" w14:anchorId="5DC7881B">
          <v:shape id="_x0000_i3768" type="#_x0000_t75" style="width:9.2pt;height:9.2pt" o:ole="">
            <v:imagedata r:id="rId9" o:title=""/>
          </v:shape>
          <o:OLEObject Type="Embed" ProgID="RadicalPie.Application.1" ShapeID="_x0000_i3768" DrawAspect="Content" ObjectID="_1822840264" r:id="rId589"/>
        </w:object>
      </w:r>
      <w:r w:rsidRPr="00C62B23">
        <w:t xml:space="preserve">, </w:t>
      </w:r>
      <w:r w:rsidR="00DD74D5" w:rsidRPr="00DD74D5">
        <w:rPr>
          <w:position w:val="-6"/>
        </w:rPr>
        <w:object w:dxaOrig="486" w:dyaOrig="240" w14:anchorId="4ABD4B2D">
          <v:shape id="_x0000_i3770" type="#_x0000_t75" style="width:24.3pt;height:11.7pt" o:ole="">
            <v:imagedata r:id="rId590" o:title=""/>
          </v:shape>
          <o:OLEObject Type="Embed" ProgID="RadicalPie.Application.1" ShapeID="_x0000_i3770" DrawAspect="Content" ObjectID="_1822840265" r:id="rId591"/>
        </w:object>
      </w:r>
      <w:r w:rsidRPr="00C62B23">
        <w:t xml:space="preserve">, </w:t>
      </w:r>
      <w:r w:rsidR="00DD74D5" w:rsidRPr="00DD74D5">
        <w:object w:dxaOrig="126" w:dyaOrig="120" w14:anchorId="5AF9CF3E">
          <v:shape id="_x0000_i3772" type="#_x0000_t75" style="width:6.7pt;height:5.85pt" o:ole="">
            <v:imagedata r:id="rId521" o:title=""/>
          </v:shape>
          <o:OLEObject Type="Embed" ProgID="RadicalPie.Application.1" ShapeID="_x0000_i3772" DrawAspect="Content" ObjectID="_1822840266" r:id="rId592"/>
        </w:object>
      </w:r>
      <w:r w:rsidRPr="00C62B23">
        <w:t xml:space="preserve"> (referred to system</w:t>
      </w:r>
      <w:r>
        <w:br/>
      </w:r>
      <w:r w:rsidR="00DD74D5" w:rsidRPr="00DD74D5">
        <w:object w:dxaOrig="207" w:dyaOrig="180" w14:anchorId="3C906BD2">
          <v:shape id="_x0000_i3774" type="#_x0000_t75" style="width:10.05pt;height:9.2pt" o:ole="">
            <v:imagedata r:id="rId93" o:title=""/>
          </v:shape>
          <o:OLEObject Type="Embed" ProgID="RadicalPie.Application.1" ShapeID="_x0000_i3774" DrawAspect="Content" ObjectID="_1822840267" r:id="rId593"/>
        </w:object>
      </w:r>
      <w:r w:rsidRPr="00C62B23">
        <w:t xml:space="preserve">). Viewed from </w:t>
      </w:r>
      <w:r w:rsidR="00DD74D5" w:rsidRPr="00DD74D5">
        <w:rPr>
          <w:position w:val="-2"/>
        </w:rPr>
        <w:object w:dxaOrig="121" w:dyaOrig="201" w14:anchorId="0B851928">
          <v:shape id="_x0000_i3776" type="#_x0000_t75" style="width:5.85pt;height:10.05pt" o:ole="">
            <v:imagedata r:id="rId89" o:title=""/>
          </v:shape>
          <o:OLEObject Type="Embed" ProgID="RadicalPie.Application.1" ShapeID="_x0000_i3776" DrawAspect="Content" ObjectID="_1822840268" r:id="rId594"/>
        </w:object>
      </w:r>
      <w:r w:rsidRPr="00C62B23">
        <w:t xml:space="preserve"> the corresponding quantities are:</w:t>
      </w:r>
    </w:p>
    <w:p w14:paraId="63AC813A" w14:textId="06C14AF5" w:rsidR="00C62B23" w:rsidRPr="00C62B23" w:rsidRDefault="00C62B23" w:rsidP="00C62B23">
      <w:pPr>
        <w:pStyle w:val="Equation"/>
      </w:pPr>
      <w:r w:rsidRPr="00C62B23">
        <w:lastRenderedPageBreak/>
        <w:tab/>
      </w:r>
      <w:r w:rsidR="00DD74D5" w:rsidRPr="00DD74D5">
        <w:rPr>
          <w:position w:val="-66"/>
        </w:rPr>
        <w:object w:dxaOrig="2028" w:dyaOrig="1221" w14:anchorId="0C22BA0C">
          <v:shape id="_x0000_i3778" type="#_x0000_t75" style="width:101.3pt;height:61.1pt" o:ole="">
            <v:imagedata r:id="rId595" o:title=""/>
          </v:shape>
          <o:OLEObject Type="Embed" ProgID="RadicalPie.Application.1" ShapeID="_x0000_i3778" DrawAspect="Content" ObjectID="_1822840269" r:id="rId596"/>
        </w:object>
      </w:r>
      <w:r w:rsidRPr="00C62B23">
        <w:t xml:space="preserve"> </w:t>
      </w:r>
      <w:r w:rsidRPr="00C62B23">
        <w:tab/>
        <w:t>(</w:t>
      </w:r>
      <w:fldSimple w:instr=" seq equation ">
        <w:r w:rsidR="00482B1B">
          <w:rPr>
            <w:noProof/>
          </w:rPr>
          <w:t>71</w:t>
        </w:r>
      </w:fldSimple>
      <w:r w:rsidRPr="00C62B23">
        <w:t>)</w:t>
      </w:r>
    </w:p>
    <w:p w14:paraId="6BE66EBA" w14:textId="733575EF" w:rsidR="00C62B23" w:rsidRPr="00C62B23" w:rsidRDefault="00C62B23" w:rsidP="00C62B23">
      <w:pPr>
        <w:pStyle w:val="Equation"/>
      </w:pPr>
      <w:r w:rsidRPr="00C62B23">
        <w:tab/>
      </w:r>
      <w:r w:rsidR="00DD74D5" w:rsidRPr="00DD74D5">
        <w:rPr>
          <w:position w:val="-120"/>
        </w:rPr>
        <w:object w:dxaOrig="2122" w:dyaOrig="2441" w14:anchorId="2B481FC6">
          <v:shape id="_x0000_i3780" type="#_x0000_t75" style="width:106.35pt;height:122.25pt" o:ole="">
            <v:imagedata r:id="rId597" o:title=""/>
          </v:shape>
          <o:OLEObject Type="Embed" ProgID="RadicalPie.Application.1" ShapeID="_x0000_i3780" DrawAspect="Content" ObjectID="_1822840270" r:id="rId598"/>
        </w:object>
      </w:r>
      <w:r w:rsidRPr="00C62B23">
        <w:t xml:space="preserve"> </w:t>
      </w:r>
      <w:r w:rsidRPr="00C62B23">
        <w:tab/>
        <w:t>(</w:t>
      </w:r>
      <w:fldSimple w:instr=" seq equation ">
        <w:r w:rsidR="00482B1B">
          <w:rPr>
            <w:noProof/>
          </w:rPr>
          <w:t>72</w:t>
        </w:r>
      </w:fldSimple>
      <w:r w:rsidRPr="00C62B23">
        <w:t>)</w:t>
      </w:r>
    </w:p>
    <w:p w14:paraId="0232BB8D" w14:textId="23E48DA0" w:rsidR="00C62B23" w:rsidRPr="00C62B23" w:rsidRDefault="00C62B23" w:rsidP="00C62B23">
      <w:r w:rsidRPr="00C62B23">
        <w:t xml:space="preserve">For the reflected light, referring the process to system </w:t>
      </w:r>
      <w:r w:rsidR="00DD74D5" w:rsidRPr="00DD74D5">
        <w:rPr>
          <w:position w:val="-2"/>
        </w:rPr>
        <w:object w:dxaOrig="121" w:dyaOrig="201" w14:anchorId="08F7B85D">
          <v:shape id="_x0000_i3782" type="#_x0000_t75" style="width:5.85pt;height:10.05pt" o:ole="">
            <v:imagedata r:id="rId89" o:title=""/>
          </v:shape>
          <o:OLEObject Type="Embed" ProgID="RadicalPie.Application.1" ShapeID="_x0000_i3782" DrawAspect="Content" ObjectID="_1822840271" r:id="rId599"/>
        </w:object>
      </w:r>
      <w:r w:rsidRPr="00C62B23">
        <w:t>, we obtain:</w:t>
      </w:r>
    </w:p>
    <w:p w14:paraId="6F51CBF0" w14:textId="4FC2F756" w:rsidR="00C62B23" w:rsidRPr="00C62B23" w:rsidRDefault="00C62B23" w:rsidP="00C62B23">
      <w:pPr>
        <w:pStyle w:val="Equation"/>
      </w:pPr>
      <w:r w:rsidRPr="00C62B23">
        <w:tab/>
      </w:r>
      <w:r w:rsidR="00DD74D5" w:rsidRPr="00DD74D5">
        <w:rPr>
          <w:position w:val="-36"/>
        </w:rPr>
        <w:object w:dxaOrig="1762" w:dyaOrig="920" w14:anchorId="22687B90">
          <v:shape id="_x0000_i3784" type="#_x0000_t75" style="width:87.9pt;height:46.05pt" o:ole="">
            <v:imagedata r:id="rId600" o:title=""/>
          </v:shape>
          <o:OLEObject Type="Embed" ProgID="RadicalPie.Application.1" ShapeID="_x0000_i3784" DrawAspect="Content" ObjectID="_1822840272" r:id="rId601"/>
        </w:object>
      </w:r>
      <w:r w:rsidRPr="00C62B23">
        <w:t xml:space="preserve"> </w:t>
      </w:r>
      <w:r w:rsidRPr="00C62B23">
        <w:tab/>
        <w:t>(</w:t>
      </w:r>
      <w:fldSimple w:instr=" seq equation ">
        <w:r w:rsidR="00482B1B">
          <w:rPr>
            <w:noProof/>
          </w:rPr>
          <w:t>73</w:t>
        </w:r>
      </w:fldSimple>
      <w:r w:rsidRPr="00C62B23">
        <w:t>)</w:t>
      </w:r>
    </w:p>
    <w:p w14:paraId="3009AD7A" w14:textId="77777777" w:rsidR="00C62B23" w:rsidRPr="00C62B23" w:rsidRDefault="00C62B23" w:rsidP="00C62B23">
      <w:r w:rsidRPr="00C62B23">
        <w:t>Finally, by transforming back to the stationary system K, we obtain for the reflected light:</w:t>
      </w:r>
    </w:p>
    <w:p w14:paraId="7E50F277" w14:textId="6887C758" w:rsidR="00C62B23" w:rsidRPr="00C62B23" w:rsidRDefault="00C62B23" w:rsidP="00C62B23">
      <w:pPr>
        <w:pStyle w:val="Equation"/>
      </w:pPr>
      <w:r w:rsidRPr="00C62B23">
        <w:tab/>
      </w:r>
      <w:r w:rsidR="00DD74D5" w:rsidRPr="00DD74D5">
        <w:rPr>
          <w:position w:val="-204"/>
        </w:rPr>
        <w:object w:dxaOrig="5561" w:dyaOrig="4281" w14:anchorId="1D590A7F">
          <v:shape id="_x0000_i3786" type="#_x0000_t75" style="width:277.95pt;height:214.35pt" o:ole="">
            <v:imagedata r:id="rId602" o:title=""/>
          </v:shape>
          <o:OLEObject Type="Embed" ProgID="RadicalPie.Application.1" ShapeID="_x0000_i3786" DrawAspect="Content" ObjectID="_1822840273" r:id="rId603"/>
        </w:object>
      </w:r>
      <w:r w:rsidRPr="00C62B23">
        <w:t xml:space="preserve"> </w:t>
      </w:r>
      <w:r w:rsidRPr="00C62B23">
        <w:tab/>
        <w:t>(</w:t>
      </w:r>
      <w:fldSimple w:instr=" seq equation ">
        <w:r w:rsidR="00482B1B">
          <w:rPr>
            <w:noProof/>
          </w:rPr>
          <w:t>74</w:t>
        </w:r>
      </w:fldSimple>
      <w:r w:rsidRPr="00C62B23">
        <w:t>)</w:t>
      </w:r>
    </w:p>
    <w:p w14:paraId="0272B493" w14:textId="5EB748CB" w:rsidR="00C62B23" w:rsidRPr="00C62B23" w:rsidRDefault="00C62B23" w:rsidP="00C62B23">
      <w:r w:rsidRPr="00C62B23">
        <w:t xml:space="preserve">The energy (measured in the stationary system) which is incident upon unit area of the mirror in unit time is evidently </w:t>
      </w:r>
      <w:r w:rsidR="00DD74D5" w:rsidRPr="00DD74D5">
        <w:rPr>
          <w:position w:val="-10"/>
        </w:rPr>
        <w:object w:dxaOrig="2065" w:dyaOrig="361" w14:anchorId="7BF4730A">
          <v:shape id="_x0000_i3788" type="#_x0000_t75" style="width:103pt;height:18.4pt" o:ole="">
            <v:imagedata r:id="rId604" o:title=""/>
          </v:shape>
          <o:OLEObject Type="Embed" ProgID="RadicalPie.Application.1" ShapeID="_x0000_i3788" DrawAspect="Content" ObjectID="_1822840274" r:id="rId605"/>
        </w:object>
      </w:r>
      <w:r w:rsidRPr="00C62B23">
        <w:t xml:space="preserve"> The energy leaving the unit of surface of the mirror in the unit of time is </w:t>
      </w:r>
      <w:r w:rsidR="00DD74D5" w:rsidRPr="00DD74D5">
        <w:rPr>
          <w:position w:val="-12"/>
        </w:rPr>
        <w:object w:dxaOrig="2637" w:dyaOrig="380" w14:anchorId="6BEE3CB8">
          <v:shape id="_x0000_i3790" type="#_x0000_t75" style="width:131.45pt;height:19.25pt" o:ole="">
            <v:imagedata r:id="rId606" o:title=""/>
          </v:shape>
          <o:OLEObject Type="Embed" ProgID="RadicalPie.Application.1" ShapeID="_x0000_i3790" DrawAspect="Content" ObjectID="_1822840275" r:id="rId607"/>
        </w:object>
      </w:r>
      <w:r w:rsidRPr="00C62B23">
        <w:t xml:space="preserve"> The difference of these two expressions is, by the principle of energy, the work done by the pressure of light in the unit of time. If we set down this work as equal to the product</w:t>
      </w:r>
      <w:r w:rsidR="00DD74D5" w:rsidRPr="00DD74D5">
        <w:rPr>
          <w:position w:val="-2"/>
        </w:rPr>
        <w:object w:dxaOrig="282" w:dyaOrig="201" w14:anchorId="2D9C42E0">
          <v:shape id="_x0000_i3792" type="#_x0000_t75" style="width:14.25pt;height:10.05pt" o:ole="">
            <v:imagedata r:id="rId608" o:title=""/>
          </v:shape>
          <o:OLEObject Type="Embed" ProgID="RadicalPie.Application.1" ShapeID="_x0000_i3792" DrawAspect="Content" ObjectID="_1822840276" r:id="rId609"/>
        </w:object>
      </w:r>
      <w:r w:rsidRPr="00C62B23">
        <w:t xml:space="preserve">, where </w:t>
      </w:r>
      <w:r w:rsidR="00DD74D5" w:rsidRPr="00DD74D5">
        <w:object w:dxaOrig="176" w:dyaOrig="180" w14:anchorId="5EBE51BB">
          <v:shape id="_x0000_i3794" type="#_x0000_t75" style="width:9.2pt;height:9.2pt" o:ole="">
            <v:imagedata r:id="rId610" o:title=""/>
          </v:shape>
          <o:OLEObject Type="Embed" ProgID="RadicalPie.Application.1" ShapeID="_x0000_i3794" DrawAspect="Content" ObjectID="_1822840277" r:id="rId611"/>
        </w:object>
      </w:r>
      <w:r w:rsidRPr="00C62B23">
        <w:t xml:space="preserve"> is the pressure of light, we obtain:</w:t>
      </w:r>
    </w:p>
    <w:p w14:paraId="058609E7" w14:textId="235D5201" w:rsidR="00C62B23" w:rsidRPr="00C62B23" w:rsidRDefault="00C62B23" w:rsidP="00C62B23">
      <w:pPr>
        <w:pStyle w:val="Equation"/>
      </w:pPr>
      <w:r w:rsidRPr="00C62B23">
        <w:lastRenderedPageBreak/>
        <w:tab/>
      </w:r>
      <w:r w:rsidR="00DD74D5" w:rsidRPr="00DD74D5">
        <w:rPr>
          <w:position w:val="-58"/>
        </w:rPr>
        <w:object w:dxaOrig="2373" w:dyaOrig="1281" w14:anchorId="46526247">
          <v:shape id="_x0000_i3796" type="#_x0000_t75" style="width:118.9pt;height:64.45pt" o:ole="">
            <v:imagedata r:id="rId612" o:title=""/>
          </v:shape>
          <o:OLEObject Type="Embed" ProgID="RadicalPie.Application.1" ShapeID="_x0000_i3796" DrawAspect="Content" ObjectID="_1822840278" r:id="rId613"/>
        </w:object>
      </w:r>
      <w:r w:rsidRPr="00C62B23">
        <w:t xml:space="preserve"> </w:t>
      </w:r>
      <w:r w:rsidRPr="00C62B23">
        <w:tab/>
        <w:t>(</w:t>
      </w:r>
      <w:fldSimple w:instr=" seq equation ">
        <w:r w:rsidR="00482B1B">
          <w:rPr>
            <w:noProof/>
          </w:rPr>
          <w:t>75</w:t>
        </w:r>
      </w:fldSimple>
      <w:r w:rsidRPr="00C62B23">
        <w:t>)</w:t>
      </w:r>
    </w:p>
    <w:p w14:paraId="023693A1" w14:textId="77777777" w:rsidR="00C62B23" w:rsidRPr="00C62B23" w:rsidRDefault="00C62B23" w:rsidP="00C62B23">
      <w:r w:rsidRPr="00C62B23">
        <w:t>In agreement with experiment and with other theories, we obtain to a first approximation:</w:t>
      </w:r>
    </w:p>
    <w:p w14:paraId="02CA2E25" w14:textId="72FF5A34" w:rsidR="00C62B23" w:rsidRPr="00C62B23" w:rsidRDefault="00C62B23" w:rsidP="00C62B23">
      <w:pPr>
        <w:pStyle w:val="Equation"/>
      </w:pPr>
      <w:r w:rsidRPr="00C62B23">
        <w:tab/>
      </w:r>
      <w:r w:rsidR="00DD74D5" w:rsidRPr="00DD74D5">
        <w:rPr>
          <w:position w:val="-20"/>
        </w:rPr>
        <w:object w:dxaOrig="1610" w:dyaOrig="581" w14:anchorId="6191147C">
          <v:shape id="_x0000_i3798" type="#_x0000_t75" style="width:80.35pt;height:29.3pt" o:ole="">
            <v:imagedata r:id="rId614" o:title=""/>
          </v:shape>
          <o:OLEObject Type="Embed" ProgID="RadicalPie.Application.1" ShapeID="_x0000_i3798" DrawAspect="Content" ObjectID="_1822840279" r:id="rId615"/>
        </w:object>
      </w:r>
      <w:r w:rsidRPr="00C62B23">
        <w:t xml:space="preserve"> </w:t>
      </w:r>
      <w:r w:rsidRPr="00C62B23">
        <w:tab/>
        <w:t>(</w:t>
      </w:r>
      <w:fldSimple w:instr=" seq equation ">
        <w:r w:rsidR="00482B1B">
          <w:rPr>
            <w:noProof/>
          </w:rPr>
          <w:t>76</w:t>
        </w:r>
      </w:fldSimple>
      <w:r w:rsidRPr="00C62B23">
        <w:t>)</w:t>
      </w:r>
    </w:p>
    <w:p w14:paraId="2159018A" w14:textId="77777777" w:rsidR="00C62B23" w:rsidRPr="00C62B23" w:rsidRDefault="00C62B23" w:rsidP="00C62B23">
      <w:r w:rsidRPr="00C62B23">
        <w:t>All problems in the optics of moving bodies can be solved by the method here employed. What is essential is, that the electric and magnetic force of the light which is influenced by a moving body, be transformed into a system of coordinates at rest relatively to the body. By this means all problems in the optics of moving bodies will be reduced to a series of problems in the optics of stationary bodies.</w:t>
      </w:r>
    </w:p>
    <w:p w14:paraId="6E9CC243" w14:textId="2D832A5F" w:rsidR="00C62B23" w:rsidRPr="00C62B23" w:rsidRDefault="00C62B23" w:rsidP="00C62B23">
      <w:pPr>
        <w:pStyle w:val="Heading2"/>
      </w:pPr>
      <w:r w:rsidRPr="00C62B23">
        <w:t>Transformation of the Maxwell-Hertz Equations when</w:t>
      </w:r>
      <w:r w:rsidR="00482B1B">
        <w:t xml:space="preserve"> </w:t>
      </w:r>
      <w:r w:rsidRPr="00C62B23">
        <w:t>Convection</w:t>
      </w:r>
      <w:r w:rsidR="00482B1B">
        <w:t xml:space="preserve"> </w:t>
      </w:r>
      <w:r w:rsidRPr="00C62B23">
        <w:t>-</w:t>
      </w:r>
      <w:r w:rsidR="00482B1B">
        <w:t xml:space="preserve"> </w:t>
      </w:r>
      <w:r w:rsidRPr="00C62B23">
        <w:t>Currents are Taken into Account</w:t>
      </w:r>
    </w:p>
    <w:p w14:paraId="0ED58808" w14:textId="77777777" w:rsidR="00C62B23" w:rsidRPr="00C62B23" w:rsidRDefault="00C62B23" w:rsidP="00C62B23">
      <w:r w:rsidRPr="00C62B23">
        <w:t>We start from the equations:</w:t>
      </w:r>
    </w:p>
    <w:p w14:paraId="30D04431" w14:textId="25A5C438" w:rsidR="00C62B23" w:rsidRPr="00C62B23" w:rsidRDefault="00C62B23" w:rsidP="00C62B23">
      <w:pPr>
        <w:pStyle w:val="Equation"/>
      </w:pPr>
      <w:r w:rsidRPr="00C62B23">
        <w:tab/>
      </w:r>
      <w:r w:rsidR="00DD74D5" w:rsidRPr="00DD74D5">
        <w:rPr>
          <w:position w:val="-90"/>
        </w:rPr>
        <w:object w:dxaOrig="5260" w:dyaOrig="1941" w14:anchorId="15CBB8F5">
          <v:shape id="_x0000_i3800" type="#_x0000_t75" style="width:262.9pt;height:97.1pt" o:ole="">
            <v:imagedata r:id="rId616" o:title=""/>
          </v:shape>
          <o:OLEObject Type="Embed" ProgID="RadicalPie.Application.1" ShapeID="_x0000_i3800" DrawAspect="Content" ObjectID="_1822840280" r:id="rId617"/>
        </w:object>
      </w:r>
      <w:r w:rsidRPr="00C62B23">
        <w:t xml:space="preserve"> </w:t>
      </w:r>
      <w:r w:rsidRPr="00C62B23">
        <w:tab/>
        <w:t>(</w:t>
      </w:r>
      <w:fldSimple w:instr=" seq equation ">
        <w:r w:rsidR="00482B1B">
          <w:rPr>
            <w:noProof/>
          </w:rPr>
          <w:t>77</w:t>
        </w:r>
      </w:fldSimple>
      <w:r w:rsidRPr="00C62B23">
        <w:t>)</w:t>
      </w:r>
    </w:p>
    <w:p w14:paraId="40D4E8DD" w14:textId="77777777" w:rsidR="00C62B23" w:rsidRPr="00C62B23" w:rsidRDefault="00C62B23" w:rsidP="00C62B23">
      <w:proofErr w:type="gramStart"/>
      <w:r w:rsidRPr="00C62B23">
        <w:t>where</w:t>
      </w:r>
      <w:proofErr w:type="gramEnd"/>
    </w:p>
    <w:p w14:paraId="42F630B0" w14:textId="109C9438" w:rsidR="00C62B23" w:rsidRPr="00C62B23" w:rsidRDefault="00C62B23" w:rsidP="00C62B23">
      <w:pPr>
        <w:pStyle w:val="Equation"/>
      </w:pPr>
      <w:r w:rsidRPr="00C62B23">
        <w:tab/>
      </w:r>
      <w:r w:rsidR="00DD74D5" w:rsidRPr="00DD74D5">
        <w:rPr>
          <w:position w:val="-24"/>
        </w:rPr>
        <w:object w:dxaOrig="2077" w:dyaOrig="561" w14:anchorId="438355A9">
          <v:shape id="_x0000_i3802" type="#_x0000_t75" style="width:103.8pt;height:28.45pt" o:ole="">
            <v:imagedata r:id="rId618" o:title=""/>
          </v:shape>
          <o:OLEObject Type="Embed" ProgID="RadicalPie.Application.1" ShapeID="_x0000_i3802" DrawAspect="Content" ObjectID="_1822840281" r:id="rId619"/>
        </w:object>
      </w:r>
      <w:r w:rsidRPr="00C62B23">
        <w:t xml:space="preserve"> </w:t>
      </w:r>
      <w:r w:rsidRPr="00C62B23">
        <w:tab/>
        <w:t>(</w:t>
      </w:r>
      <w:fldSimple w:instr=" seq equation ">
        <w:r w:rsidR="00482B1B">
          <w:rPr>
            <w:noProof/>
          </w:rPr>
          <w:t>78</w:t>
        </w:r>
      </w:fldSimple>
      <w:r w:rsidRPr="00C62B23">
        <w:t>)</w:t>
      </w:r>
    </w:p>
    <w:p w14:paraId="79B6B7EF" w14:textId="64D78820" w:rsidR="00C62B23" w:rsidRPr="00C62B23" w:rsidRDefault="00C62B23" w:rsidP="00C62B23">
      <w:r w:rsidRPr="00C62B23">
        <w:t xml:space="preserve">denotes </w:t>
      </w:r>
      <w:r w:rsidR="00DD74D5" w:rsidRPr="00DD74D5">
        <w:rPr>
          <w:position w:val="-2"/>
        </w:rPr>
        <w:object w:dxaOrig="257" w:dyaOrig="201" w14:anchorId="207A1940">
          <v:shape id="_x0000_i3804" type="#_x0000_t75" style="width:12.55pt;height:10.05pt" o:ole="">
            <v:imagedata r:id="rId620" o:title=""/>
          </v:shape>
          <o:OLEObject Type="Embed" ProgID="RadicalPie.Application.1" ShapeID="_x0000_i3804" DrawAspect="Content" ObjectID="_1822840282" r:id="rId621"/>
        </w:object>
      </w:r>
      <w:r w:rsidRPr="00C62B23">
        <w:t xml:space="preserve"> times the density of electricity, and </w:t>
      </w:r>
      <w:r w:rsidR="00DD74D5" w:rsidRPr="00DD74D5">
        <w:rPr>
          <w:position w:val="-10"/>
        </w:rPr>
        <w:object w:dxaOrig="939" w:dyaOrig="321" w14:anchorId="07277276">
          <v:shape id="_x0000_i3806" type="#_x0000_t75" style="width:46.9pt;height:15.9pt" o:ole="">
            <v:imagedata r:id="rId622" o:title=""/>
          </v:shape>
          <o:OLEObject Type="Embed" ProgID="RadicalPie.Application.1" ShapeID="_x0000_i3806" DrawAspect="Content" ObjectID="_1822840283" r:id="rId623"/>
        </w:object>
      </w:r>
      <w:r w:rsidRPr="00C62B23">
        <w:t xml:space="preserve"> the velocity-vector of the charge. If we imagine the electric charges to be invariably coupled to small rigid bodies (ions, electrons), these equations are the electromagnetic basis of the Lorentzian electrodynamics and optics of moving bodies.</w:t>
      </w:r>
    </w:p>
    <w:p w14:paraId="71BB5085" w14:textId="3CFA56D3" w:rsidR="00C62B23" w:rsidRDefault="00C62B23" w:rsidP="00512886">
      <w:r w:rsidRPr="00C62B23">
        <w:t xml:space="preserve">Let these equations be valid in the system </w:t>
      </w:r>
      <w:r w:rsidR="00DD74D5" w:rsidRPr="00DD74D5">
        <w:object w:dxaOrig="207" w:dyaOrig="180" w14:anchorId="0F5ED3EA">
          <v:shape id="_x0000_i3808" type="#_x0000_t75" style="width:10.05pt;height:9.2pt" o:ole="">
            <v:imagedata r:id="rId93" o:title=""/>
          </v:shape>
          <o:OLEObject Type="Embed" ProgID="RadicalPie.Application.1" ShapeID="_x0000_i3808" DrawAspect="Content" ObjectID="_1822840284" r:id="rId624"/>
        </w:object>
      </w:r>
      <w:r w:rsidRPr="00C62B23">
        <w:t xml:space="preserve">, and transform them, with the assistance of the equations of transformation given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482B1B">
        <w:t>2.1</w:t>
      </w:r>
      <w:r w:rsidRPr="00C62B23">
        <w:fldChar w:fldCharType="end"/>
      </w:r>
      <w:r w:rsidRPr="00C62B23">
        <w:t xml:space="preserve">, to the system </w:t>
      </w:r>
      <w:r w:rsidR="00DD74D5" w:rsidRPr="00DD74D5">
        <w:rPr>
          <w:position w:val="-2"/>
        </w:rPr>
        <w:object w:dxaOrig="121" w:dyaOrig="201" w14:anchorId="43F47094">
          <v:shape id="_x0000_i3810" type="#_x0000_t75" style="width:5.85pt;height:10.05pt" o:ole="">
            <v:imagedata r:id="rId89" o:title=""/>
          </v:shape>
          <o:OLEObject Type="Embed" ProgID="RadicalPie.Application.1" ShapeID="_x0000_i3810" DrawAspect="Content" ObjectID="_1822840285" r:id="rId625"/>
        </w:object>
      </w:r>
      <w:r w:rsidRPr="00C62B23">
        <w:t>. We then obtain the equations:</w:t>
      </w:r>
    </w:p>
    <w:p w14:paraId="68112C7C" w14:textId="47DB8E23" w:rsidR="00DD74D5" w:rsidRPr="00C62B23" w:rsidRDefault="00DD74D5" w:rsidP="00DD74D5">
      <w:pPr>
        <w:pStyle w:val="Equation"/>
      </w:pPr>
      <w:r>
        <w:tab/>
      </w:r>
      <w:r w:rsidR="00441C2E" w:rsidRPr="00441C2E">
        <w:rPr>
          <w:position w:val="-60"/>
        </w:rPr>
        <w:object w:dxaOrig="5579" w:dyaOrig="1320" w14:anchorId="7E2561FB">
          <v:shape id="_x0000_i3963" type="#_x0000_t75" style="width:278.8pt;height:66.15pt" o:ole="">
            <v:imagedata r:id="rId626" o:title=""/>
          </v:shape>
          <o:OLEObject Type="Embed" ProgID="RadicalPie.Application.1" ShapeID="_x0000_i3963" DrawAspect="Content" ObjectID="_1822840286" r:id="rId627"/>
        </w:object>
      </w:r>
      <w:r>
        <w:t xml:space="preserve"> </w:t>
      </w:r>
      <w:r>
        <w:tab/>
      </w:r>
      <w:r w:rsidRPr="00C62B23">
        <w:t>(</w:t>
      </w:r>
      <w:bookmarkStart w:id="9" w:name="eq_MaxwellHertz"/>
      <w:r>
        <w:fldChar w:fldCharType="begin"/>
      </w:r>
      <w:r>
        <w:instrText xml:space="preserve"> seq equation </w:instrText>
      </w:r>
      <w:r>
        <w:fldChar w:fldCharType="separate"/>
      </w:r>
      <w:r>
        <w:rPr>
          <w:noProof/>
        </w:rPr>
        <w:t>79</w:t>
      </w:r>
      <w:r>
        <w:rPr>
          <w:noProof/>
        </w:rPr>
        <w:fldChar w:fldCharType="end"/>
      </w:r>
      <w:bookmarkEnd w:id="9"/>
      <w:r>
        <w:rPr>
          <w:noProof/>
        </w:rPr>
        <w:t>a</w:t>
      </w:r>
      <w:r w:rsidRPr="00C62B23">
        <w:t>)</w:t>
      </w:r>
    </w:p>
    <w:p w14:paraId="3A0CF288" w14:textId="0B50DFC2" w:rsidR="00C62B23" w:rsidRPr="00C62B23" w:rsidRDefault="00C62B23" w:rsidP="00C62B23">
      <w:pPr>
        <w:pStyle w:val="Equation"/>
      </w:pPr>
      <w:r w:rsidRPr="00C62B23">
        <w:lastRenderedPageBreak/>
        <w:tab/>
      </w:r>
      <w:r w:rsidR="00DD74D5" w:rsidRPr="00DD74D5">
        <w:rPr>
          <w:position w:val="-26"/>
        </w:rPr>
        <w:object w:dxaOrig="5444" w:dyaOrig="641" w14:anchorId="138FBCED">
          <v:shape id="_x0000_i3954" type="#_x0000_t75" style="width:272.1pt;height:31.8pt" o:ole="">
            <v:imagedata r:id="rId628" o:title=""/>
          </v:shape>
          <o:OLEObject Type="Embed" ProgID="RadicalPie.Application.1" ShapeID="_x0000_i3954" DrawAspect="Content" ObjectID="_1822840287" r:id="rId629"/>
        </w:object>
      </w:r>
      <w:r w:rsidRPr="00C62B23">
        <w:t xml:space="preserve"> </w:t>
      </w:r>
      <w:r w:rsidRPr="00C62B23">
        <w:tab/>
      </w:r>
      <w:r w:rsidR="00441C2E">
        <w:t>(</w:t>
      </w:r>
      <w:r w:rsidR="00441C2E">
        <w:fldChar w:fldCharType="begin"/>
      </w:r>
      <w:r w:rsidR="00441C2E">
        <w:instrText xml:space="preserve"> ref </w:instrText>
      </w:r>
      <w:r w:rsidR="00441C2E" w:rsidRPr="00441C2E">
        <w:instrText>eq_MaxwellHertz</w:instrText>
      </w:r>
      <w:r w:rsidR="00441C2E">
        <w:instrText xml:space="preserve"> </w:instrText>
      </w:r>
      <w:r w:rsidR="00441C2E">
        <w:fldChar w:fldCharType="separate"/>
      </w:r>
      <w:r w:rsidR="00441C2E">
        <w:rPr>
          <w:noProof/>
        </w:rPr>
        <w:t>79</w:t>
      </w:r>
      <w:r w:rsidR="00441C2E">
        <w:fldChar w:fldCharType="end"/>
      </w:r>
      <w:r w:rsidR="00441C2E">
        <w:t>b)</w:t>
      </w:r>
    </w:p>
    <w:p w14:paraId="1DC11AC2" w14:textId="77777777" w:rsidR="00C62B23" w:rsidRPr="00C62B23" w:rsidRDefault="00C62B23" w:rsidP="00C62B23">
      <w:proofErr w:type="gramStart"/>
      <w:r w:rsidRPr="00C62B23">
        <w:t>where</w:t>
      </w:r>
      <w:proofErr w:type="gramEnd"/>
    </w:p>
    <w:p w14:paraId="142C45AB" w14:textId="725250AD" w:rsidR="00C62B23" w:rsidRPr="00C62B23" w:rsidRDefault="00C62B23" w:rsidP="00C62B23">
      <w:pPr>
        <w:pStyle w:val="Equation"/>
      </w:pPr>
      <w:r w:rsidRPr="00C62B23">
        <w:tab/>
      </w:r>
      <w:r w:rsidR="00DD74D5" w:rsidRPr="00DD74D5">
        <w:rPr>
          <w:position w:val="-152"/>
        </w:rPr>
        <w:object w:dxaOrig="6019" w:dyaOrig="2741" w14:anchorId="0C4F9DCD">
          <v:shape id="_x0000_i3814" type="#_x0000_t75" style="width:300.55pt;height:137.3pt" o:ole="">
            <v:imagedata r:id="rId630" o:title=""/>
          </v:shape>
          <o:OLEObject Type="Embed" ProgID="RadicalPie.Application.1" ShapeID="_x0000_i3814" DrawAspect="Content" ObjectID="_1822840288" r:id="rId631"/>
        </w:object>
      </w:r>
      <w:r w:rsidRPr="00C62B23">
        <w:t xml:space="preserve"> </w:t>
      </w:r>
      <w:r w:rsidRPr="00C62B23">
        <w:tab/>
        <w:t>(</w:t>
      </w:r>
      <w:fldSimple w:instr=" seq equation ">
        <w:r w:rsidR="00482B1B">
          <w:rPr>
            <w:noProof/>
          </w:rPr>
          <w:t>80</w:t>
        </w:r>
      </w:fldSimple>
      <w:r w:rsidRPr="00C62B23">
        <w:t>)</w:t>
      </w:r>
    </w:p>
    <w:p w14:paraId="017965A6" w14:textId="6C40525F" w:rsidR="00C62B23" w:rsidRPr="00C62B23" w:rsidRDefault="00C62B23" w:rsidP="00512886">
      <w:r w:rsidRPr="00C62B23">
        <w:t>Since—as follows from the theorem of addition of velocities (</w:t>
      </w:r>
      <w:r w:rsidRPr="00C62B23">
        <w:fldChar w:fldCharType="begin"/>
      </w:r>
      <w:r w:rsidRPr="00C62B23">
        <w:instrText xml:space="preserve"> REF _Ref211112891 \r \h </w:instrText>
      </w:r>
      <w:r w:rsidRPr="00C62B23">
        <w:fldChar w:fldCharType="separate"/>
      </w:r>
      <w:r w:rsidR="00482B1B">
        <w:t>1.5</w:t>
      </w:r>
      <w:r w:rsidRPr="00C62B23">
        <w:fldChar w:fldCharType="end"/>
      </w:r>
      <w:r w:rsidRPr="00C62B23">
        <w:t xml:space="preserve">)—the vector </w:t>
      </w:r>
      <w:r w:rsidR="00DD74D5" w:rsidRPr="00DD74D5">
        <w:rPr>
          <w:position w:val="-10"/>
        </w:rPr>
        <w:object w:dxaOrig="1035" w:dyaOrig="321" w14:anchorId="656582CF">
          <v:shape id="_x0000_i3816" type="#_x0000_t75" style="width:51.9pt;height:15.9pt" o:ole="">
            <v:imagedata r:id="rId632" o:title=""/>
          </v:shape>
          <o:OLEObject Type="Embed" ProgID="RadicalPie.Application.1" ShapeID="_x0000_i3816" DrawAspect="Content" ObjectID="_1822840289" r:id="rId633"/>
        </w:object>
      </w:r>
      <w:r w:rsidRPr="00C62B23">
        <w:t xml:space="preserve"> is nothing else than the velocity of the electric charge, measured in the system </w:t>
      </w:r>
      <w:r w:rsidR="00DD74D5" w:rsidRPr="00DD74D5">
        <w:rPr>
          <w:i/>
          <w:iCs/>
          <w:position w:val="-2"/>
        </w:rPr>
        <w:object w:dxaOrig="121" w:dyaOrig="201" w14:anchorId="02582807">
          <v:shape id="_x0000_i3818" type="#_x0000_t75" style="width:5.85pt;height:10.05pt" o:ole="">
            <v:imagedata r:id="rId89" o:title=""/>
          </v:shape>
          <o:OLEObject Type="Embed" ProgID="RadicalPie.Application.1" ShapeID="_x0000_i3818" DrawAspect="Content" ObjectID="_1822840290" r:id="rId634"/>
        </w:object>
      </w:r>
      <w:r w:rsidRPr="00C62B23">
        <w:t>, we have the proof that, on the basis of our kinematical principles, the electrodynamic foundation of Lorentz's theory of the electrodynamics of moving bodies is in agreement with the principle of relativity.</w:t>
      </w:r>
    </w:p>
    <w:p w14:paraId="293D5172" w14:textId="75DD8086" w:rsidR="00C62B23" w:rsidRPr="00C62B23" w:rsidRDefault="00C62B23" w:rsidP="00C62B23">
      <w:r w:rsidRPr="00C62B23">
        <w:t xml:space="preserve">In addition, I may briefly remark that the following important law may easily be deduced from the developed equations: If an electrically charged body is in motion anywhere in space without altering its charge when regarded from a system of coordinates moving with the body, its charge also remains — when regarded from the “stationary” system </w:t>
      </w:r>
      <w:r w:rsidR="00DD74D5" w:rsidRPr="00DD74D5">
        <w:object w:dxaOrig="207" w:dyaOrig="180" w14:anchorId="0B044C71">
          <v:shape id="_x0000_i3820" type="#_x0000_t75" style="width:10.05pt;height:9.2pt" o:ole="">
            <v:imagedata r:id="rId93" o:title=""/>
          </v:shape>
          <o:OLEObject Type="Embed" ProgID="RadicalPie.Application.1" ShapeID="_x0000_i3820" DrawAspect="Content" ObjectID="_1822840291" r:id="rId635"/>
        </w:object>
      </w:r>
      <w:r w:rsidRPr="00C62B23">
        <w:t xml:space="preserve"> — constant.</w:t>
      </w:r>
    </w:p>
    <w:p w14:paraId="306A4879" w14:textId="77777777" w:rsidR="00C62B23" w:rsidRPr="00C62B23" w:rsidRDefault="00C62B23" w:rsidP="000022F8">
      <w:pPr>
        <w:pStyle w:val="Heading2"/>
      </w:pPr>
      <w:r w:rsidRPr="00C62B23">
        <w:t>Dynamics of the Slowly Accelerated Electron</w:t>
      </w:r>
    </w:p>
    <w:p w14:paraId="786B28ED" w14:textId="77777777" w:rsidR="00C62B23" w:rsidRPr="00C62B23" w:rsidRDefault="00C62B23" w:rsidP="00C62B23">
      <w:r w:rsidRPr="00C62B23">
        <w:t xml:space="preserve">Let there be in motion in an electromagnetic field an electrically charged particle (in the sequel called an “electron”), for the law of motion of which we assume as follows: </w:t>
      </w:r>
    </w:p>
    <w:p w14:paraId="420E01EC" w14:textId="77777777" w:rsidR="00C62B23" w:rsidRPr="00C62B23" w:rsidRDefault="00C62B23" w:rsidP="00C62B23">
      <w:r w:rsidRPr="00C62B23">
        <w:t>If the electron is at rest at a given epoch, the motion of the electron ensues in the next instant of time according to the equations</w:t>
      </w:r>
    </w:p>
    <w:p w14:paraId="2E6C99AB" w14:textId="69B2D39B" w:rsidR="00C62B23" w:rsidRPr="00C62B23" w:rsidRDefault="00C62B23" w:rsidP="00C62B23">
      <w:pPr>
        <w:pStyle w:val="Equation"/>
      </w:pPr>
      <w:r w:rsidRPr="00C62B23">
        <w:tab/>
      </w:r>
      <w:r w:rsidR="00DD74D5" w:rsidRPr="00DD74D5">
        <w:rPr>
          <w:position w:val="-90"/>
        </w:rPr>
        <w:object w:dxaOrig="1212" w:dyaOrig="1960" w14:anchorId="3EF551DC">
          <v:shape id="_x0000_i3822" type="#_x0000_t75" style="width:60.3pt;height:97.95pt" o:ole="">
            <v:imagedata r:id="rId636" o:title=""/>
          </v:shape>
          <o:OLEObject Type="Embed" ProgID="RadicalPie.Application.1" ShapeID="_x0000_i3822" DrawAspect="Content" ObjectID="_1822840292" r:id="rId637"/>
        </w:object>
      </w:r>
      <w:r w:rsidRPr="00C62B23">
        <w:t xml:space="preserve"> </w:t>
      </w:r>
      <w:r w:rsidRPr="00C62B23">
        <w:tab/>
        <w:t>(</w:t>
      </w:r>
      <w:fldSimple w:instr=" seq equation ">
        <w:r w:rsidR="00482B1B">
          <w:rPr>
            <w:noProof/>
          </w:rPr>
          <w:t>81</w:t>
        </w:r>
      </w:fldSimple>
      <w:r w:rsidRPr="00C62B23">
        <w:t>)</w:t>
      </w:r>
    </w:p>
    <w:p w14:paraId="17501448" w14:textId="17381D83" w:rsidR="00C62B23" w:rsidRPr="00C62B23" w:rsidRDefault="00C62B23" w:rsidP="00C62B23">
      <w:r w:rsidRPr="00C62B23">
        <w:t xml:space="preserve">where </w:t>
      </w:r>
      <w:r w:rsidR="00DD74D5" w:rsidRPr="00DD74D5">
        <w:rPr>
          <w:position w:val="-6"/>
        </w:rPr>
        <w:object w:dxaOrig="198" w:dyaOrig="180" w14:anchorId="64524857">
          <v:shape id="_x0000_i3824" type="#_x0000_t75" style="width:10.05pt;height:9.2pt" o:ole="">
            <v:imagedata r:id="rId316" o:title=""/>
          </v:shape>
          <o:OLEObject Type="Embed" ProgID="RadicalPie.Application.1" ShapeID="_x0000_i3824" DrawAspect="Content" ObjectID="_1822840293" r:id="rId638"/>
        </w:object>
      </w:r>
      <w:r w:rsidRPr="00C62B23">
        <w:t xml:space="preserve"> </w:t>
      </w:r>
      <w:r w:rsidR="00DD74D5" w:rsidRPr="00DD74D5">
        <w:rPr>
          <w:position w:val="-6"/>
        </w:rPr>
        <w:object w:dxaOrig="198" w:dyaOrig="180" w14:anchorId="43AE23F2">
          <v:shape id="_x0000_i3826" type="#_x0000_t75" style="width:10.05pt;height:9.2pt" o:ole="">
            <v:imagedata r:id="rId318" o:title=""/>
          </v:shape>
          <o:OLEObject Type="Embed" ProgID="RadicalPie.Application.1" ShapeID="_x0000_i3826" DrawAspect="Content" ObjectID="_1822840294" r:id="rId639"/>
        </w:object>
      </w:r>
      <w:r w:rsidRPr="00C62B23">
        <w:t xml:space="preserve"> </w:t>
      </w:r>
      <w:r w:rsidR="00DD74D5" w:rsidRPr="00DD74D5">
        <w:rPr>
          <w:position w:val="-6"/>
        </w:rPr>
        <w:object w:dxaOrig="185" w:dyaOrig="180" w14:anchorId="0AA5DBCD">
          <v:shape id="_x0000_i3828" type="#_x0000_t75" style="width:9.2pt;height:9.2pt" o:ole="">
            <v:imagedata r:id="rId320" o:title=""/>
          </v:shape>
          <o:OLEObject Type="Embed" ProgID="RadicalPie.Application.1" ShapeID="_x0000_i3828" DrawAspect="Content" ObjectID="_1822840295" r:id="rId640"/>
        </w:object>
      </w:r>
      <w:r w:rsidRPr="00C62B23">
        <w:t xml:space="preserve"> denote the coordinates of the electron, and </w:t>
      </w:r>
      <w:r w:rsidR="00DD74D5" w:rsidRPr="00DD74D5">
        <w:rPr>
          <w:position w:val="-6"/>
        </w:rPr>
        <w:object w:dxaOrig="145" w:dyaOrig="180" w14:anchorId="17EDF5A2">
          <v:shape id="_x0000_i3830" type="#_x0000_t75" style="width:7.55pt;height:9.2pt" o:ole="">
            <v:imagedata r:id="rId641" o:title=""/>
          </v:shape>
          <o:OLEObject Type="Embed" ProgID="RadicalPie.Application.1" ShapeID="_x0000_i3830" DrawAspect="Content" ObjectID="_1822840296" r:id="rId642"/>
        </w:object>
      </w:r>
      <w:r w:rsidRPr="00C62B23">
        <w:t xml:space="preserve"> the mass of the electron, as long as its motion is slow.</w:t>
      </w:r>
    </w:p>
    <w:p w14:paraId="7626DBDB" w14:textId="69A0C6E7" w:rsidR="00C62B23" w:rsidRPr="00C62B23" w:rsidRDefault="00C62B23" w:rsidP="00C62B23">
      <w:r w:rsidRPr="00C62B23">
        <w:lastRenderedPageBreak/>
        <w:t xml:space="preserve">Now, secondly, let the velocity of the electron at a given epoch be </w:t>
      </w:r>
      <w:r w:rsidR="00DD74D5" w:rsidRPr="00DD74D5">
        <w:rPr>
          <w:position w:val="-2"/>
        </w:rPr>
        <w:object w:dxaOrig="119" w:dyaOrig="141" w14:anchorId="1EF4F722">
          <v:shape id="_x0000_i3832" type="#_x0000_t75" style="width:5.85pt;height:6.7pt" o:ole="">
            <v:imagedata r:id="rId62" o:title=""/>
          </v:shape>
          <o:OLEObject Type="Embed" ProgID="RadicalPie.Application.1" ShapeID="_x0000_i3832" DrawAspect="Content" ObjectID="_1822840297" r:id="rId643"/>
        </w:object>
      </w:r>
      <w:r w:rsidRPr="00C62B23">
        <w:t>. We seek the law of motion of the electron in the immediately ensuing instants of time.</w:t>
      </w:r>
    </w:p>
    <w:p w14:paraId="4BCD4842" w14:textId="3FE1D7CA" w:rsidR="00C62B23" w:rsidRPr="00C62B23" w:rsidRDefault="00C62B23" w:rsidP="00C62B23">
      <w:r w:rsidRPr="00C62B23">
        <w:t xml:space="preserve">Without affecting the general character of our considerations, we may and will assume that the electron, at the moment when we give it our attention, is at the origin of the coordinates, and moves with the velocity </w:t>
      </w:r>
      <w:r w:rsidR="00DD74D5" w:rsidRPr="00DD74D5">
        <w:rPr>
          <w:position w:val="-2"/>
        </w:rPr>
        <w:object w:dxaOrig="119" w:dyaOrig="141" w14:anchorId="36B99E6E">
          <v:shape id="_x0000_i3834" type="#_x0000_t75" style="width:5.85pt;height:6.7pt" o:ole="">
            <v:imagedata r:id="rId62" o:title=""/>
          </v:shape>
          <o:OLEObject Type="Embed" ProgID="RadicalPie.Application.1" ShapeID="_x0000_i3834" DrawAspect="Content" ObjectID="_1822840298" r:id="rId644"/>
        </w:object>
      </w:r>
      <w:r w:rsidRPr="00C62B23">
        <w:t xml:space="preserve"> along the </w:t>
      </w:r>
      <w:r w:rsidR="00DD74D5" w:rsidRPr="00DD74D5">
        <w:object w:dxaOrig="198" w:dyaOrig="180" w14:anchorId="09FFBBF4">
          <v:shape id="_x0000_i3836" type="#_x0000_t75" style="width:10.05pt;height:9.2pt" o:ole="">
            <v:imagedata r:id="rId60" o:title=""/>
          </v:shape>
          <o:OLEObject Type="Embed" ProgID="RadicalPie.Application.1" ShapeID="_x0000_i3836" DrawAspect="Content" ObjectID="_1822840299" r:id="rId645"/>
        </w:object>
      </w:r>
      <w:r w:rsidRPr="00C62B23">
        <w:t xml:space="preserve">-axis of the system </w:t>
      </w:r>
      <w:r w:rsidR="00DD74D5" w:rsidRPr="00DD74D5">
        <w:object w:dxaOrig="207" w:dyaOrig="180" w14:anchorId="32DA38E3">
          <v:shape id="_x0000_i3838" type="#_x0000_t75" style="width:10.05pt;height:9.2pt" o:ole="">
            <v:imagedata r:id="rId93" o:title=""/>
          </v:shape>
          <o:OLEObject Type="Embed" ProgID="RadicalPie.Application.1" ShapeID="_x0000_i3838" DrawAspect="Content" ObjectID="_1822840300" r:id="rId646"/>
        </w:object>
      </w:r>
      <w:r w:rsidRPr="00C62B23">
        <w:t>. It is then clear that at the given moment (</w:t>
      </w:r>
      <w:r w:rsidR="00DD74D5" w:rsidRPr="00DD74D5">
        <w:rPr>
          <w:i/>
          <w:iCs/>
          <w:position w:val="-2"/>
        </w:rPr>
        <w:object w:dxaOrig="537" w:dyaOrig="181" w14:anchorId="78C52D9C">
          <v:shape id="_x0000_i3840" type="#_x0000_t75" style="width:26.8pt;height:9.2pt" o:ole="">
            <v:imagedata r:id="rId180" o:title=""/>
          </v:shape>
          <o:OLEObject Type="Embed" ProgID="RadicalPie.Application.1" ShapeID="_x0000_i3840" DrawAspect="Content" ObjectID="_1822840301" r:id="rId647"/>
        </w:object>
      </w:r>
      <w:r w:rsidRPr="00C62B23">
        <w:t xml:space="preserve">) the electron is at rest relatively to a system </w:t>
      </w:r>
      <w:r w:rsidR="00DD74D5" w:rsidRPr="00DD74D5">
        <w:rPr>
          <w:position w:val="-2"/>
        </w:rPr>
        <w:object w:dxaOrig="121" w:dyaOrig="201" w14:anchorId="3F73AF03">
          <v:shape id="_x0000_i3842" type="#_x0000_t75" style="width:5.85pt;height:10.05pt" o:ole="">
            <v:imagedata r:id="rId89" o:title=""/>
          </v:shape>
          <o:OLEObject Type="Embed" ProgID="RadicalPie.Application.1" ShapeID="_x0000_i3842" DrawAspect="Content" ObjectID="_1822840302" r:id="rId648"/>
        </w:object>
      </w:r>
      <w:r w:rsidRPr="00C62B23">
        <w:t xml:space="preserve"> which is in parallel motion with velocity </w:t>
      </w:r>
      <w:r w:rsidRPr="00C62B23">
        <w:rPr>
          <w:i/>
          <w:iCs/>
        </w:rPr>
        <w:t>v</w:t>
      </w:r>
      <w:r w:rsidRPr="00C62B23">
        <w:t xml:space="preserve"> along the </w:t>
      </w:r>
      <w:r w:rsidR="00DD74D5" w:rsidRPr="00DD74D5">
        <w:object w:dxaOrig="198" w:dyaOrig="180" w14:anchorId="540DCAF3">
          <v:shape id="_x0000_i3844" type="#_x0000_t75" style="width:10.05pt;height:9.2pt" o:ole="">
            <v:imagedata r:id="rId60" o:title=""/>
          </v:shape>
          <o:OLEObject Type="Embed" ProgID="RadicalPie.Application.1" ShapeID="_x0000_i3844" DrawAspect="Content" ObjectID="_1822840303" r:id="rId649"/>
        </w:object>
      </w:r>
      <w:r w:rsidRPr="00C62B23">
        <w:t>-axis.</w:t>
      </w:r>
    </w:p>
    <w:p w14:paraId="1D59F4CE" w14:textId="2BA3FFCF" w:rsidR="00C62B23" w:rsidRPr="00C62B23" w:rsidRDefault="00C62B23" w:rsidP="00C62B23">
      <w:r w:rsidRPr="00C62B23">
        <w:t xml:space="preserve">From the above assumption, in combination with the principle of relativity, it is clear that in the immediately ensuing time (for small values of </w:t>
      </w:r>
      <w:r w:rsidR="00DD74D5" w:rsidRPr="00DD74D5">
        <w:rPr>
          <w:position w:val="-2"/>
        </w:rPr>
        <w:object w:dxaOrig="90" w:dyaOrig="181" w14:anchorId="302FA358">
          <v:shape id="_x0000_i3846" type="#_x0000_t75" style="width:4.2pt;height:9.2pt" o:ole="">
            <v:imagedata r:id="rId69" o:title=""/>
          </v:shape>
          <o:OLEObject Type="Embed" ProgID="RadicalPie.Application.1" ShapeID="_x0000_i3846" DrawAspect="Content" ObjectID="_1822840304" r:id="rId650"/>
        </w:object>
      </w:r>
      <w:r w:rsidRPr="00C62B23">
        <w:t xml:space="preserve">) the electron, viewed from the system </w:t>
      </w:r>
      <w:r w:rsidRPr="00C62B23">
        <w:rPr>
          <w:i/>
          <w:iCs/>
        </w:rPr>
        <w:t>k</w:t>
      </w:r>
      <w:r w:rsidRPr="00C62B23">
        <w:t>, moves in accordance with the equations:</w:t>
      </w:r>
    </w:p>
    <w:p w14:paraId="1F113ABC" w14:textId="3DE061B5" w:rsidR="00C62B23" w:rsidRPr="00C62B23" w:rsidRDefault="00C62B23" w:rsidP="00C62B23">
      <w:pPr>
        <w:pStyle w:val="Equation"/>
      </w:pPr>
      <w:r w:rsidRPr="00C62B23">
        <w:tab/>
      </w:r>
      <w:r w:rsidR="00DD74D5" w:rsidRPr="00DD74D5">
        <w:rPr>
          <w:position w:val="-90"/>
        </w:rPr>
        <w:object w:dxaOrig="1271" w:dyaOrig="1960" w14:anchorId="2E9A435B">
          <v:shape id="_x0000_i3848" type="#_x0000_t75" style="width:63.65pt;height:97.95pt" o:ole="">
            <v:imagedata r:id="rId651" o:title=""/>
          </v:shape>
          <o:OLEObject Type="Embed" ProgID="RadicalPie.Application.1" ShapeID="_x0000_i3848" DrawAspect="Content" ObjectID="_1822840305" r:id="rId652"/>
        </w:object>
      </w:r>
      <w:r w:rsidRPr="00C62B23">
        <w:tab/>
        <w:t>(</w:t>
      </w:r>
      <w:fldSimple w:instr=" seq equation ">
        <w:r w:rsidR="00482B1B">
          <w:rPr>
            <w:noProof/>
          </w:rPr>
          <w:t>82</w:t>
        </w:r>
      </w:fldSimple>
      <w:r w:rsidRPr="00C62B23">
        <w:t>)</w:t>
      </w:r>
    </w:p>
    <w:p w14:paraId="7307051A" w14:textId="124B2058" w:rsidR="00C62B23" w:rsidRPr="00C62B23" w:rsidRDefault="00C62B23" w:rsidP="00C62B23">
      <w:r w:rsidRPr="00C62B23">
        <w:t xml:space="preserve">in which the symbols </w:t>
      </w:r>
      <w:r w:rsidR="00DD74D5" w:rsidRPr="00DD74D5">
        <w:rPr>
          <w:position w:val="-6"/>
        </w:rPr>
        <w:object w:dxaOrig="1946" w:dyaOrig="260" w14:anchorId="6F16D279">
          <v:shape id="_x0000_i3850" type="#_x0000_t75" style="width:97.1pt;height:13.4pt" o:ole="">
            <v:imagedata r:id="rId653" o:title=""/>
          </v:shape>
          <o:OLEObject Type="Embed" ProgID="RadicalPie.Application.1" ShapeID="_x0000_i3850" DrawAspect="Content" ObjectID="_1822840306" r:id="rId654"/>
        </w:object>
      </w:r>
      <w:r w:rsidRPr="00C62B23">
        <w:t xml:space="preserve"> refer to the system </w:t>
      </w:r>
      <w:r w:rsidR="00DD74D5" w:rsidRPr="00DD74D5">
        <w:rPr>
          <w:position w:val="-2"/>
        </w:rPr>
        <w:object w:dxaOrig="121" w:dyaOrig="201" w14:anchorId="599552AF">
          <v:shape id="_x0000_i3852" type="#_x0000_t75" style="width:5.85pt;height:10.05pt" o:ole="">
            <v:imagedata r:id="rId89" o:title=""/>
          </v:shape>
          <o:OLEObject Type="Embed" ProgID="RadicalPie.Application.1" ShapeID="_x0000_i3852" DrawAspect="Content" ObjectID="_1822840307" r:id="rId655"/>
        </w:object>
      </w:r>
      <w:r w:rsidRPr="00C62B23">
        <w:t xml:space="preserve">. If, further, we decide that when </w:t>
      </w:r>
      <w:r w:rsidR="00DD74D5" w:rsidRPr="00DD74D5">
        <w:rPr>
          <w:position w:val="-6"/>
        </w:rPr>
        <w:object w:dxaOrig="1877" w:dyaOrig="221" w14:anchorId="5091DE9D">
          <v:shape id="_x0000_i3854" type="#_x0000_t75" style="width:93.75pt;height:10.9pt" o:ole="">
            <v:imagedata r:id="rId243" o:title=""/>
          </v:shape>
          <o:OLEObject Type="Embed" ProgID="RadicalPie.Application.1" ShapeID="_x0000_i3854" DrawAspect="Content" ObjectID="_1822840308" r:id="rId656"/>
        </w:object>
      </w:r>
      <w:r w:rsidRPr="00C62B23">
        <w:t xml:space="preserve">  then </w:t>
      </w:r>
      <w:r w:rsidR="00DD74D5" w:rsidRPr="00DD74D5">
        <w:rPr>
          <w:position w:val="-6"/>
        </w:rPr>
        <w:object w:dxaOrig="1890" w:dyaOrig="240" w14:anchorId="0715FB1D">
          <v:shape id="_x0000_i3856" type="#_x0000_t75" style="width:94.6pt;height:11.7pt" o:ole="">
            <v:imagedata r:id="rId657" o:title=""/>
          </v:shape>
          <o:OLEObject Type="Embed" ProgID="RadicalPie.Application.1" ShapeID="_x0000_i3856" DrawAspect="Content" ObjectID="_1822840309" r:id="rId658"/>
        </w:object>
      </w:r>
      <w:r w:rsidRPr="00C62B23">
        <w:t xml:space="preserve">, the transformation equations of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482B1B">
        <w:t>2.1</w:t>
      </w:r>
      <w:r w:rsidRPr="00C62B23">
        <w:fldChar w:fldCharType="end"/>
      </w:r>
      <w:r w:rsidRPr="00C62B23">
        <w:t xml:space="preserve"> hold good, so that we have:</w:t>
      </w:r>
    </w:p>
    <w:p w14:paraId="6F5BA93C" w14:textId="27116305" w:rsidR="00C62B23" w:rsidRPr="00C62B23" w:rsidRDefault="00C62B23" w:rsidP="00C62B23">
      <w:pPr>
        <w:pStyle w:val="Equation"/>
      </w:pPr>
      <w:r w:rsidRPr="00C62B23">
        <w:tab/>
      </w:r>
      <w:r w:rsidR="00DD74D5" w:rsidRPr="00DD74D5">
        <w:rPr>
          <w:position w:val="-108"/>
        </w:rPr>
        <w:object w:dxaOrig="3997" w:dyaOrig="2280" w14:anchorId="714F4559">
          <v:shape id="_x0000_i3858" type="#_x0000_t75" style="width:200.1pt;height:113.85pt" o:ole="">
            <v:imagedata r:id="rId659" o:title=""/>
          </v:shape>
          <o:OLEObject Type="Embed" ProgID="RadicalPie.Application.1" ShapeID="_x0000_i3858" DrawAspect="Content" ObjectID="_1822840310" r:id="rId660"/>
        </w:object>
      </w:r>
      <w:r w:rsidRPr="00C62B23">
        <w:t xml:space="preserve"> </w:t>
      </w:r>
      <w:r w:rsidRPr="00C62B23">
        <w:tab/>
        <w:t>(</w:t>
      </w:r>
      <w:fldSimple w:instr=" seq equation ">
        <w:r w:rsidR="00482B1B">
          <w:rPr>
            <w:noProof/>
          </w:rPr>
          <w:t>83</w:t>
        </w:r>
      </w:fldSimple>
      <w:r w:rsidRPr="00C62B23">
        <w:t>)</w:t>
      </w:r>
    </w:p>
    <w:p w14:paraId="2A784721" w14:textId="60F0C482" w:rsidR="00C62B23" w:rsidRPr="00C62B23" w:rsidRDefault="00C62B23" w:rsidP="00C62B23">
      <w:r w:rsidRPr="00C62B23">
        <w:t xml:space="preserve">With the help of these equations, we transform the above equations of motion from system </w:t>
      </w:r>
      <w:r w:rsidR="00DD74D5" w:rsidRPr="00DD74D5">
        <w:rPr>
          <w:position w:val="-2"/>
        </w:rPr>
        <w:object w:dxaOrig="121" w:dyaOrig="201" w14:anchorId="092461EB">
          <v:shape id="_x0000_i3860" type="#_x0000_t75" style="width:5.85pt;height:10.05pt" o:ole="">
            <v:imagedata r:id="rId89" o:title=""/>
          </v:shape>
          <o:OLEObject Type="Embed" ProgID="RadicalPie.Application.1" ShapeID="_x0000_i3860" DrawAspect="Content" ObjectID="_1822840311" r:id="rId661"/>
        </w:object>
      </w:r>
      <w:r w:rsidRPr="00C62B23">
        <w:t xml:space="preserve"> to system </w:t>
      </w:r>
      <w:r w:rsidR="00DD74D5" w:rsidRPr="00DD74D5">
        <w:object w:dxaOrig="207" w:dyaOrig="180" w14:anchorId="53CD2E24">
          <v:shape id="_x0000_i3862" type="#_x0000_t75" style="width:10.05pt;height:9.2pt" o:ole="">
            <v:imagedata r:id="rId93" o:title=""/>
          </v:shape>
          <o:OLEObject Type="Embed" ProgID="RadicalPie.Application.1" ShapeID="_x0000_i3862" DrawAspect="Content" ObjectID="_1822840312" r:id="rId662"/>
        </w:object>
      </w:r>
      <w:r w:rsidRPr="00C62B23">
        <w:t>, and obtain:</w:t>
      </w:r>
    </w:p>
    <w:p w14:paraId="634D78DB" w14:textId="15E56F47" w:rsidR="00C62B23" w:rsidRPr="00C62B23" w:rsidRDefault="00C62B23" w:rsidP="00C62B23">
      <w:pPr>
        <w:pStyle w:val="Equation"/>
      </w:pPr>
      <w:r w:rsidRPr="00C62B23">
        <w:tab/>
      </w:r>
      <w:r w:rsidR="00DD74D5" w:rsidRPr="00DD74D5">
        <w:rPr>
          <w:position w:val="-100"/>
        </w:rPr>
        <w:object w:dxaOrig="2435" w:dyaOrig="2120" w14:anchorId="016FF6A5">
          <v:shape id="_x0000_i3864" type="#_x0000_t75" style="width:121.4pt;height:106.35pt" o:ole="">
            <v:imagedata r:id="rId663" o:title=""/>
          </v:shape>
          <o:OLEObject Type="Embed" ProgID="RadicalPie.Application.1" ShapeID="_x0000_i3864" DrawAspect="Content" ObjectID="_1822840313" r:id="rId664"/>
        </w:object>
      </w:r>
      <w:r w:rsidRPr="00C62B23">
        <w:t xml:space="preserve"> </w:t>
      </w:r>
      <w:r w:rsidRPr="00C62B23">
        <w:tab/>
        <w:t>(</w:t>
      </w:r>
      <w:bookmarkStart w:id="10" w:name="eq_electronFrom_k_to_K"/>
      <w:r w:rsidRPr="00C62B23">
        <w:fldChar w:fldCharType="begin"/>
      </w:r>
      <w:r w:rsidRPr="00C62B23">
        <w:instrText xml:space="preserve"> seq equation </w:instrText>
      </w:r>
      <w:r w:rsidRPr="00C62B23">
        <w:fldChar w:fldCharType="separate"/>
      </w:r>
      <w:r w:rsidR="00482B1B">
        <w:rPr>
          <w:noProof/>
        </w:rPr>
        <w:t>84</w:t>
      </w:r>
      <w:r w:rsidRPr="00C62B23">
        <w:fldChar w:fldCharType="end"/>
      </w:r>
      <w:bookmarkEnd w:id="10"/>
      <w:r w:rsidRPr="00C62B23">
        <w:t>)</w:t>
      </w:r>
    </w:p>
    <w:p w14:paraId="2E22486B" w14:textId="30E55CB4" w:rsidR="00C62B23" w:rsidRPr="00C62B23" w:rsidRDefault="00C62B23" w:rsidP="00C62B23">
      <w:r w:rsidRPr="00C62B23">
        <w:t>Taking the ordinary point of view, we now inquire as to the “longitudinal” and the “transverse” mass of the moving electron. We write the equations (</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t>) in the form</w:t>
      </w:r>
    </w:p>
    <w:p w14:paraId="7441090F" w14:textId="0F44F89A" w:rsidR="00C62B23" w:rsidRPr="00C62B23" w:rsidRDefault="00C62B23" w:rsidP="00C62B23">
      <w:pPr>
        <w:pStyle w:val="Equation"/>
      </w:pPr>
      <w:r w:rsidRPr="00C62B23">
        <w:lastRenderedPageBreak/>
        <w:tab/>
      </w:r>
      <w:r w:rsidR="00DD74D5" w:rsidRPr="00DD74D5">
        <w:rPr>
          <w:position w:val="-92"/>
        </w:rPr>
        <w:object w:dxaOrig="3217" w:dyaOrig="1980" w14:anchorId="3F55CA12">
          <v:shape id="_x0000_i3866" type="#_x0000_t75" style="width:160.75pt;height:98.8pt" o:ole="">
            <v:imagedata r:id="rId665" o:title=""/>
          </v:shape>
          <o:OLEObject Type="Embed" ProgID="RadicalPie.Application.1" ShapeID="_x0000_i3866" DrawAspect="Content" ObjectID="_1822840314" r:id="rId666"/>
        </w:object>
      </w:r>
      <w:r w:rsidRPr="00C62B23">
        <w:t xml:space="preserve"> </w:t>
      </w:r>
      <w:r w:rsidRPr="00C62B23">
        <w:tab/>
        <w:t>(</w:t>
      </w:r>
      <w:fldSimple w:instr=" seq equation ">
        <w:r w:rsidR="00482B1B">
          <w:rPr>
            <w:noProof/>
          </w:rPr>
          <w:t>85</w:t>
        </w:r>
      </w:fldSimple>
      <w:r w:rsidRPr="00C62B23">
        <w:t>)</w:t>
      </w:r>
    </w:p>
    <w:p w14:paraId="7E057CA1" w14:textId="695A81ED" w:rsidR="00C62B23" w:rsidRPr="00C62B23" w:rsidRDefault="00C62B23" w:rsidP="00C62B23">
      <w:r w:rsidRPr="00C62B23">
        <w:t xml:space="preserve">and remark firstly that </w:t>
      </w:r>
      <w:r w:rsidR="00DD74D5" w:rsidRPr="00DD74D5">
        <w:rPr>
          <w:position w:val="-6"/>
        </w:rPr>
        <w:object w:dxaOrig="371" w:dyaOrig="260" w14:anchorId="5935DBDF">
          <v:shape id="_x0000_i3868" type="#_x0000_t75" style="width:18.4pt;height:13.4pt" o:ole="">
            <v:imagedata r:id="rId667" o:title=""/>
          </v:shape>
          <o:OLEObject Type="Embed" ProgID="RadicalPie.Application.1" ShapeID="_x0000_i3868" DrawAspect="Content" ObjectID="_1822840315" r:id="rId668"/>
        </w:object>
      </w:r>
      <w:r w:rsidRPr="00C62B23">
        <w:t xml:space="preserve"> </w:t>
      </w:r>
      <w:r w:rsidR="00DD74D5" w:rsidRPr="00DD74D5">
        <w:rPr>
          <w:position w:val="-6"/>
        </w:rPr>
        <w:object w:dxaOrig="406" w:dyaOrig="260" w14:anchorId="0240DC52">
          <v:shape id="_x0000_i3870" type="#_x0000_t75" style="width:20.1pt;height:13.4pt" o:ole="">
            <v:imagedata r:id="rId669" o:title=""/>
          </v:shape>
          <o:OLEObject Type="Embed" ProgID="RadicalPie.Application.1" ShapeID="_x0000_i3870" DrawAspect="Content" ObjectID="_1822840316" r:id="rId670"/>
        </w:object>
      </w:r>
      <w:r w:rsidRPr="00C62B23">
        <w:t xml:space="preserve"> </w:t>
      </w:r>
      <w:r w:rsidR="00DD74D5" w:rsidRPr="00DD74D5">
        <w:rPr>
          <w:position w:val="-2"/>
        </w:rPr>
        <w:object w:dxaOrig="352" w:dyaOrig="221" w14:anchorId="0D50F542">
          <v:shape id="_x0000_i3872" type="#_x0000_t75" style="width:17.6pt;height:10.9pt" o:ole="">
            <v:imagedata r:id="rId671" o:title=""/>
          </v:shape>
          <o:OLEObject Type="Embed" ProgID="RadicalPie.Application.1" ShapeID="_x0000_i3872" DrawAspect="Content" ObjectID="_1822840317" r:id="rId672"/>
        </w:object>
      </w:r>
      <w:r w:rsidRPr="00C62B23">
        <w:t xml:space="preserve"> are the components of the ponderomotive force acting upon the electron, and are so indeed as viewed in a system moving at the moment with the electron, with the same velocity as the electron. (This force might be measured, for example, by a spring balance at rest in the last-mentioned system.) Now if we call this force simply “the force acting upon the electron,” and maintain the equation</w:t>
      </w:r>
    </w:p>
    <w:p w14:paraId="338B3A2E" w14:textId="128315E9" w:rsidR="00C62B23" w:rsidRPr="00C62B23" w:rsidRDefault="00C62B23" w:rsidP="00C62B23">
      <w:pPr>
        <w:pStyle w:val="Equation"/>
      </w:pPr>
      <w:r w:rsidRPr="00C62B23">
        <w:tab/>
      </w:r>
      <w:r w:rsidR="00DD74D5" w:rsidRPr="00DD74D5">
        <w:rPr>
          <w:position w:val="-2"/>
        </w:rPr>
        <w:object w:dxaOrig="3023" w:dyaOrig="201" w14:anchorId="75DD92AF">
          <v:shape id="_x0000_i3874" type="#_x0000_t75" style="width:151.55pt;height:10.05pt" o:ole="">
            <v:imagedata r:id="rId673" o:title=""/>
          </v:shape>
          <o:OLEObject Type="Embed" ProgID="RadicalPie.Application.1" ShapeID="_x0000_i3874" DrawAspect="Content" ObjectID="_1822840318" r:id="rId674"/>
        </w:object>
      </w:r>
      <w:r w:rsidRPr="00C62B23">
        <w:t xml:space="preserve"> </w:t>
      </w:r>
      <w:r w:rsidRPr="00C62B23">
        <w:tab/>
        <w:t>(</w:t>
      </w:r>
      <w:fldSimple w:instr=" seq equation ">
        <w:r w:rsidR="00482B1B">
          <w:rPr>
            <w:noProof/>
          </w:rPr>
          <w:t>86</w:t>
        </w:r>
      </w:fldSimple>
      <w:r w:rsidRPr="00C62B23">
        <w:t>)</w:t>
      </w:r>
    </w:p>
    <w:p w14:paraId="7F43BCC4" w14:textId="4409142C" w:rsidR="00C62B23" w:rsidRPr="00C62B23" w:rsidRDefault="00C62B23" w:rsidP="00C62B23">
      <w:r w:rsidRPr="00C62B23">
        <w:t xml:space="preserve">and if we also decide that the accelerations are to be measured in the stationary system </w:t>
      </w:r>
      <w:r w:rsidR="00DD74D5" w:rsidRPr="00DD74D5">
        <w:object w:dxaOrig="207" w:dyaOrig="180" w14:anchorId="50512CC3">
          <v:shape id="_x0000_i3876" type="#_x0000_t75" style="width:10.05pt;height:9.2pt" o:ole="">
            <v:imagedata r:id="rId93" o:title=""/>
          </v:shape>
          <o:OLEObject Type="Embed" ProgID="RadicalPie.Application.1" ShapeID="_x0000_i3876" DrawAspect="Content" ObjectID="_1822840319" r:id="rId675"/>
        </w:object>
      </w:r>
      <w:r w:rsidRPr="00C62B23">
        <w:t>, we derive from the above equations:</w:t>
      </w:r>
    </w:p>
    <w:p w14:paraId="64ADA509" w14:textId="6C3B324D" w:rsidR="00C62B23" w:rsidRPr="00C62B23" w:rsidRDefault="00C62B23" w:rsidP="00C62B23">
      <w:pPr>
        <w:pStyle w:val="Equation"/>
      </w:pPr>
      <w:r w:rsidRPr="00C62B23">
        <w:tab/>
      </w:r>
      <w:r w:rsidR="00DD74D5" w:rsidRPr="00DD74D5">
        <w:rPr>
          <w:position w:val="-102"/>
        </w:rPr>
        <w:object w:dxaOrig="3851" w:dyaOrig="2081" w14:anchorId="552F26CE">
          <v:shape id="_x0000_i3878" type="#_x0000_t75" style="width:192.55pt;height:103.8pt" o:ole="">
            <v:imagedata r:id="rId676" o:title=""/>
          </v:shape>
          <o:OLEObject Type="Embed" ProgID="RadicalPie.Application.1" ShapeID="_x0000_i3878" DrawAspect="Content" ObjectID="_1822840320" r:id="rId677"/>
        </w:object>
      </w:r>
      <w:r w:rsidRPr="00C62B23">
        <w:t xml:space="preserve"> </w:t>
      </w:r>
      <w:r w:rsidRPr="00C62B23">
        <w:tab/>
        <w:t>(</w:t>
      </w:r>
      <w:fldSimple w:instr=" seq equation ">
        <w:r w:rsidR="00482B1B">
          <w:rPr>
            <w:noProof/>
          </w:rPr>
          <w:t>87</w:t>
        </w:r>
      </w:fldSimple>
      <w:r w:rsidRPr="00C62B23">
        <w:t>)</w:t>
      </w:r>
    </w:p>
    <w:p w14:paraId="74A13198" w14:textId="77777777" w:rsidR="00C62B23" w:rsidRPr="00C62B23" w:rsidRDefault="00C62B23" w:rsidP="00C62B23">
      <w:r w:rsidRPr="00C62B23">
        <w:t>With a different definition of force and acceleration we should naturally obtain other values for the masses. This shows us that in comparing different theories of the motion of the electron we must proceed very cautiously.</w:t>
      </w:r>
    </w:p>
    <w:p w14:paraId="66F88090" w14:textId="77777777" w:rsidR="00C62B23" w:rsidRPr="00C62B23" w:rsidRDefault="00C62B23" w:rsidP="00C62B23">
      <w:r w:rsidRPr="00C62B23">
        <w:t xml:space="preserve">We remark that these results as to the mass are also valid for ponderable material points, because a ponderable material point can be made into an electron (in our sense of the word) by the addition of an electric charge, </w:t>
      </w:r>
      <w:r w:rsidRPr="00C62B23">
        <w:rPr>
          <w:i/>
          <w:iCs/>
        </w:rPr>
        <w:t>no matter how small</w:t>
      </w:r>
      <w:r w:rsidRPr="00C62B23">
        <w:t>.</w:t>
      </w:r>
    </w:p>
    <w:p w14:paraId="66690753" w14:textId="0C213C90" w:rsidR="00C62B23" w:rsidRPr="00C62B23" w:rsidRDefault="00C62B23" w:rsidP="00C62B23">
      <w:r w:rsidRPr="00C62B23">
        <w:t xml:space="preserve">We will now determine the kinetic energy of the electron. If an electron moves from rest at the origin of coordinates of the system </w:t>
      </w:r>
      <w:r w:rsidR="00DD74D5" w:rsidRPr="00DD74D5">
        <w:object w:dxaOrig="207" w:dyaOrig="180" w14:anchorId="0CF0913E">
          <v:shape id="_x0000_i3880" type="#_x0000_t75" style="width:10.05pt;height:9.2pt" o:ole="">
            <v:imagedata r:id="rId93" o:title=""/>
          </v:shape>
          <o:OLEObject Type="Embed" ProgID="RadicalPie.Application.1" ShapeID="_x0000_i3880" DrawAspect="Content" ObjectID="_1822840321" r:id="rId678"/>
        </w:object>
      </w:r>
      <w:r w:rsidRPr="00C62B23">
        <w:t xml:space="preserve"> along the </w:t>
      </w:r>
      <w:r w:rsidR="00DD74D5" w:rsidRPr="00DD74D5">
        <w:object w:dxaOrig="198" w:dyaOrig="180" w14:anchorId="0400BA4A">
          <v:shape id="_x0000_i3882" type="#_x0000_t75" style="width:10.05pt;height:9.2pt" o:ole="">
            <v:imagedata r:id="rId60" o:title=""/>
          </v:shape>
          <o:OLEObject Type="Embed" ProgID="RadicalPie.Application.1" ShapeID="_x0000_i3882" DrawAspect="Content" ObjectID="_1822840322" r:id="rId679"/>
        </w:object>
      </w:r>
      <w:r w:rsidRPr="00C62B23">
        <w:t xml:space="preserve"> -axis under the action of an electrostatic force </w:t>
      </w:r>
      <w:r w:rsidR="00DD74D5" w:rsidRPr="00DD74D5">
        <w:object w:dxaOrig="198" w:dyaOrig="180" w14:anchorId="2AF7564A">
          <v:shape id="_x0000_i3884" type="#_x0000_t75" style="width:10.05pt;height:9.2pt" o:ole="">
            <v:imagedata r:id="rId60" o:title=""/>
          </v:shape>
          <o:OLEObject Type="Embed" ProgID="RadicalPie.Application.1" ShapeID="_x0000_i3884" DrawAspect="Content" ObjectID="_1822840323" r:id="rId680"/>
        </w:object>
      </w:r>
      <w:r w:rsidRPr="00C62B23">
        <w:t xml:space="preserve">, it is clear that the energy withdrawn from the electrostatic field has the value </w:t>
      </w:r>
      <w:r w:rsidR="00DD74D5" w:rsidRPr="00DD74D5">
        <w:rPr>
          <w:position w:val="-8"/>
        </w:rPr>
        <w:object w:dxaOrig="726" w:dyaOrig="281" w14:anchorId="6DB63191">
          <v:shape id="_x0000_i3886" type="#_x0000_t75" style="width:36pt;height:14.25pt" o:ole="">
            <v:imagedata r:id="rId681" o:title=""/>
          </v:shape>
          <o:OLEObject Type="Embed" ProgID="RadicalPie.Application.1" ShapeID="_x0000_i3886" DrawAspect="Content" ObjectID="_1822840324" r:id="rId682"/>
        </w:object>
      </w:r>
      <w:r w:rsidRPr="00C62B23">
        <w:t xml:space="preserve">. As the electron is to be slowly accelerated, and consequently may not give off any energy in the form of radiation, the energy withdrawn from the electrostatic field must be put down as equal to the energy of motion </w:t>
      </w:r>
      <w:r w:rsidR="00DD74D5" w:rsidRPr="00DD74D5">
        <w:rPr>
          <w:position w:val="-2"/>
        </w:rPr>
        <w:object w:dxaOrig="270" w:dyaOrig="201" w14:anchorId="01987BF8">
          <v:shape id="_x0000_i3888" type="#_x0000_t75" style="width:13.4pt;height:10.05pt" o:ole="">
            <v:imagedata r:id="rId683" o:title=""/>
          </v:shape>
          <o:OLEObject Type="Embed" ProgID="RadicalPie.Application.1" ShapeID="_x0000_i3888" DrawAspect="Content" ObjectID="_1822840325" r:id="rId684"/>
        </w:object>
      </w:r>
      <w:r w:rsidRPr="00C62B23">
        <w:t xml:space="preserve"> of the electron. Bearing in mind that during the whole process of motion which we are considering, the first of the equations (</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t>) applies, we therefore obtain:</w:t>
      </w:r>
    </w:p>
    <w:p w14:paraId="664AF462" w14:textId="7FA9C1C9" w:rsidR="00C62B23" w:rsidRPr="00C62B23" w:rsidRDefault="00C62B23" w:rsidP="00C62B23">
      <w:pPr>
        <w:pStyle w:val="Equation"/>
      </w:pPr>
      <w:r w:rsidRPr="00C62B23">
        <w:lastRenderedPageBreak/>
        <w:tab/>
      </w:r>
      <w:r w:rsidR="00DD74D5" w:rsidRPr="00DD74D5">
        <w:rPr>
          <w:position w:val="-68"/>
        </w:rPr>
        <w:object w:dxaOrig="5271" w:dyaOrig="1121" w14:anchorId="51D888F9">
          <v:shape id="_x0000_i3890" type="#_x0000_t75" style="width:263.7pt;height:56.1pt" o:ole="">
            <v:imagedata r:id="rId685" o:title=""/>
          </v:shape>
          <o:OLEObject Type="Embed" ProgID="RadicalPie.Application.1" ShapeID="_x0000_i3890" DrawAspect="Content" ObjectID="_1822840326" r:id="rId686"/>
        </w:object>
      </w:r>
      <w:r w:rsidRPr="00C62B23">
        <w:t xml:space="preserve"> </w:t>
      </w:r>
      <w:r w:rsidRPr="00C62B23">
        <w:tab/>
        <w:t>(</w:t>
      </w:r>
      <w:fldSimple w:instr=" seq equation ">
        <w:r w:rsidR="00482B1B">
          <w:rPr>
            <w:noProof/>
          </w:rPr>
          <w:t>88</w:t>
        </w:r>
      </w:fldSimple>
      <w:r w:rsidRPr="00C62B23">
        <w:t>)</w:t>
      </w:r>
    </w:p>
    <w:p w14:paraId="648E4FC1" w14:textId="2E4FDC31" w:rsidR="00C62B23" w:rsidRPr="00C62B23" w:rsidRDefault="00C62B23" w:rsidP="00C62B23">
      <w:r w:rsidRPr="00C62B23">
        <w:t>Thus, when</w:t>
      </w:r>
      <w:r w:rsidRPr="00C62B23">
        <w:rPr>
          <w:i/>
          <w:iCs/>
        </w:rPr>
        <w:t xml:space="preserve"> </w:t>
      </w:r>
      <w:r w:rsidR="00DD74D5" w:rsidRPr="00DD74D5">
        <w:rPr>
          <w:i/>
          <w:iCs/>
          <w:position w:val="-2"/>
        </w:rPr>
        <w:object w:dxaOrig="654" w:dyaOrig="201" w14:anchorId="7B0B94EB">
          <v:shape id="_x0000_i3892" type="#_x0000_t75" style="width:32.65pt;height:10.05pt" o:ole="">
            <v:imagedata r:id="rId333" o:title=""/>
          </v:shape>
          <o:OLEObject Type="Embed" ProgID="RadicalPie.Application.1" ShapeID="_x0000_i3892" DrawAspect="Content" ObjectID="_1822840327" r:id="rId687"/>
        </w:object>
      </w:r>
      <w:r w:rsidRPr="00C62B23">
        <w:t xml:space="preserve">, </w:t>
      </w:r>
      <w:r w:rsidR="00DD74D5" w:rsidRPr="00DD74D5">
        <w:rPr>
          <w:position w:val="-2"/>
        </w:rPr>
        <w:object w:dxaOrig="270" w:dyaOrig="201" w14:anchorId="065CE639">
          <v:shape id="_x0000_i3894" type="#_x0000_t75" style="width:13.4pt;height:10.05pt" o:ole="">
            <v:imagedata r:id="rId683" o:title=""/>
          </v:shape>
          <o:OLEObject Type="Embed" ProgID="RadicalPie.Application.1" ShapeID="_x0000_i3894" DrawAspect="Content" ObjectID="_1822840328" r:id="rId688"/>
        </w:object>
      </w:r>
      <w:r w:rsidRPr="00C62B23">
        <w:t xml:space="preserve"> becomes infinite. Velocities greater than that of light have—as in our previous results—no possibility of existence.</w:t>
      </w:r>
    </w:p>
    <w:p w14:paraId="42969E7E" w14:textId="77777777" w:rsidR="00C62B23" w:rsidRPr="00C62B23" w:rsidRDefault="00C62B23" w:rsidP="00C62B23">
      <w:r w:rsidRPr="00C62B23">
        <w:t>This expression for the kinetic energy must also, by virtue of the argument stated above, apply to ponderable masses as well.</w:t>
      </w:r>
    </w:p>
    <w:p w14:paraId="274B1986" w14:textId="01A1756B" w:rsidR="00C62B23" w:rsidRPr="00C62B23" w:rsidRDefault="00C62B23" w:rsidP="00C62B23">
      <w:r w:rsidRPr="00C62B23">
        <w:t xml:space="preserve">We will now enumerate the properties of the motion of the electron which result from the system of equations </w:t>
      </w:r>
      <w:r w:rsidRPr="00C62B23">
        <w:rPr>
          <w:b/>
          <w:bCs/>
        </w:rPr>
        <w:t>(</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rPr>
          <w:b/>
          <w:bCs/>
        </w:rPr>
        <w:t>)</w:t>
      </w:r>
      <w:r w:rsidRPr="00C62B23">
        <w:t>, and are accessible to experiment.</w:t>
      </w:r>
    </w:p>
    <w:p w14:paraId="071EE3AE" w14:textId="691E36D0" w:rsidR="00C62B23" w:rsidRPr="00C62B23" w:rsidRDefault="00C62B23" w:rsidP="00C62B23">
      <w:r w:rsidRPr="00C62B23">
        <w:t xml:space="preserve">From the second equation of the system </w:t>
      </w:r>
      <w:r w:rsidRPr="00C62B23">
        <w:rPr>
          <w:b/>
          <w:bCs/>
        </w:rPr>
        <w:t>(</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rPr>
          <w:b/>
          <w:bCs/>
        </w:rPr>
        <w:t>)</w:t>
      </w:r>
      <w:r w:rsidRPr="00C62B23">
        <w:t xml:space="preserve"> it follows that an electric force </w:t>
      </w:r>
      <w:r w:rsidR="00DD74D5" w:rsidRPr="00DD74D5">
        <w:object w:dxaOrig="210" w:dyaOrig="180" w14:anchorId="34F8CD15">
          <v:shape id="_x0000_i3896" type="#_x0000_t75" style="width:10.9pt;height:9.2pt" o:ole="">
            <v:imagedata r:id="rId85" o:title=""/>
          </v:shape>
          <o:OLEObject Type="Embed" ProgID="RadicalPie.Application.1" ShapeID="_x0000_i3896" DrawAspect="Content" ObjectID="_1822840329" r:id="rId689"/>
        </w:object>
      </w:r>
      <w:r w:rsidRPr="00C62B23">
        <w:t xml:space="preserve"> and a magnetic force </w:t>
      </w:r>
      <w:r w:rsidR="00DD74D5" w:rsidRPr="00DD74D5">
        <w:object w:dxaOrig="205" w:dyaOrig="180" w14:anchorId="47E07732">
          <v:shape id="_x0000_i3898" type="#_x0000_t75" style="width:10.05pt;height:9.2pt" o:ole="">
            <v:imagedata r:id="rId690" o:title=""/>
          </v:shape>
          <o:OLEObject Type="Embed" ProgID="RadicalPie.Application.1" ShapeID="_x0000_i3898" DrawAspect="Content" ObjectID="_1822840330" r:id="rId691"/>
        </w:object>
      </w:r>
      <w:r w:rsidRPr="00C62B23">
        <w:t xml:space="preserve"> have an equally strong deflective action on an electron moving with the velocity </w:t>
      </w:r>
      <w:r w:rsidR="00DD74D5" w:rsidRPr="00DD74D5">
        <w:rPr>
          <w:i/>
          <w:iCs/>
          <w:position w:val="-2"/>
        </w:rPr>
        <w:object w:dxaOrig="119" w:dyaOrig="141" w14:anchorId="09498778">
          <v:shape id="_x0000_i3900" type="#_x0000_t75" style="width:5.85pt;height:6.7pt" o:ole="">
            <v:imagedata r:id="rId62" o:title=""/>
          </v:shape>
          <o:OLEObject Type="Embed" ProgID="RadicalPie.Application.1" ShapeID="_x0000_i3900" DrawAspect="Content" ObjectID="_1822840331" r:id="rId692"/>
        </w:object>
      </w:r>
      <w:r w:rsidRPr="00C62B23">
        <w:t xml:space="preserve">, when </w:t>
      </w:r>
      <w:r w:rsidR="00DD74D5" w:rsidRPr="00DD74D5">
        <w:rPr>
          <w:position w:val="-4"/>
        </w:rPr>
        <w:object w:dxaOrig="1171" w:dyaOrig="240" w14:anchorId="64DEB2F3">
          <v:shape id="_x0000_i3902" type="#_x0000_t75" style="width:58.6pt;height:11.7pt" o:ole="">
            <v:imagedata r:id="rId693" o:title=""/>
          </v:shape>
          <o:OLEObject Type="Embed" ProgID="RadicalPie.Application.1" ShapeID="_x0000_i3902" DrawAspect="Content" ObjectID="_1822840332" r:id="rId694"/>
        </w:object>
      </w:r>
      <w:r w:rsidRPr="00C62B23">
        <w:t xml:space="preserve"> Thus we see that it is possible by our theory to determine the velocity of the electron from the ratio of the magnetic power of deflection </w:t>
      </w:r>
      <w:r w:rsidR="00DD74D5" w:rsidRPr="00DD74D5">
        <w:rPr>
          <w:position w:val="-6"/>
        </w:rPr>
        <w:object w:dxaOrig="310" w:dyaOrig="240" w14:anchorId="4E84027F">
          <v:shape id="_x0000_i3904" type="#_x0000_t75" style="width:15.9pt;height:11.7pt" o:ole="">
            <v:imagedata r:id="rId695" o:title=""/>
          </v:shape>
          <o:OLEObject Type="Embed" ProgID="RadicalPie.Application.1" ShapeID="_x0000_i3904" DrawAspect="Content" ObjectID="_1822840333" r:id="rId696"/>
        </w:object>
      </w:r>
      <w:r w:rsidRPr="00C62B23">
        <w:t xml:space="preserve"> to the electric power of deflection </w:t>
      </w:r>
      <w:r w:rsidR="00DD74D5" w:rsidRPr="00DD74D5">
        <w:rPr>
          <w:position w:val="-6"/>
        </w:rPr>
        <w:object w:dxaOrig="247" w:dyaOrig="240" w14:anchorId="3960A365">
          <v:shape id="_x0000_i3906" type="#_x0000_t75" style="width:12.55pt;height:11.7pt" o:ole="">
            <v:imagedata r:id="rId697" o:title=""/>
          </v:shape>
          <o:OLEObject Type="Embed" ProgID="RadicalPie.Application.1" ShapeID="_x0000_i3906" DrawAspect="Content" ObjectID="_1822840334" r:id="rId698"/>
        </w:object>
      </w:r>
      <w:r w:rsidRPr="00C62B23">
        <w:t>, for any velocity, by applying the law:</w:t>
      </w:r>
    </w:p>
    <w:p w14:paraId="47112DF4" w14:textId="54B4744E" w:rsidR="00C62B23" w:rsidRPr="00C62B23" w:rsidRDefault="00C62B23" w:rsidP="00C62B23">
      <w:pPr>
        <w:pStyle w:val="Equation"/>
      </w:pPr>
      <w:r w:rsidRPr="00C62B23">
        <w:tab/>
      </w:r>
      <w:r w:rsidR="00DD74D5" w:rsidRPr="00DD74D5">
        <w:rPr>
          <w:position w:val="-24"/>
        </w:rPr>
        <w:object w:dxaOrig="935" w:dyaOrig="561" w14:anchorId="4B692AB0">
          <v:shape id="_x0000_i3908" type="#_x0000_t75" style="width:46.9pt;height:28.45pt" o:ole="">
            <v:imagedata r:id="rId699" o:title=""/>
          </v:shape>
          <o:OLEObject Type="Embed" ProgID="RadicalPie.Application.1" ShapeID="_x0000_i3908" DrawAspect="Content" ObjectID="_1822840335" r:id="rId700"/>
        </w:object>
      </w:r>
      <w:r w:rsidRPr="00C62B23">
        <w:t xml:space="preserve"> </w:t>
      </w:r>
      <w:r w:rsidRPr="00C62B23">
        <w:tab/>
        <w:t>(</w:t>
      </w:r>
      <w:fldSimple w:instr=" seq equation ">
        <w:r w:rsidR="00482B1B">
          <w:rPr>
            <w:noProof/>
          </w:rPr>
          <w:t>89</w:t>
        </w:r>
      </w:fldSimple>
      <w:r w:rsidRPr="00C62B23">
        <w:t>)</w:t>
      </w:r>
    </w:p>
    <w:p w14:paraId="791CB5C4" w14:textId="77777777" w:rsidR="00C62B23" w:rsidRPr="00C62B23" w:rsidRDefault="00C62B23" w:rsidP="00C62B23">
      <w:r w:rsidRPr="00C62B23">
        <w:t>This relationship may be tested experimentally, since the velocity of the electron can be directly measured, e.g. by means of rapidly oscillating electric and magnetic fields.</w:t>
      </w:r>
    </w:p>
    <w:p w14:paraId="5D760F05" w14:textId="0574EF97" w:rsidR="00C62B23" w:rsidRPr="00C62B23" w:rsidRDefault="00C62B23" w:rsidP="00C62B23">
      <w:r w:rsidRPr="00C62B23">
        <w:t xml:space="preserve">From the deduction for the kinetic energy of the electron it follows that between the potential difference, </w:t>
      </w:r>
      <w:r w:rsidR="00DD74D5" w:rsidRPr="00DD74D5">
        <w:object w:dxaOrig="176" w:dyaOrig="180" w14:anchorId="1C978957">
          <v:shape id="_x0000_i3910" type="#_x0000_t75" style="width:9.2pt;height:9.2pt" o:ole="">
            <v:imagedata r:id="rId610" o:title=""/>
          </v:shape>
          <o:OLEObject Type="Embed" ProgID="RadicalPie.Application.1" ShapeID="_x0000_i3910" DrawAspect="Content" ObjectID="_1822840336" r:id="rId701"/>
        </w:object>
      </w:r>
      <w:r w:rsidRPr="00C62B23">
        <w:t xml:space="preserve">, traversed and the acquired velocity </w:t>
      </w:r>
      <w:r w:rsidR="00DD74D5" w:rsidRPr="00DD74D5">
        <w:rPr>
          <w:position w:val="-2"/>
        </w:rPr>
        <w:object w:dxaOrig="119" w:dyaOrig="141" w14:anchorId="7C7C9B8E">
          <v:shape id="_x0000_i3912" type="#_x0000_t75" style="width:5.85pt;height:6.7pt" o:ole="">
            <v:imagedata r:id="rId62" o:title=""/>
          </v:shape>
          <o:OLEObject Type="Embed" ProgID="RadicalPie.Application.1" ShapeID="_x0000_i3912" DrawAspect="Content" ObjectID="_1822840337" r:id="rId702"/>
        </w:object>
      </w:r>
      <w:r w:rsidRPr="00C62B23">
        <w:t xml:space="preserve"> of the electron there must be the relationship:</w:t>
      </w:r>
    </w:p>
    <w:p w14:paraId="152B2589" w14:textId="12CEE2A6" w:rsidR="00C62B23" w:rsidRPr="00C62B23" w:rsidRDefault="00C62B23" w:rsidP="00C62B23">
      <w:pPr>
        <w:pStyle w:val="Equation"/>
      </w:pPr>
      <w:r w:rsidRPr="00C62B23">
        <w:tab/>
      </w:r>
      <w:r w:rsidR="00DD74D5" w:rsidRPr="00DD74D5">
        <w:rPr>
          <w:position w:val="-68"/>
        </w:rPr>
        <w:object w:dxaOrig="3919" w:dyaOrig="1040" w14:anchorId="53688554">
          <v:shape id="_x0000_i3914" type="#_x0000_t75" style="width:195.9pt;height:51.9pt" o:ole="">
            <v:imagedata r:id="rId703" o:title=""/>
          </v:shape>
          <o:OLEObject Type="Embed" ProgID="RadicalPie.Application.1" ShapeID="_x0000_i3914" DrawAspect="Content" ObjectID="_1822840338" r:id="rId704"/>
        </w:object>
      </w:r>
      <w:r w:rsidRPr="00C62B23">
        <w:t xml:space="preserve"> </w:t>
      </w:r>
      <w:r w:rsidRPr="00C62B23">
        <w:tab/>
        <w:t>(</w:t>
      </w:r>
      <w:fldSimple w:instr=" seq equation ">
        <w:r w:rsidR="00482B1B">
          <w:rPr>
            <w:noProof/>
          </w:rPr>
          <w:t>90</w:t>
        </w:r>
      </w:fldSimple>
      <w:r w:rsidRPr="00C62B23">
        <w:t>)</w:t>
      </w:r>
    </w:p>
    <w:p w14:paraId="334BAFC5" w14:textId="139DF97A" w:rsidR="00C62B23" w:rsidRPr="00C62B23" w:rsidRDefault="00C62B23" w:rsidP="00C62B23">
      <w:r w:rsidRPr="00C62B23">
        <w:t xml:space="preserve">We calculate the radius of curvature of the path of the electron when a magnetic force </w:t>
      </w:r>
      <w:r w:rsidR="00DD74D5" w:rsidRPr="00DD74D5">
        <w:object w:dxaOrig="205" w:dyaOrig="180" w14:anchorId="6BCFD356">
          <v:shape id="_x0000_i3916" type="#_x0000_t75" style="width:10.05pt;height:9.2pt" o:ole="">
            <v:imagedata r:id="rId690" o:title=""/>
          </v:shape>
          <o:OLEObject Type="Embed" ProgID="RadicalPie.Application.1" ShapeID="_x0000_i3916" DrawAspect="Content" ObjectID="_1822840339" r:id="rId705"/>
        </w:object>
      </w:r>
      <w:r w:rsidRPr="00C62B23">
        <w:t xml:space="preserve"> is present (as the only deflective force), acting perpendicularly to the velocity of the electron. From the second of the equations (</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t>) we obtain:</w:t>
      </w:r>
    </w:p>
    <w:p w14:paraId="79A2D87A" w14:textId="15EBF023" w:rsidR="00C62B23" w:rsidRPr="00C62B23" w:rsidRDefault="00C62B23" w:rsidP="00C62B23">
      <w:pPr>
        <w:pStyle w:val="Equation"/>
      </w:pPr>
      <w:r w:rsidRPr="00C62B23">
        <w:tab/>
      </w:r>
      <w:r w:rsidR="00DD74D5" w:rsidRPr="00DD74D5">
        <w:rPr>
          <w:position w:val="-26"/>
        </w:rPr>
        <w:object w:dxaOrig="3151" w:dyaOrig="701" w14:anchorId="1EEB72B2">
          <v:shape id="_x0000_i3918" type="#_x0000_t75" style="width:157.4pt;height:35.15pt" o:ole="">
            <v:imagedata r:id="rId706" o:title=""/>
          </v:shape>
          <o:OLEObject Type="Embed" ProgID="RadicalPie.Application.1" ShapeID="_x0000_i3918" DrawAspect="Content" ObjectID="_1822840340" r:id="rId707"/>
        </w:object>
      </w:r>
      <w:r w:rsidRPr="00C62B23">
        <w:t xml:space="preserve"> </w:t>
      </w:r>
      <w:r w:rsidRPr="00C62B23">
        <w:tab/>
        <w:t>(</w:t>
      </w:r>
      <w:fldSimple w:instr=" seq equation ">
        <w:r w:rsidR="00482B1B">
          <w:rPr>
            <w:noProof/>
          </w:rPr>
          <w:t>91</w:t>
        </w:r>
      </w:fldSimple>
      <w:r w:rsidRPr="00C62B23">
        <w:t>)</w:t>
      </w:r>
    </w:p>
    <w:p w14:paraId="7757BE32" w14:textId="77777777" w:rsidR="00C62B23" w:rsidRPr="00C62B23" w:rsidRDefault="00C62B23" w:rsidP="00C62B23">
      <w:r w:rsidRPr="00C62B23">
        <w:t>or</w:t>
      </w:r>
    </w:p>
    <w:p w14:paraId="7C288A5B" w14:textId="49C497C5" w:rsidR="00C62B23" w:rsidRPr="00C62B23" w:rsidRDefault="00C62B23" w:rsidP="00C62B23">
      <w:pPr>
        <w:pStyle w:val="Equation"/>
      </w:pPr>
      <w:r w:rsidRPr="00C62B23">
        <w:tab/>
      </w:r>
      <w:r w:rsidR="00DD74D5" w:rsidRPr="00DD74D5">
        <w:rPr>
          <w:position w:val="-66"/>
        </w:rPr>
        <w:object w:dxaOrig="2492" w:dyaOrig="1221" w14:anchorId="499BD23B">
          <v:shape id="_x0000_i3920" type="#_x0000_t75" style="width:124.75pt;height:61.1pt" o:ole="">
            <v:imagedata r:id="rId708" o:title=""/>
          </v:shape>
          <o:OLEObject Type="Embed" ProgID="RadicalPie.Application.1" ShapeID="_x0000_i3920" DrawAspect="Content" ObjectID="_1822840341" r:id="rId709"/>
        </w:object>
      </w:r>
      <w:r w:rsidRPr="00C62B23">
        <w:t xml:space="preserve"> </w:t>
      </w:r>
      <w:r w:rsidRPr="00C62B23">
        <w:tab/>
        <w:t>(</w:t>
      </w:r>
      <w:fldSimple w:instr=" seq equation ">
        <w:r w:rsidR="00482B1B">
          <w:rPr>
            <w:noProof/>
          </w:rPr>
          <w:t>92</w:t>
        </w:r>
      </w:fldSimple>
      <w:r w:rsidRPr="00C62B23">
        <w:t>)</w:t>
      </w:r>
    </w:p>
    <w:p w14:paraId="3A50D18D" w14:textId="77777777" w:rsidR="00C62B23" w:rsidRPr="00C62B23" w:rsidRDefault="00C62B23" w:rsidP="00C62B23">
      <w:r w:rsidRPr="00C62B23">
        <w:lastRenderedPageBreak/>
        <w:t>These three relationships are a complete expression for the laws according to which, by the theory here advanced, the electron must move.</w:t>
      </w:r>
    </w:p>
    <w:p w14:paraId="4983D7E0" w14:textId="77777777" w:rsidR="00C62B23" w:rsidRPr="00C62B23" w:rsidRDefault="00C62B23" w:rsidP="00C62B23">
      <w:r w:rsidRPr="00C62B23">
        <w:t>In conclusion I wish to say that in working at the problem here dealt with I have had the loyal assistance of my friend and colleague M. Besso, and that I am indebted to him for several valuable suggestions.</w:t>
      </w:r>
    </w:p>
    <w:p w14:paraId="61FD9B6B" w14:textId="7851EE5A" w:rsidR="00C62B23" w:rsidRPr="00C62B23" w:rsidRDefault="00DD74D5" w:rsidP="00C62B23">
      <w:r w:rsidRPr="00DD74D5">
        <w:object w:dxaOrig="100" w:dyaOrig="140" w14:anchorId="79DD0AC8">
          <v:shape id="_x0000_i3922" type="#_x0000_t75" style="width:5pt;height:6.7pt" o:ole="">
            <v:imagedata r:id="rId710" o:title=""/>
          </v:shape>
          <o:OLEObject Type="Embed" ProgID="RadicalPie.Application.1" ShapeID="_x0000_i3922" DrawAspect="Content" ObjectID="_1822840342" r:id="rId711"/>
        </w:object>
      </w:r>
      <w:r w:rsidR="00C62B23" w:rsidRPr="00C62B23">
        <w:t xml:space="preserve"> Bern, Juni 1905.</w:t>
      </w:r>
    </w:p>
    <w:p w14:paraId="5940390D" w14:textId="77777777" w:rsidR="00C62B23" w:rsidRPr="00C62B23" w:rsidRDefault="00C62B23" w:rsidP="000022F8">
      <w:pPr>
        <w:jc w:val="center"/>
      </w:pPr>
      <w:r w:rsidRPr="00C62B23">
        <w:t>(</w:t>
      </w:r>
      <w:proofErr w:type="spellStart"/>
      <w:r w:rsidRPr="00C62B23">
        <w:t>Eingegangen</w:t>
      </w:r>
      <w:proofErr w:type="spellEnd"/>
      <w:r w:rsidRPr="00C62B23">
        <w:t xml:space="preserve"> 30. Juni 1905.)</w:t>
      </w:r>
    </w:p>
    <w:p w14:paraId="0FD9981E" w14:textId="77777777" w:rsidR="00C62B23" w:rsidRPr="00C62B23" w:rsidRDefault="00C62B23" w:rsidP="00C62B23"/>
    <w:p w14:paraId="29AD7C0F" w14:textId="77777777" w:rsidR="00C62B23" w:rsidRPr="00C62B23" w:rsidRDefault="00C62B23" w:rsidP="00C62B23"/>
    <w:p w14:paraId="7F7D1806" w14:textId="77777777" w:rsidR="00C62B23" w:rsidRPr="00C62B23" w:rsidRDefault="00C62B23" w:rsidP="00C62B23"/>
    <w:p w14:paraId="7D0F9071" w14:textId="77777777" w:rsidR="00C62B23" w:rsidRPr="00C62B23" w:rsidRDefault="00C62B23" w:rsidP="00C62B23"/>
    <w:p w14:paraId="59253F67" w14:textId="77777777" w:rsidR="00C62B23" w:rsidRPr="00C62B23" w:rsidRDefault="00C62B23" w:rsidP="00C62B23"/>
    <w:p w14:paraId="04FE321B" w14:textId="77777777" w:rsidR="00C62B23" w:rsidRPr="00C62B23" w:rsidRDefault="00C62B23" w:rsidP="00C62B23"/>
    <w:p w14:paraId="26D4E790" w14:textId="77777777" w:rsidR="00C62B23" w:rsidRPr="00C62B23" w:rsidRDefault="00C62B23" w:rsidP="00C62B23"/>
    <w:p w14:paraId="50C44A2A" w14:textId="77777777" w:rsidR="00C62B23" w:rsidRPr="00C62B23" w:rsidRDefault="00C62B23" w:rsidP="00C62B23"/>
    <w:p w14:paraId="40BF297A" w14:textId="77777777" w:rsidR="00DD74D5" w:rsidRDefault="00DD74D5" w:rsidP="00255BCB">
      <w:pPr>
        <w:pStyle w:val="Heading1"/>
        <w:numPr>
          <w:ilvl w:val="0"/>
          <w:numId w:val="0"/>
        </w:numPr>
        <w:ind w:left="360" w:hanging="360"/>
        <w:sectPr w:rsidR="00DD74D5" w:rsidSect="00182705">
          <w:footerReference w:type="default" r:id="rId712"/>
          <w:pgSz w:w="12240" w:h="15840" w:code="1"/>
          <w:pgMar w:top="1440" w:right="1440" w:bottom="1440" w:left="1440" w:header="720" w:footer="720" w:gutter="0"/>
          <w:cols w:space="720"/>
        </w:sectPr>
      </w:pPr>
    </w:p>
    <w:p w14:paraId="2AF48263" w14:textId="77777777" w:rsidR="00C62B23" w:rsidRPr="00C62B23" w:rsidRDefault="00C62B23" w:rsidP="00255BCB">
      <w:pPr>
        <w:pStyle w:val="Heading1"/>
        <w:numPr>
          <w:ilvl w:val="0"/>
          <w:numId w:val="0"/>
        </w:numPr>
        <w:ind w:left="360" w:hanging="360"/>
      </w:pPr>
      <w:r w:rsidRPr="00C62B23">
        <w:lastRenderedPageBreak/>
        <w:t>A version of “On the Electrodynamics of Moving Bodies”</w:t>
      </w:r>
    </w:p>
    <w:p w14:paraId="013AD55A" w14:textId="2D8DCE51" w:rsidR="00C62B23" w:rsidRPr="00C62B23" w:rsidRDefault="00C62B23" w:rsidP="00C62B23">
      <w:r w:rsidRPr="00C62B23">
        <w:t xml:space="preserve">This version of A. Einstein’s “Zur </w:t>
      </w:r>
      <w:proofErr w:type="spellStart"/>
      <w:r w:rsidRPr="00C62B23">
        <w:t>Elektrodynamik</w:t>
      </w:r>
      <w:proofErr w:type="spellEnd"/>
      <w:r w:rsidRPr="00C62B23">
        <w:t xml:space="preserve"> </w:t>
      </w:r>
      <w:proofErr w:type="spellStart"/>
      <w:r w:rsidRPr="00C62B23">
        <w:t>bewegter</w:t>
      </w:r>
      <w:proofErr w:type="spellEnd"/>
      <w:r w:rsidRPr="00C62B23">
        <w:t xml:space="preserve"> Körper” (“On </w:t>
      </w:r>
      <w:proofErr w:type="gramStart"/>
      <w:r w:rsidRPr="00C62B23">
        <w:t>The</w:t>
      </w:r>
      <w:proofErr w:type="gramEnd"/>
      <w:r w:rsidRPr="00C62B23">
        <w:t xml:space="preserve"> Electrodynamics of Moving Bodies”)</w:t>
      </w:r>
      <w:r w:rsidRPr="00C62B23">
        <w:rPr>
          <w:vertAlign w:val="superscript"/>
        </w:rPr>
        <w:footnoteReference w:id="5"/>
      </w:r>
      <w:r w:rsidRPr="00C62B23">
        <w:t>, is based on a text by John Walker</w:t>
      </w:r>
      <w:r w:rsidRPr="00C62B23">
        <w:rPr>
          <w:vertAlign w:val="superscript"/>
        </w:rPr>
        <w:footnoteReference w:id="6"/>
      </w:r>
      <w:r w:rsidRPr="00C62B23">
        <w:t xml:space="preserve"> and was prepared as a trial for the Radical Pie™</w:t>
      </w:r>
      <w:r w:rsidRPr="00C62B23">
        <w:rPr>
          <w:vertAlign w:val="superscript"/>
        </w:rPr>
        <w:footnoteReference w:id="7"/>
      </w:r>
      <w:r w:rsidRPr="00C62B23">
        <w:t xml:space="preserve"> equation editor. It applies minor edits to the English style, and for the purpose of adhering to the 1905 original, reverses the symbol for the speed of light symbol back to </w:t>
      </w:r>
      <w:r w:rsidR="00DD74D5" w:rsidRPr="00DD74D5">
        <w:rPr>
          <w:position w:val="-6"/>
        </w:rPr>
        <w:object w:dxaOrig="228" w:dyaOrig="240" w14:anchorId="2FF38355">
          <v:shape id="_x0000_i3924" type="#_x0000_t75" style="width:11.7pt;height:11.7pt" o:ole="">
            <v:imagedata r:id="rId217" o:title=""/>
          </v:shape>
          <o:OLEObject Type="Embed" ProgID="RadicalPie.Application.1" ShapeID="_x0000_i3924" DrawAspect="Content" ObjectID="_1822840343" r:id="rId713"/>
        </w:object>
      </w:r>
      <w:r w:rsidRPr="00C62B23">
        <w:t xml:space="preserve"> uses the original equation style, and reintroduces apparent typographical errors. The style imitates the default style of </w:t>
      </w:r>
      <w:proofErr w:type="spellStart"/>
      <w:r w:rsidRPr="00C62B23">
        <w:t>Texstudio</w:t>
      </w:r>
      <w:proofErr w:type="spellEnd"/>
      <w:r w:rsidRPr="00C62B23">
        <w:t xml:space="preserve"> with </w:t>
      </w:r>
      <w:proofErr w:type="spellStart"/>
      <w:r w:rsidRPr="00C62B23">
        <w:t>MikTeX</w:t>
      </w:r>
      <w:proofErr w:type="spellEnd"/>
      <w:r w:rsidRPr="00C62B23">
        <w:t>. The text is set in the New Computer Modern font.</w:t>
      </w:r>
      <w:r w:rsidRPr="00C62B23">
        <w:rPr>
          <w:vertAlign w:val="superscript"/>
        </w:rPr>
        <w:footnoteReference w:id="8"/>
      </w:r>
    </w:p>
    <w:p w14:paraId="491798D0" w14:textId="77777777" w:rsidR="00C62B23" w:rsidRPr="00C62B23" w:rsidRDefault="00C62B23" w:rsidP="00C62B23">
      <w:r w:rsidRPr="00C62B23">
        <w:t>The reader is advised to be mindful of the potential translation, and other known imprecisions.</w:t>
      </w:r>
      <w:r w:rsidRPr="00C62B23">
        <w:rPr>
          <w:vertAlign w:val="superscript"/>
        </w:rPr>
        <w:footnoteReference w:id="9"/>
      </w:r>
    </w:p>
    <w:p w14:paraId="294E4978" w14:textId="77777777" w:rsidR="00C62B23" w:rsidRPr="00C62B23" w:rsidRDefault="00C62B23" w:rsidP="00255BCB">
      <w:pPr>
        <w:jc w:val="right"/>
      </w:pPr>
      <w:r w:rsidRPr="00C62B23">
        <w:t>AI</w:t>
      </w:r>
      <w:r w:rsidRPr="00C62B23">
        <w:br/>
        <w:t xml:space="preserve"> 2025</w:t>
      </w:r>
    </w:p>
    <w:p w14:paraId="3B6540BC" w14:textId="77777777" w:rsidR="00C62B23" w:rsidRPr="00C62B23" w:rsidRDefault="00C62B23" w:rsidP="00C62B23"/>
    <w:p w14:paraId="3671325B" w14:textId="77777777" w:rsidR="00C62B23" w:rsidRPr="00C62B23" w:rsidRDefault="00C62B23" w:rsidP="00C62B23"/>
    <w:p w14:paraId="52CB5C86" w14:textId="77777777" w:rsidR="008D3B81" w:rsidRPr="004B5606" w:rsidRDefault="008D3B81" w:rsidP="004B5606"/>
    <w:sectPr w:rsidR="008D3B81" w:rsidRPr="004B5606" w:rsidSect="0018270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93D3D" w14:textId="77777777" w:rsidR="002A0735" w:rsidRDefault="002A0735" w:rsidP="00532CD8">
      <w:pPr>
        <w:spacing w:after="0"/>
      </w:pPr>
      <w:r>
        <w:separator/>
      </w:r>
    </w:p>
  </w:endnote>
  <w:endnote w:type="continuationSeparator" w:id="0">
    <w:p w14:paraId="5065D37E" w14:textId="77777777" w:rsidR="002A0735" w:rsidRDefault="002A0735" w:rsidP="00532C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New Computer Modern Mono 10">
    <w:panose1 w:val="00000509000000000000"/>
    <w:charset w:val="00"/>
    <w:family w:val="modern"/>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130499"/>
      <w:docPartObj>
        <w:docPartGallery w:val="Page Numbers (Bottom of Page)"/>
        <w:docPartUnique/>
      </w:docPartObj>
    </w:sdtPr>
    <w:sdtEndPr>
      <w:rPr>
        <w:noProof/>
      </w:rPr>
    </w:sdtEndPr>
    <w:sdtContent>
      <w:p w14:paraId="5F9F8217" w14:textId="77777777" w:rsidR="00532CD8" w:rsidRDefault="00532C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E8BAB" w14:textId="77777777" w:rsidR="00532CD8" w:rsidRDefault="00532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9EFE6" w14:textId="77777777" w:rsidR="002A0735" w:rsidRDefault="002A0735" w:rsidP="00532CD8">
      <w:pPr>
        <w:spacing w:after="0"/>
      </w:pPr>
      <w:r>
        <w:separator/>
      </w:r>
    </w:p>
  </w:footnote>
  <w:footnote w:type="continuationSeparator" w:id="0">
    <w:p w14:paraId="74602D8D" w14:textId="77777777" w:rsidR="002A0735" w:rsidRDefault="002A0735" w:rsidP="00532CD8">
      <w:pPr>
        <w:spacing w:after="0"/>
      </w:pPr>
      <w:r>
        <w:continuationSeparator/>
      </w:r>
    </w:p>
  </w:footnote>
  <w:footnote w:id="1">
    <w:p w14:paraId="5910A5D1" w14:textId="77777777" w:rsidR="00C62B23" w:rsidRDefault="00C62B23" w:rsidP="00C62B23">
      <w:pPr>
        <w:pStyle w:val="FootnoteText"/>
      </w:pPr>
      <w:r>
        <w:rPr>
          <w:rStyle w:val="FootnoteReference"/>
        </w:rPr>
        <w:footnoteRef/>
      </w:r>
      <w:r>
        <w:t xml:space="preserve"> </w:t>
      </w:r>
      <w:r w:rsidRPr="00657457">
        <w:t>We shall not here discuss the inexactitude which lurks in the concept of simultaneity of two events at approximately the same place, which can only be removed by an abstraction.</w:t>
      </w:r>
    </w:p>
  </w:footnote>
  <w:footnote w:id="2">
    <w:p w14:paraId="6EB6314B" w14:textId="77777777" w:rsidR="00C62B23" w:rsidRDefault="00C62B23" w:rsidP="00C62B23">
      <w:pPr>
        <w:pStyle w:val="FootnoteText"/>
      </w:pPr>
      <w:r>
        <w:rPr>
          <w:rStyle w:val="FootnoteReference"/>
        </w:rPr>
        <w:footnoteRef/>
      </w:r>
      <w:r>
        <w:t xml:space="preserve"> </w:t>
      </w:r>
      <w:r w:rsidRPr="00577539">
        <w:t>“Time” here denotes “time of the stationary system” and also “position of hands of the moving clock situated at the place under discussion.”</w:t>
      </w:r>
    </w:p>
  </w:footnote>
  <w:footnote w:id="3">
    <w:p w14:paraId="5E8DF970" w14:textId="77777777" w:rsidR="00C62B23" w:rsidRDefault="00C62B23" w:rsidP="00C62B23">
      <w:pPr>
        <w:pStyle w:val="FootnoteText"/>
      </w:pPr>
      <w:r>
        <w:rPr>
          <w:rStyle w:val="FootnoteReference"/>
        </w:rPr>
        <w:footnoteRef/>
      </w:r>
      <w:r>
        <w:t xml:space="preserve"> </w:t>
      </w:r>
      <w:r w:rsidRPr="00804C34">
        <w:t>That is, a body possessing spherical form when examined at rest.</w:t>
      </w:r>
    </w:p>
  </w:footnote>
  <w:footnote w:id="4">
    <w:p w14:paraId="07A72CCF" w14:textId="085BEAE8" w:rsidR="00C62B23" w:rsidRDefault="00C62B23" w:rsidP="00C62B23">
      <w:pPr>
        <w:pStyle w:val="FootnoteText"/>
      </w:pPr>
      <w:r>
        <w:rPr>
          <w:rStyle w:val="FootnoteReference"/>
        </w:rPr>
        <w:footnoteRef/>
      </w:r>
      <w:r>
        <w:t xml:space="preserve"> </w:t>
      </w:r>
      <w:r w:rsidRPr="00B5404C">
        <w:t xml:space="preserve">If, for example, </w:t>
      </w:r>
      <w:r w:rsidR="00DD74D5" w:rsidRPr="00DD74D5">
        <w:rPr>
          <w:position w:val="-2"/>
        </w:rPr>
        <w:object w:dxaOrig="2042" w:dyaOrig="160" w14:anchorId="2FA5A088">
          <v:shape id="_x0000_i3926" type="#_x0000_t75" style="width:102.15pt;height:8.35pt" o:ole="">
            <v:imagedata r:id="rId1" o:title=""/>
          </v:shape>
          <o:OLEObject Type="Embed" ProgID="RadicalPie.Application.1" ShapeID="_x0000_i3926" DrawAspect="Content" ObjectID="_1822840344" r:id="rId2"/>
        </w:object>
      </w:r>
      <w:r>
        <w:t>,</w:t>
      </w:r>
      <w:r w:rsidRPr="00B5404C">
        <w:t xml:space="preserve"> and </w:t>
      </w:r>
      <w:r w:rsidR="00DD74D5" w:rsidRPr="00DD74D5">
        <w:rPr>
          <w:position w:val="-6"/>
        </w:rPr>
        <w:object w:dxaOrig="489" w:dyaOrig="200" w14:anchorId="000C4239">
          <v:shape id="_x0000_i3928" type="#_x0000_t75" style="width:24.3pt;height:10.05pt" o:ole="">
            <v:imagedata r:id="rId3" o:title=""/>
          </v:shape>
          <o:OLEObject Type="Embed" ProgID="RadicalPie.Application.1" ShapeID="_x0000_i3928" DrawAspect="Content" ObjectID="_1822840345" r:id="rId4"/>
        </w:object>
      </w:r>
      <w:r w:rsidRPr="00B5404C">
        <w:t xml:space="preserve">, then from reasons of symmetry it is clear that when </w:t>
      </w:r>
      <w:r w:rsidR="00DD74D5" w:rsidRPr="00DD74D5">
        <w:rPr>
          <w:position w:val="-2"/>
        </w:rPr>
        <w:object w:dxaOrig="90" w:dyaOrig="101" w14:anchorId="71553CC0">
          <v:shape id="_x0000_i3930" type="#_x0000_t75" style="width:4.2pt;height:5pt" o:ole="">
            <v:imagedata r:id="rId5" o:title=""/>
          </v:shape>
          <o:OLEObject Type="Embed" ProgID="RadicalPie.Application.1" ShapeID="_x0000_i3930" DrawAspect="Content" ObjectID="_1822840346" r:id="rId6"/>
        </w:object>
      </w:r>
      <w:r w:rsidRPr="00B5404C">
        <w:t xml:space="preserve"> changes sign without changing its numerical value, </w:t>
      </w:r>
      <w:r w:rsidR="00DD74D5" w:rsidRPr="00DD74D5">
        <w:object w:dxaOrig="211" w:dyaOrig="160" w14:anchorId="6E088CDB">
          <v:shape id="_x0000_i3932" type="#_x0000_t75" style="width:10.9pt;height:8.35pt" o:ole="">
            <v:imagedata r:id="rId7" o:title=""/>
          </v:shape>
          <o:OLEObject Type="Embed" ProgID="RadicalPie.Application.1" ShapeID="_x0000_i3932" DrawAspect="Content" ObjectID="_1822840347" r:id="rId8"/>
        </w:object>
      </w:r>
      <w:r>
        <w:t xml:space="preserve"> </w:t>
      </w:r>
      <w:r w:rsidRPr="00B5404C">
        <w:t>must also change sign without changing its numerical value</w:t>
      </w:r>
      <w:r>
        <w:t>.</w:t>
      </w:r>
    </w:p>
  </w:footnote>
  <w:footnote w:id="5">
    <w:p w14:paraId="336EC2FD" w14:textId="77777777" w:rsidR="00C62B23" w:rsidRPr="002C1702" w:rsidRDefault="00C62B23" w:rsidP="00DD74D5">
      <w:pPr>
        <w:pStyle w:val="FootnoteText"/>
        <w:spacing w:after="0" w:line="240" w:lineRule="auto"/>
        <w:rPr>
          <w:sz w:val="20"/>
          <w:szCs w:val="18"/>
        </w:rPr>
      </w:pPr>
      <w:r>
        <w:rPr>
          <w:rStyle w:val="FootnoteReference"/>
        </w:rPr>
        <w:footnoteRef/>
      </w:r>
      <w:r>
        <w:t xml:space="preserve"> </w:t>
      </w:r>
      <w:r w:rsidRPr="002C1702">
        <w:rPr>
          <w:sz w:val="16"/>
          <w:szCs w:val="14"/>
        </w:rPr>
        <w:t xml:space="preserve">Einstein, A. (1905), Zur </w:t>
      </w:r>
      <w:proofErr w:type="spellStart"/>
      <w:r w:rsidRPr="002C1702">
        <w:rPr>
          <w:sz w:val="16"/>
          <w:szCs w:val="14"/>
        </w:rPr>
        <w:t>Elektrodynamik</w:t>
      </w:r>
      <w:proofErr w:type="spellEnd"/>
      <w:r w:rsidRPr="002C1702">
        <w:rPr>
          <w:sz w:val="16"/>
          <w:szCs w:val="14"/>
        </w:rPr>
        <w:t xml:space="preserve"> </w:t>
      </w:r>
      <w:proofErr w:type="spellStart"/>
      <w:r w:rsidRPr="002C1702">
        <w:rPr>
          <w:sz w:val="16"/>
          <w:szCs w:val="14"/>
        </w:rPr>
        <w:t>bewegter</w:t>
      </w:r>
      <w:proofErr w:type="spellEnd"/>
      <w:r w:rsidRPr="002C1702">
        <w:rPr>
          <w:sz w:val="16"/>
          <w:szCs w:val="14"/>
        </w:rPr>
        <w:t xml:space="preserve"> Körper. Ann. Phys., 322: 891-921.</w:t>
      </w:r>
    </w:p>
  </w:footnote>
  <w:footnote w:id="6">
    <w:p w14:paraId="3B3B29D2"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https://www.fourmilab.ch/etexts/einstein/specrel/www/</w:t>
      </w:r>
    </w:p>
  </w:footnote>
  <w:footnote w:id="7">
    <w:p w14:paraId="67C022D2"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Radical Pie is a trademark of </w:t>
      </w:r>
      <w:proofErr w:type="spellStart"/>
      <w:r w:rsidRPr="002C1702">
        <w:rPr>
          <w:sz w:val="16"/>
          <w:szCs w:val="14"/>
        </w:rPr>
        <w:t>Terathon</w:t>
      </w:r>
      <w:proofErr w:type="spellEnd"/>
      <w:r w:rsidRPr="002C1702">
        <w:rPr>
          <w:sz w:val="16"/>
          <w:szCs w:val="14"/>
        </w:rPr>
        <w:t xml:space="preserve"> Software Inc. https://www.radicalpie.com/</w:t>
      </w:r>
    </w:p>
  </w:footnote>
  <w:footnote w:id="8">
    <w:p w14:paraId="5104C1B5"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https://ctan.org/pkg/newcomputermodern</w:t>
      </w:r>
    </w:p>
  </w:footnote>
  <w:footnote w:id="9">
    <w:p w14:paraId="3E881A6A" w14:textId="77777777" w:rsidR="00C62B23" w:rsidRDefault="00C62B23" w:rsidP="00DD74D5">
      <w:pPr>
        <w:pStyle w:val="FootnoteText"/>
        <w:spacing w:after="0" w:line="240" w:lineRule="auto"/>
      </w:pPr>
      <w:r w:rsidRPr="002C1702">
        <w:rPr>
          <w:rStyle w:val="FootnoteReference"/>
          <w:sz w:val="16"/>
          <w:szCs w:val="14"/>
        </w:rPr>
        <w:footnoteRef/>
      </w:r>
      <w:r w:rsidRPr="002C1702">
        <w:rPr>
          <w:sz w:val="16"/>
          <w:szCs w:val="14"/>
        </w:rPr>
        <w:t xml:space="preserve"> W.L. Kennedy, On Einstein's 1905 electrodynamics paper, Studies in History and Philosophy of Science Part B: Studies in History and Philosophy of Modern Physics, Volume 36, Issue 1, 2005, Pages 61-65, ISSN 1355-2198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11C"/>
    <w:multiLevelType w:val="hybridMultilevel"/>
    <w:tmpl w:val="00168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40F4"/>
    <w:multiLevelType w:val="multilevel"/>
    <w:tmpl w:val="2990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210AE"/>
    <w:multiLevelType w:val="multilevel"/>
    <w:tmpl w:val="431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1059A"/>
    <w:multiLevelType w:val="multilevel"/>
    <w:tmpl w:val="28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00A0E"/>
    <w:multiLevelType w:val="hybridMultilevel"/>
    <w:tmpl w:val="C5CE14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013BD5"/>
    <w:multiLevelType w:val="hybridMultilevel"/>
    <w:tmpl w:val="4A24D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F231EA"/>
    <w:multiLevelType w:val="hybridMultilevel"/>
    <w:tmpl w:val="A01CCF78"/>
    <w:lvl w:ilvl="0" w:tplc="3A762B7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F55A9"/>
    <w:multiLevelType w:val="multilevel"/>
    <w:tmpl w:val="56D8FB2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5BC67948"/>
    <w:multiLevelType w:val="hybridMultilevel"/>
    <w:tmpl w:val="FF4815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7C1F9F"/>
    <w:multiLevelType w:val="hybridMultilevel"/>
    <w:tmpl w:val="A5205AA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C74E41"/>
    <w:multiLevelType w:val="hybridMultilevel"/>
    <w:tmpl w:val="5902236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4B3D94"/>
    <w:multiLevelType w:val="hybridMultilevel"/>
    <w:tmpl w:val="58787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4D07C9"/>
    <w:multiLevelType w:val="multilevel"/>
    <w:tmpl w:val="AA167B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48"/>
        </w:tabs>
        <w:ind w:left="648" w:hanging="648"/>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936"/>
        </w:tabs>
        <w:ind w:left="936" w:hanging="936"/>
      </w:pPr>
      <w:rPr>
        <w:rFonts w:hint="default"/>
      </w:rPr>
    </w:lvl>
    <w:lvl w:ilvl="5">
      <w:start w:val="1"/>
      <w:numFmt w:val="decimal"/>
      <w:suff w:val="nothing"/>
      <w:lvlText w:val="%1.%2.%3.%4.%5.%6"/>
      <w:lvlJc w:val="left"/>
      <w:pPr>
        <w:ind w:left="1296" w:hanging="1296"/>
      </w:pPr>
      <w:rPr>
        <w:rFonts w:hint="default"/>
      </w:rPr>
    </w:lvl>
    <w:lvl w:ilvl="6">
      <w:start w:val="1"/>
      <w:numFmt w:val="decimal"/>
      <w:suff w:val="nothing"/>
      <w:lvlText w:val="%1.%2.%3.%4.%5.%6.%7"/>
      <w:lvlJc w:val="left"/>
      <w:pPr>
        <w:ind w:left="1512" w:hanging="1512"/>
      </w:pPr>
      <w:rPr>
        <w:rFonts w:hint="default"/>
      </w:rPr>
    </w:lvl>
    <w:lvl w:ilvl="7">
      <w:start w:val="1"/>
      <w:numFmt w:val="decimal"/>
      <w:suff w:val="nothing"/>
      <w:lvlText w:val="%1.%2.%3.%4.%5.%6.%7.%8"/>
      <w:lvlJc w:val="left"/>
      <w:pPr>
        <w:ind w:left="1728" w:hanging="1728"/>
      </w:pPr>
      <w:rPr>
        <w:rFonts w:hint="default"/>
      </w:rPr>
    </w:lvl>
    <w:lvl w:ilvl="8">
      <w:start w:val="1"/>
      <w:numFmt w:val="decimal"/>
      <w:suff w:val="nothing"/>
      <w:lvlText w:val="%1.%2.%3.%4.%5.%6.%7.%8.%9"/>
      <w:lvlJc w:val="left"/>
      <w:pPr>
        <w:ind w:left="1944" w:hanging="1944"/>
      </w:pPr>
      <w:rPr>
        <w:rFonts w:hint="default"/>
      </w:rPr>
    </w:lvl>
  </w:abstractNum>
  <w:abstractNum w:abstractNumId="13" w15:restartNumberingAfterBreak="0">
    <w:nsid w:val="7A9E55FA"/>
    <w:multiLevelType w:val="multilevel"/>
    <w:tmpl w:val="3C44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EF59D3"/>
    <w:multiLevelType w:val="multilevel"/>
    <w:tmpl w:val="935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723858">
    <w:abstractNumId w:val="7"/>
  </w:num>
  <w:num w:numId="2" w16cid:durableId="205408006">
    <w:abstractNumId w:val="12"/>
  </w:num>
  <w:num w:numId="3" w16cid:durableId="1559824365">
    <w:abstractNumId w:val="4"/>
  </w:num>
  <w:num w:numId="4" w16cid:durableId="71582181">
    <w:abstractNumId w:val="6"/>
  </w:num>
  <w:num w:numId="5" w16cid:durableId="729690902">
    <w:abstractNumId w:val="13"/>
  </w:num>
  <w:num w:numId="6" w16cid:durableId="1974171931">
    <w:abstractNumId w:val="3"/>
  </w:num>
  <w:num w:numId="7" w16cid:durableId="572350384">
    <w:abstractNumId w:val="1"/>
  </w:num>
  <w:num w:numId="8" w16cid:durableId="634526512">
    <w:abstractNumId w:val="10"/>
  </w:num>
  <w:num w:numId="9" w16cid:durableId="570195634">
    <w:abstractNumId w:val="2"/>
  </w:num>
  <w:num w:numId="10" w16cid:durableId="1845240360">
    <w:abstractNumId w:val="8"/>
  </w:num>
  <w:num w:numId="11" w16cid:durableId="438187802">
    <w:abstractNumId w:val="0"/>
  </w:num>
  <w:num w:numId="12" w16cid:durableId="1417098221">
    <w:abstractNumId w:val="11"/>
  </w:num>
  <w:num w:numId="13" w16cid:durableId="1858886681">
    <w:abstractNumId w:val="14"/>
  </w:num>
  <w:num w:numId="14" w16cid:durableId="1671638314">
    <w:abstractNumId w:val="5"/>
  </w:num>
  <w:num w:numId="15" w16cid:durableId="8856087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23"/>
    <w:rsid w:val="000022F8"/>
    <w:rsid w:val="000901E6"/>
    <w:rsid w:val="000C1AB2"/>
    <w:rsid w:val="000D0F87"/>
    <w:rsid w:val="00137442"/>
    <w:rsid w:val="00182705"/>
    <w:rsid w:val="00255BCB"/>
    <w:rsid w:val="002A0735"/>
    <w:rsid w:val="002E4576"/>
    <w:rsid w:val="00355798"/>
    <w:rsid w:val="00441C2E"/>
    <w:rsid w:val="00445615"/>
    <w:rsid w:val="00482B1B"/>
    <w:rsid w:val="00491F17"/>
    <w:rsid w:val="004B5606"/>
    <w:rsid w:val="004B71DC"/>
    <w:rsid w:val="004E35FE"/>
    <w:rsid w:val="00512886"/>
    <w:rsid w:val="00532CD8"/>
    <w:rsid w:val="005F461E"/>
    <w:rsid w:val="00621948"/>
    <w:rsid w:val="00642ADF"/>
    <w:rsid w:val="006A3044"/>
    <w:rsid w:val="006B1FC8"/>
    <w:rsid w:val="006E58CC"/>
    <w:rsid w:val="007064F2"/>
    <w:rsid w:val="007254F2"/>
    <w:rsid w:val="00744946"/>
    <w:rsid w:val="007B4971"/>
    <w:rsid w:val="00872EF5"/>
    <w:rsid w:val="00895E4B"/>
    <w:rsid w:val="008D2E46"/>
    <w:rsid w:val="008D3B81"/>
    <w:rsid w:val="0091081D"/>
    <w:rsid w:val="009E51E5"/>
    <w:rsid w:val="00A16963"/>
    <w:rsid w:val="00A53430"/>
    <w:rsid w:val="00B34DB9"/>
    <w:rsid w:val="00B44B24"/>
    <w:rsid w:val="00BF5C2C"/>
    <w:rsid w:val="00C1467B"/>
    <w:rsid w:val="00C62B23"/>
    <w:rsid w:val="00D2480C"/>
    <w:rsid w:val="00D47E30"/>
    <w:rsid w:val="00D56E4C"/>
    <w:rsid w:val="00DB341C"/>
    <w:rsid w:val="00DD74D5"/>
    <w:rsid w:val="00E17776"/>
    <w:rsid w:val="00E4659E"/>
    <w:rsid w:val="00E855EE"/>
    <w:rsid w:val="00EF2525"/>
    <w:rsid w:val="00F72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B6576"/>
  <w15:chartTrackingRefBased/>
  <w15:docId w15:val="{A4834986-BB05-48E0-BF0E-04CD2B40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4D5"/>
    <w:pPr>
      <w:spacing w:line="240" w:lineRule="auto"/>
      <w:jc w:val="both"/>
    </w:pPr>
    <w:rPr>
      <w:sz w:val="24"/>
    </w:rPr>
  </w:style>
  <w:style w:type="paragraph" w:styleId="Heading1">
    <w:name w:val="heading 1"/>
    <w:basedOn w:val="Normal"/>
    <w:next w:val="Normal"/>
    <w:link w:val="Heading1Char"/>
    <w:uiPriority w:val="9"/>
    <w:qFormat/>
    <w:rsid w:val="00DD74D5"/>
    <w:pPr>
      <w:keepNext/>
      <w:keepLines/>
      <w:numPr>
        <w:numId w:val="1"/>
      </w:numPr>
      <w:spacing w:before="240" w:after="80"/>
      <w:outlineLvl w:val="0"/>
    </w:pPr>
    <w:rPr>
      <w:rFonts w:asciiTheme="majorHAnsi" w:eastAsiaTheme="majorEastAsia" w:hAnsiTheme="majorHAnsi" w:cstheme="majorBidi"/>
      <w:color w:val="0F5492"/>
      <w:sz w:val="36"/>
      <w:szCs w:val="36"/>
    </w:rPr>
  </w:style>
  <w:style w:type="paragraph" w:styleId="Heading2">
    <w:name w:val="heading 2"/>
    <w:basedOn w:val="Normal"/>
    <w:next w:val="Normal"/>
    <w:link w:val="Heading2Char"/>
    <w:uiPriority w:val="9"/>
    <w:unhideWhenUsed/>
    <w:qFormat/>
    <w:rsid w:val="00DD74D5"/>
    <w:pPr>
      <w:keepNext/>
      <w:keepLines/>
      <w:numPr>
        <w:ilvl w:val="1"/>
        <w:numId w:val="1"/>
      </w:numPr>
      <w:spacing w:after="120"/>
      <w:outlineLvl w:val="1"/>
    </w:pPr>
    <w:rPr>
      <w:rFonts w:asciiTheme="majorHAnsi" w:eastAsiaTheme="majorEastAsia" w:hAnsiTheme="majorHAnsi" w:cstheme="majorBidi"/>
      <w:color w:val="0F5492"/>
      <w:sz w:val="32"/>
      <w:szCs w:val="32"/>
    </w:rPr>
  </w:style>
  <w:style w:type="paragraph" w:styleId="Heading3">
    <w:name w:val="heading 3"/>
    <w:basedOn w:val="Normal"/>
    <w:next w:val="Normal"/>
    <w:link w:val="Heading3Char"/>
    <w:uiPriority w:val="9"/>
    <w:unhideWhenUsed/>
    <w:qFormat/>
    <w:rsid w:val="00DD74D5"/>
    <w:pPr>
      <w:keepNext/>
      <w:keepLines/>
      <w:numPr>
        <w:ilvl w:val="2"/>
        <w:numId w:val="1"/>
      </w:numPr>
      <w:spacing w:before="240"/>
      <w:outlineLvl w:val="2"/>
    </w:pPr>
    <w:rPr>
      <w:rFonts w:asciiTheme="majorHAnsi" w:eastAsiaTheme="majorEastAsia" w:hAnsiTheme="majorHAnsi" w:cstheme="majorBidi"/>
      <w:b/>
      <w:color w:val="0F5492"/>
      <w:szCs w:val="28"/>
    </w:rPr>
  </w:style>
  <w:style w:type="paragraph" w:styleId="Heading4">
    <w:name w:val="heading 4"/>
    <w:basedOn w:val="Normal"/>
    <w:next w:val="Normal"/>
    <w:link w:val="Heading4Char"/>
    <w:uiPriority w:val="9"/>
    <w:unhideWhenUsed/>
    <w:qFormat/>
    <w:rsid w:val="00DD74D5"/>
    <w:pPr>
      <w:keepNext/>
      <w:keepLines/>
      <w:numPr>
        <w:ilvl w:val="3"/>
        <w:numId w:val="1"/>
      </w:numPr>
      <w:spacing w:before="240"/>
      <w:outlineLvl w:val="3"/>
    </w:pPr>
    <w:rPr>
      <w:rFonts w:asciiTheme="majorHAnsi" w:eastAsiaTheme="majorEastAsia" w:hAnsiTheme="majorHAnsi" w:cstheme="majorBidi"/>
      <w:b/>
      <w:color w:val="0F5492"/>
      <w:szCs w:val="24"/>
    </w:rPr>
  </w:style>
  <w:style w:type="paragraph" w:styleId="Heading5">
    <w:name w:val="heading 5"/>
    <w:basedOn w:val="Normal"/>
    <w:next w:val="Normal"/>
    <w:link w:val="Heading5Char"/>
    <w:uiPriority w:val="9"/>
    <w:unhideWhenUsed/>
    <w:qFormat/>
    <w:rsid w:val="00DD74D5"/>
    <w:pPr>
      <w:keepNext/>
      <w:keepLines/>
      <w:numPr>
        <w:ilvl w:val="4"/>
        <w:numId w:val="1"/>
      </w:numPr>
      <w:spacing w:before="240"/>
      <w:outlineLvl w:val="4"/>
    </w:pPr>
    <w:rPr>
      <w:rFonts w:asciiTheme="majorHAnsi" w:eastAsiaTheme="majorEastAsia" w:hAnsiTheme="majorHAnsi" w:cstheme="majorBidi"/>
      <w:b/>
      <w:color w:val="0F5492"/>
    </w:rPr>
  </w:style>
  <w:style w:type="paragraph" w:styleId="Heading6">
    <w:name w:val="heading 6"/>
    <w:basedOn w:val="Normal"/>
    <w:next w:val="Normal"/>
    <w:link w:val="Heading6Char"/>
    <w:uiPriority w:val="9"/>
    <w:unhideWhenUsed/>
    <w:qFormat/>
    <w:rsid w:val="00DD74D5"/>
    <w:pPr>
      <w:keepNext/>
      <w:keepLines/>
      <w:numPr>
        <w:ilvl w:val="5"/>
        <w:numId w:val="1"/>
      </w:numPr>
      <w:spacing w:before="240"/>
      <w:outlineLvl w:val="5"/>
    </w:pPr>
    <w:rPr>
      <w:rFonts w:asciiTheme="majorHAnsi" w:eastAsiaTheme="majorEastAsia" w:hAnsiTheme="majorHAnsi" w:cstheme="majorBidi"/>
      <w:b/>
      <w:iCs/>
      <w:color w:val="0F5492"/>
    </w:rPr>
  </w:style>
  <w:style w:type="paragraph" w:styleId="Heading7">
    <w:name w:val="heading 7"/>
    <w:basedOn w:val="Normal"/>
    <w:next w:val="Normal"/>
    <w:link w:val="Heading7Char"/>
    <w:uiPriority w:val="9"/>
    <w:unhideWhenUsed/>
    <w:qFormat/>
    <w:rsid w:val="00DD74D5"/>
    <w:pPr>
      <w:keepNext/>
      <w:keepLines/>
      <w:numPr>
        <w:ilvl w:val="6"/>
        <w:numId w:val="1"/>
      </w:numPr>
      <w:spacing w:before="40" w:after="0"/>
      <w:outlineLvl w:val="6"/>
    </w:pPr>
    <w:rPr>
      <w:rFonts w:asciiTheme="majorHAnsi" w:eastAsiaTheme="majorEastAsia" w:hAnsiTheme="majorHAnsi" w:cstheme="majorBidi"/>
      <w:b/>
      <w:bCs/>
      <w:color w:val="0F5492"/>
    </w:rPr>
  </w:style>
  <w:style w:type="paragraph" w:styleId="Heading8">
    <w:name w:val="heading 8"/>
    <w:basedOn w:val="Normal"/>
    <w:next w:val="Normal"/>
    <w:link w:val="Heading8Char"/>
    <w:uiPriority w:val="9"/>
    <w:unhideWhenUsed/>
    <w:qFormat/>
    <w:rsid w:val="00DD74D5"/>
    <w:pPr>
      <w:keepNext/>
      <w:keepLines/>
      <w:numPr>
        <w:ilvl w:val="7"/>
        <w:numId w:val="1"/>
      </w:numPr>
      <w:spacing w:before="40" w:after="0"/>
      <w:outlineLvl w:val="7"/>
    </w:pPr>
    <w:rPr>
      <w:rFonts w:asciiTheme="majorHAnsi" w:eastAsiaTheme="majorEastAsia" w:hAnsiTheme="majorHAnsi" w:cstheme="majorBidi"/>
      <w:b/>
      <w:bCs/>
      <w:i/>
      <w:iCs/>
      <w:color w:val="0F5492"/>
    </w:rPr>
  </w:style>
  <w:style w:type="paragraph" w:styleId="Heading9">
    <w:name w:val="heading 9"/>
    <w:basedOn w:val="Normal"/>
    <w:next w:val="Normal"/>
    <w:link w:val="Heading9Char"/>
    <w:uiPriority w:val="9"/>
    <w:semiHidden/>
    <w:unhideWhenUsed/>
    <w:qFormat/>
    <w:rsid w:val="00DD74D5"/>
    <w:pPr>
      <w:keepNext/>
      <w:keepLines/>
      <w:numPr>
        <w:ilvl w:val="8"/>
        <w:numId w:val="1"/>
      </w:numPr>
      <w:spacing w:before="40" w:after="0"/>
      <w:outlineLvl w:val="8"/>
    </w:pPr>
    <w:rPr>
      <w:rFonts w:asciiTheme="majorHAnsi" w:eastAsiaTheme="majorEastAsia" w:hAnsiTheme="majorHAnsi" w:cstheme="majorBidi"/>
      <w:i/>
      <w:iCs/>
      <w:color w:val="0F5492"/>
    </w:rPr>
  </w:style>
  <w:style w:type="character" w:default="1" w:styleId="DefaultParagraphFont">
    <w:name w:val="Default Paragraph Font"/>
    <w:uiPriority w:val="1"/>
    <w:semiHidden/>
    <w:unhideWhenUsed/>
    <w:rsid w:val="00DD74D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D74D5"/>
  </w:style>
  <w:style w:type="character" w:customStyle="1" w:styleId="Heading1Char">
    <w:name w:val="Heading 1 Char"/>
    <w:basedOn w:val="DefaultParagraphFont"/>
    <w:link w:val="Heading1"/>
    <w:uiPriority w:val="9"/>
    <w:rsid w:val="00DD74D5"/>
    <w:rPr>
      <w:rFonts w:asciiTheme="majorHAnsi" w:eastAsiaTheme="majorEastAsia" w:hAnsiTheme="majorHAnsi" w:cstheme="majorBidi"/>
      <w:color w:val="0F5492"/>
      <w:sz w:val="36"/>
      <w:szCs w:val="36"/>
    </w:rPr>
  </w:style>
  <w:style w:type="character" w:customStyle="1" w:styleId="Heading2Char">
    <w:name w:val="Heading 2 Char"/>
    <w:basedOn w:val="DefaultParagraphFont"/>
    <w:link w:val="Heading2"/>
    <w:uiPriority w:val="9"/>
    <w:rsid w:val="00DD74D5"/>
    <w:rPr>
      <w:rFonts w:asciiTheme="majorHAnsi" w:eastAsiaTheme="majorEastAsia" w:hAnsiTheme="majorHAnsi" w:cstheme="majorBidi"/>
      <w:color w:val="0F5492"/>
      <w:sz w:val="32"/>
      <w:szCs w:val="32"/>
    </w:rPr>
  </w:style>
  <w:style w:type="character" w:customStyle="1" w:styleId="Heading3Char">
    <w:name w:val="Heading 3 Char"/>
    <w:basedOn w:val="DefaultParagraphFont"/>
    <w:link w:val="Heading3"/>
    <w:uiPriority w:val="9"/>
    <w:rsid w:val="00DD74D5"/>
    <w:rPr>
      <w:rFonts w:asciiTheme="majorHAnsi" w:eastAsiaTheme="majorEastAsia" w:hAnsiTheme="majorHAnsi" w:cstheme="majorBidi"/>
      <w:b/>
      <w:color w:val="0F5492"/>
      <w:sz w:val="24"/>
      <w:szCs w:val="28"/>
    </w:rPr>
  </w:style>
  <w:style w:type="character" w:customStyle="1" w:styleId="Heading4Char">
    <w:name w:val="Heading 4 Char"/>
    <w:basedOn w:val="DefaultParagraphFont"/>
    <w:link w:val="Heading4"/>
    <w:uiPriority w:val="9"/>
    <w:rsid w:val="00DD74D5"/>
    <w:rPr>
      <w:rFonts w:asciiTheme="majorHAnsi" w:eastAsiaTheme="majorEastAsia" w:hAnsiTheme="majorHAnsi" w:cstheme="majorBidi"/>
      <w:b/>
      <w:color w:val="0F5492"/>
      <w:sz w:val="24"/>
      <w:szCs w:val="24"/>
    </w:rPr>
  </w:style>
  <w:style w:type="character" w:customStyle="1" w:styleId="Heading5Char">
    <w:name w:val="Heading 5 Char"/>
    <w:basedOn w:val="DefaultParagraphFont"/>
    <w:link w:val="Heading5"/>
    <w:uiPriority w:val="9"/>
    <w:rsid w:val="00DD74D5"/>
    <w:rPr>
      <w:rFonts w:asciiTheme="majorHAnsi" w:eastAsiaTheme="majorEastAsia" w:hAnsiTheme="majorHAnsi" w:cstheme="majorBidi"/>
      <w:b/>
      <w:color w:val="0F5492"/>
      <w:sz w:val="24"/>
    </w:rPr>
  </w:style>
  <w:style w:type="character" w:customStyle="1" w:styleId="Heading6Char">
    <w:name w:val="Heading 6 Char"/>
    <w:basedOn w:val="DefaultParagraphFont"/>
    <w:link w:val="Heading6"/>
    <w:uiPriority w:val="9"/>
    <w:rsid w:val="00DD74D5"/>
    <w:rPr>
      <w:rFonts w:asciiTheme="majorHAnsi" w:eastAsiaTheme="majorEastAsia" w:hAnsiTheme="majorHAnsi" w:cstheme="majorBidi"/>
      <w:b/>
      <w:iCs/>
      <w:color w:val="0F5492"/>
      <w:sz w:val="24"/>
    </w:rPr>
  </w:style>
  <w:style w:type="character" w:customStyle="1" w:styleId="Heading7Char">
    <w:name w:val="Heading 7 Char"/>
    <w:basedOn w:val="DefaultParagraphFont"/>
    <w:link w:val="Heading7"/>
    <w:uiPriority w:val="9"/>
    <w:rsid w:val="00DD74D5"/>
    <w:rPr>
      <w:rFonts w:asciiTheme="majorHAnsi" w:eastAsiaTheme="majorEastAsia" w:hAnsiTheme="majorHAnsi" w:cstheme="majorBidi"/>
      <w:b/>
      <w:bCs/>
      <w:color w:val="0F5492"/>
      <w:sz w:val="24"/>
    </w:rPr>
  </w:style>
  <w:style w:type="character" w:customStyle="1" w:styleId="Heading8Char">
    <w:name w:val="Heading 8 Char"/>
    <w:basedOn w:val="DefaultParagraphFont"/>
    <w:link w:val="Heading8"/>
    <w:uiPriority w:val="9"/>
    <w:rsid w:val="00DD74D5"/>
    <w:rPr>
      <w:rFonts w:asciiTheme="majorHAnsi" w:eastAsiaTheme="majorEastAsia" w:hAnsiTheme="majorHAnsi" w:cstheme="majorBidi"/>
      <w:b/>
      <w:bCs/>
      <w:i/>
      <w:iCs/>
      <w:color w:val="0F5492"/>
      <w:sz w:val="24"/>
    </w:rPr>
  </w:style>
  <w:style w:type="character" w:customStyle="1" w:styleId="Heading9Char">
    <w:name w:val="Heading 9 Char"/>
    <w:basedOn w:val="DefaultParagraphFont"/>
    <w:link w:val="Heading9"/>
    <w:uiPriority w:val="9"/>
    <w:semiHidden/>
    <w:rsid w:val="00DD74D5"/>
    <w:rPr>
      <w:rFonts w:asciiTheme="majorHAnsi" w:eastAsiaTheme="majorEastAsia" w:hAnsiTheme="majorHAnsi" w:cstheme="majorBidi"/>
      <w:i/>
      <w:iCs/>
      <w:color w:val="0F5492"/>
      <w:sz w:val="24"/>
    </w:rPr>
  </w:style>
  <w:style w:type="paragraph" w:styleId="Title">
    <w:name w:val="Title"/>
    <w:basedOn w:val="Normal"/>
    <w:next w:val="Normal"/>
    <w:link w:val="TitleChar"/>
    <w:uiPriority w:val="10"/>
    <w:qFormat/>
    <w:rsid w:val="00DD74D5"/>
    <w:pPr>
      <w:spacing w:before="960" w:after="240"/>
      <w:contextualSpacing/>
      <w:jc w:val="center"/>
    </w:pPr>
    <w:rPr>
      <w:rFonts w:asciiTheme="majorHAnsi" w:eastAsiaTheme="majorEastAsia" w:hAnsiTheme="majorHAnsi" w:cstheme="majorBidi"/>
      <w:color w:val="0F5492"/>
      <w:spacing w:val="-15"/>
      <w:sz w:val="72"/>
      <w:szCs w:val="72"/>
    </w:rPr>
  </w:style>
  <w:style w:type="character" w:customStyle="1" w:styleId="TitleChar">
    <w:name w:val="Title Char"/>
    <w:basedOn w:val="DefaultParagraphFont"/>
    <w:link w:val="Title"/>
    <w:uiPriority w:val="10"/>
    <w:rsid w:val="00DD74D5"/>
    <w:rPr>
      <w:rFonts w:asciiTheme="majorHAnsi" w:eastAsiaTheme="majorEastAsia" w:hAnsiTheme="majorHAnsi" w:cstheme="majorBidi"/>
      <w:color w:val="0F5492"/>
      <w:spacing w:val="-15"/>
      <w:sz w:val="72"/>
      <w:szCs w:val="72"/>
    </w:rPr>
  </w:style>
  <w:style w:type="paragraph" w:styleId="Subtitle">
    <w:name w:val="Subtitle"/>
    <w:basedOn w:val="Normal"/>
    <w:next w:val="Normal"/>
    <w:link w:val="SubtitleChar"/>
    <w:uiPriority w:val="11"/>
    <w:qFormat/>
    <w:rsid w:val="00DD74D5"/>
    <w:pPr>
      <w:numPr>
        <w:ilvl w:val="1"/>
      </w:numPr>
      <w:spacing w:after="720"/>
      <w:jc w:val="center"/>
    </w:pPr>
    <w:rPr>
      <w:rFonts w:asciiTheme="majorHAnsi" w:eastAsiaTheme="majorEastAsia" w:hAnsiTheme="majorHAnsi" w:cstheme="majorBidi"/>
      <w:sz w:val="28"/>
      <w:szCs w:val="28"/>
    </w:rPr>
  </w:style>
  <w:style w:type="character" w:customStyle="1" w:styleId="SubtitleChar">
    <w:name w:val="Subtitle Char"/>
    <w:basedOn w:val="DefaultParagraphFont"/>
    <w:link w:val="Subtitle"/>
    <w:uiPriority w:val="11"/>
    <w:rsid w:val="00DD74D5"/>
    <w:rPr>
      <w:rFonts w:asciiTheme="majorHAnsi" w:eastAsiaTheme="majorEastAsia" w:hAnsiTheme="majorHAnsi" w:cstheme="majorBidi"/>
      <w:sz w:val="28"/>
      <w:szCs w:val="28"/>
    </w:rPr>
  </w:style>
  <w:style w:type="paragraph" w:styleId="Quote">
    <w:name w:val="Quote"/>
    <w:basedOn w:val="Normal"/>
    <w:next w:val="Normal"/>
    <w:link w:val="QuoteChar"/>
    <w:uiPriority w:val="29"/>
    <w:qFormat/>
    <w:rsid w:val="00DD74D5"/>
    <w:pPr>
      <w:spacing w:before="120" w:after="120"/>
      <w:ind w:left="720"/>
    </w:pPr>
    <w:rPr>
      <w:color w:val="0E2841" w:themeColor="text2"/>
      <w:szCs w:val="24"/>
    </w:rPr>
  </w:style>
  <w:style w:type="character" w:customStyle="1" w:styleId="QuoteChar">
    <w:name w:val="Quote Char"/>
    <w:basedOn w:val="DefaultParagraphFont"/>
    <w:link w:val="Quote"/>
    <w:uiPriority w:val="29"/>
    <w:rsid w:val="00DD74D5"/>
    <w:rPr>
      <w:color w:val="0E2841" w:themeColor="text2"/>
      <w:sz w:val="24"/>
      <w:szCs w:val="24"/>
    </w:rPr>
  </w:style>
  <w:style w:type="paragraph" w:styleId="ListParagraph">
    <w:name w:val="List Paragraph"/>
    <w:basedOn w:val="Normal"/>
    <w:uiPriority w:val="34"/>
    <w:qFormat/>
    <w:rsid w:val="00DD74D5"/>
    <w:pPr>
      <w:ind w:left="720"/>
      <w:contextualSpacing/>
    </w:pPr>
  </w:style>
  <w:style w:type="character" w:styleId="IntenseEmphasis">
    <w:name w:val="Intense Emphasis"/>
    <w:basedOn w:val="DefaultParagraphFont"/>
    <w:uiPriority w:val="21"/>
    <w:qFormat/>
    <w:rsid w:val="00DD74D5"/>
    <w:rPr>
      <w:b/>
      <w:bCs/>
      <w:i/>
      <w:iCs/>
    </w:rPr>
  </w:style>
  <w:style w:type="paragraph" w:styleId="IntenseQuote">
    <w:name w:val="Intense Quote"/>
    <w:basedOn w:val="Normal"/>
    <w:next w:val="Normal"/>
    <w:link w:val="IntenseQuoteChar"/>
    <w:uiPriority w:val="30"/>
    <w:qFormat/>
    <w:rsid w:val="00DD74D5"/>
    <w:pPr>
      <w:spacing w:before="100" w:beforeAutospacing="1" w:after="240"/>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DD74D5"/>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DD74D5"/>
    <w:rPr>
      <w:b/>
      <w:bCs/>
      <w:smallCaps/>
      <w:color w:val="0E2841" w:themeColor="text2"/>
      <w:u w:val="single"/>
    </w:rPr>
  </w:style>
  <w:style w:type="character" w:styleId="SubtleEmphasis">
    <w:name w:val="Subtle Emphasis"/>
    <w:basedOn w:val="DefaultParagraphFont"/>
    <w:uiPriority w:val="19"/>
    <w:qFormat/>
    <w:rsid w:val="00DD74D5"/>
    <w:rPr>
      <w:i/>
      <w:iCs/>
      <w:color w:val="595959" w:themeColor="text1" w:themeTint="A6"/>
    </w:rPr>
  </w:style>
  <w:style w:type="character" w:styleId="Hyperlink">
    <w:name w:val="Hyperlink"/>
    <w:basedOn w:val="DefaultParagraphFont"/>
    <w:uiPriority w:val="99"/>
    <w:unhideWhenUsed/>
    <w:rsid w:val="00DD74D5"/>
    <w:rPr>
      <w:color w:val="467886" w:themeColor="hyperlink"/>
      <w:u w:val="single"/>
    </w:rPr>
  </w:style>
  <w:style w:type="character" w:styleId="UnresolvedMention">
    <w:name w:val="Unresolved Mention"/>
    <w:basedOn w:val="DefaultParagraphFont"/>
    <w:uiPriority w:val="99"/>
    <w:semiHidden/>
    <w:unhideWhenUsed/>
    <w:rsid w:val="00DD74D5"/>
    <w:rPr>
      <w:color w:val="605E5C"/>
      <w:shd w:val="clear" w:color="auto" w:fill="E1DFDD"/>
    </w:rPr>
  </w:style>
  <w:style w:type="paragraph" w:styleId="Caption">
    <w:name w:val="caption"/>
    <w:basedOn w:val="Normal"/>
    <w:next w:val="Normal"/>
    <w:uiPriority w:val="35"/>
    <w:unhideWhenUsed/>
    <w:qFormat/>
    <w:rsid w:val="00DD74D5"/>
    <w:pPr>
      <w:jc w:val="center"/>
    </w:pPr>
    <w:rPr>
      <w:bCs/>
      <w:color w:val="0E2841" w:themeColor="text2"/>
    </w:rPr>
  </w:style>
  <w:style w:type="character" w:styleId="Strong">
    <w:name w:val="Strong"/>
    <w:basedOn w:val="DefaultParagraphFont"/>
    <w:uiPriority w:val="22"/>
    <w:qFormat/>
    <w:rsid w:val="00DD74D5"/>
    <w:rPr>
      <w:b/>
      <w:bCs/>
    </w:rPr>
  </w:style>
  <w:style w:type="character" w:styleId="Emphasis">
    <w:name w:val="Emphasis"/>
    <w:basedOn w:val="DefaultParagraphFont"/>
    <w:uiPriority w:val="20"/>
    <w:qFormat/>
    <w:rsid w:val="00DD74D5"/>
    <w:rPr>
      <w:i/>
      <w:iCs/>
    </w:rPr>
  </w:style>
  <w:style w:type="paragraph" w:styleId="NoSpacing">
    <w:name w:val="No Spacing"/>
    <w:link w:val="NoSpacingChar"/>
    <w:uiPriority w:val="1"/>
    <w:qFormat/>
    <w:rsid w:val="00DD74D5"/>
    <w:pPr>
      <w:spacing w:after="0" w:line="240" w:lineRule="auto"/>
    </w:pPr>
  </w:style>
  <w:style w:type="character" w:styleId="SubtleReference">
    <w:name w:val="Subtle Reference"/>
    <w:basedOn w:val="DefaultParagraphFont"/>
    <w:uiPriority w:val="31"/>
    <w:qFormat/>
    <w:rsid w:val="00DD74D5"/>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D74D5"/>
    <w:rPr>
      <w:b/>
      <w:bCs/>
      <w:smallCaps/>
      <w:spacing w:val="10"/>
    </w:rPr>
  </w:style>
  <w:style w:type="paragraph" w:styleId="TOCHeading">
    <w:name w:val="TOC Heading"/>
    <w:basedOn w:val="Heading1"/>
    <w:next w:val="Normal"/>
    <w:uiPriority w:val="39"/>
    <w:unhideWhenUsed/>
    <w:qFormat/>
    <w:rsid w:val="00DD74D5"/>
    <w:pPr>
      <w:outlineLvl w:val="9"/>
    </w:pPr>
  </w:style>
  <w:style w:type="character" w:styleId="PlaceholderText">
    <w:name w:val="Placeholder Text"/>
    <w:basedOn w:val="DefaultParagraphFont"/>
    <w:uiPriority w:val="99"/>
    <w:semiHidden/>
    <w:rsid w:val="00DD74D5"/>
    <w:rPr>
      <w:color w:val="666666"/>
    </w:rPr>
  </w:style>
  <w:style w:type="table" w:styleId="TableGrid">
    <w:name w:val="Table Grid"/>
    <w:basedOn w:val="TableNormal"/>
    <w:uiPriority w:val="39"/>
    <w:rsid w:val="00DD7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link w:val="EquationChar"/>
    <w:qFormat/>
    <w:rsid w:val="00DD74D5"/>
    <w:pPr>
      <w:tabs>
        <w:tab w:val="center" w:pos="4680"/>
        <w:tab w:val="right" w:pos="9360"/>
      </w:tabs>
      <w:spacing w:after="0"/>
    </w:pPr>
  </w:style>
  <w:style w:type="character" w:customStyle="1" w:styleId="EquationChar">
    <w:name w:val="Equation Char"/>
    <w:basedOn w:val="DefaultParagraphFont"/>
    <w:link w:val="Equation"/>
    <w:rsid w:val="00DD74D5"/>
    <w:rPr>
      <w:sz w:val="24"/>
    </w:rPr>
  </w:style>
  <w:style w:type="paragraph" w:styleId="Header">
    <w:name w:val="header"/>
    <w:basedOn w:val="Normal"/>
    <w:link w:val="HeaderChar"/>
    <w:uiPriority w:val="99"/>
    <w:unhideWhenUsed/>
    <w:rsid w:val="00DD74D5"/>
    <w:pPr>
      <w:tabs>
        <w:tab w:val="center" w:pos="4680"/>
        <w:tab w:val="right" w:pos="9360"/>
      </w:tabs>
      <w:spacing w:after="0"/>
    </w:pPr>
  </w:style>
  <w:style w:type="character" w:customStyle="1" w:styleId="HeaderChar">
    <w:name w:val="Header Char"/>
    <w:basedOn w:val="DefaultParagraphFont"/>
    <w:link w:val="Header"/>
    <w:uiPriority w:val="99"/>
    <w:rsid w:val="00DD74D5"/>
    <w:rPr>
      <w:sz w:val="24"/>
    </w:rPr>
  </w:style>
  <w:style w:type="paragraph" w:styleId="Footer">
    <w:name w:val="footer"/>
    <w:basedOn w:val="Normal"/>
    <w:link w:val="FooterChar"/>
    <w:uiPriority w:val="99"/>
    <w:unhideWhenUsed/>
    <w:rsid w:val="00DD74D5"/>
    <w:pPr>
      <w:tabs>
        <w:tab w:val="center" w:pos="4680"/>
        <w:tab w:val="right" w:pos="9360"/>
      </w:tabs>
      <w:spacing w:after="0"/>
    </w:pPr>
  </w:style>
  <w:style w:type="character" w:customStyle="1" w:styleId="FooterChar">
    <w:name w:val="Footer Char"/>
    <w:basedOn w:val="DefaultParagraphFont"/>
    <w:link w:val="Footer"/>
    <w:uiPriority w:val="99"/>
    <w:rsid w:val="00DD74D5"/>
    <w:rPr>
      <w:sz w:val="24"/>
    </w:rPr>
  </w:style>
  <w:style w:type="paragraph" w:customStyle="1" w:styleId="LooseEquation">
    <w:name w:val="Loose Equation"/>
    <w:basedOn w:val="Equation"/>
    <w:next w:val="Normal"/>
    <w:link w:val="LooseEquationChar"/>
    <w:qFormat/>
    <w:rsid w:val="00DD74D5"/>
    <w:pPr>
      <w:spacing w:before="120" w:after="120"/>
    </w:pPr>
  </w:style>
  <w:style w:type="character" w:customStyle="1" w:styleId="LooseEquationChar">
    <w:name w:val="Loose Equation Char"/>
    <w:basedOn w:val="EquationChar"/>
    <w:link w:val="LooseEquation"/>
    <w:rsid w:val="00DD74D5"/>
    <w:rPr>
      <w:sz w:val="24"/>
    </w:rPr>
  </w:style>
  <w:style w:type="numbering" w:customStyle="1" w:styleId="NoList1">
    <w:name w:val="No List1"/>
    <w:next w:val="NoList"/>
    <w:uiPriority w:val="99"/>
    <w:semiHidden/>
    <w:unhideWhenUsed/>
    <w:rsid w:val="00C62B23"/>
  </w:style>
  <w:style w:type="paragraph" w:customStyle="1" w:styleId="TitleElements">
    <w:name w:val="Title Elements"/>
    <w:basedOn w:val="Normal"/>
    <w:link w:val="TitleElementsChar"/>
    <w:rsid w:val="00C62B23"/>
    <w:pPr>
      <w:spacing w:after="120" w:line="259" w:lineRule="auto"/>
      <w:jc w:val="center"/>
    </w:pPr>
  </w:style>
  <w:style w:type="character" w:customStyle="1" w:styleId="TitleElementsChar">
    <w:name w:val="Title Elements Char"/>
    <w:basedOn w:val="DefaultParagraphFont"/>
    <w:link w:val="TitleElements"/>
    <w:rsid w:val="00C62B23"/>
    <w:rPr>
      <w:sz w:val="24"/>
    </w:rPr>
  </w:style>
  <w:style w:type="table" w:customStyle="1" w:styleId="TableGrid1">
    <w:name w:val="Table Grid1"/>
    <w:basedOn w:val="TableNormal"/>
    <w:next w:val="TableGrid"/>
    <w:uiPriority w:val="39"/>
    <w:rsid w:val="00C62B23"/>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2B23"/>
    <w:pPr>
      <w:spacing w:before="100" w:beforeAutospacing="1" w:after="100" w:afterAutospacing="1" w:line="270" w:lineRule="exact"/>
      <w:jc w:val="left"/>
    </w:pPr>
    <w:rPr>
      <w:rFonts w:cs="Times New Roman"/>
      <w:sz w:val="22"/>
      <w:szCs w:val="24"/>
    </w:rPr>
  </w:style>
  <w:style w:type="paragraph" w:styleId="TOC1">
    <w:name w:val="toc 1"/>
    <w:basedOn w:val="Normal"/>
    <w:next w:val="Normal"/>
    <w:autoRedefine/>
    <w:uiPriority w:val="39"/>
    <w:unhideWhenUsed/>
    <w:rsid w:val="00C62B23"/>
    <w:pPr>
      <w:spacing w:after="100" w:line="270" w:lineRule="exact"/>
      <w:jc w:val="left"/>
    </w:pPr>
    <w:rPr>
      <w:rFonts w:eastAsiaTheme="minorHAnsi"/>
      <w:kern w:val="2"/>
      <w:sz w:val="22"/>
      <w:szCs w:val="24"/>
      <w14:ligatures w14:val="standardContextual"/>
    </w:rPr>
  </w:style>
  <w:style w:type="paragraph" w:styleId="TOC2">
    <w:name w:val="toc 2"/>
    <w:basedOn w:val="Normal"/>
    <w:next w:val="Normal"/>
    <w:autoRedefine/>
    <w:uiPriority w:val="39"/>
    <w:unhideWhenUsed/>
    <w:rsid w:val="00C62B23"/>
    <w:pPr>
      <w:spacing w:after="100" w:line="270" w:lineRule="exact"/>
      <w:ind w:left="220"/>
      <w:jc w:val="left"/>
    </w:pPr>
    <w:rPr>
      <w:rFonts w:eastAsiaTheme="minorHAnsi"/>
      <w:kern w:val="2"/>
      <w:sz w:val="22"/>
      <w:szCs w:val="24"/>
      <w14:ligatures w14:val="standardContextual"/>
    </w:rPr>
  </w:style>
  <w:style w:type="paragraph" w:styleId="TOC3">
    <w:name w:val="toc 3"/>
    <w:basedOn w:val="Normal"/>
    <w:next w:val="Normal"/>
    <w:autoRedefine/>
    <w:uiPriority w:val="39"/>
    <w:unhideWhenUsed/>
    <w:rsid w:val="00C62B23"/>
    <w:pPr>
      <w:spacing w:after="100" w:line="270" w:lineRule="exact"/>
      <w:ind w:left="440"/>
      <w:jc w:val="left"/>
    </w:pPr>
    <w:rPr>
      <w:rFonts w:eastAsiaTheme="minorHAnsi"/>
      <w:kern w:val="2"/>
      <w:sz w:val="22"/>
      <w:szCs w:val="24"/>
      <w14:ligatures w14:val="standardContextual"/>
    </w:rPr>
  </w:style>
  <w:style w:type="paragraph" w:styleId="HTMLPreformatted">
    <w:name w:val="HTML Preformatted"/>
    <w:basedOn w:val="Normal"/>
    <w:link w:val="HTMLPreformattedChar"/>
    <w:uiPriority w:val="99"/>
    <w:semiHidden/>
    <w:unhideWhenUsed/>
    <w:rsid w:val="00C62B23"/>
    <w:pPr>
      <w:spacing w:line="270" w:lineRule="exact"/>
      <w:jc w:val="left"/>
    </w:pPr>
    <w:rPr>
      <w:rFonts w:ascii="Consolas" w:eastAsiaTheme="minorHAnsi" w:hAnsi="Consolas"/>
      <w:kern w:val="2"/>
      <w:sz w:val="22"/>
      <w:szCs w:val="20"/>
      <w14:ligatures w14:val="standardContextual"/>
    </w:rPr>
  </w:style>
  <w:style w:type="character" w:customStyle="1" w:styleId="HTMLPreformattedChar">
    <w:name w:val="HTML Preformatted Char"/>
    <w:basedOn w:val="DefaultParagraphFont"/>
    <w:link w:val="HTMLPreformatted"/>
    <w:uiPriority w:val="99"/>
    <w:semiHidden/>
    <w:rsid w:val="00C62B23"/>
    <w:rPr>
      <w:rFonts w:ascii="Consolas" w:eastAsiaTheme="minorHAnsi" w:hAnsi="Consolas"/>
      <w:kern w:val="2"/>
      <w:szCs w:val="20"/>
      <w14:ligatures w14:val="standardContextual"/>
    </w:rPr>
  </w:style>
  <w:style w:type="character" w:customStyle="1" w:styleId="NoSpacingChar">
    <w:name w:val="No Spacing Char"/>
    <w:basedOn w:val="DefaultParagraphFont"/>
    <w:link w:val="NoSpacing"/>
    <w:uiPriority w:val="1"/>
    <w:rsid w:val="00C62B23"/>
  </w:style>
  <w:style w:type="paragraph" w:styleId="FootnoteText">
    <w:name w:val="footnote text"/>
    <w:basedOn w:val="Normal"/>
    <w:link w:val="FootnoteTextChar"/>
    <w:uiPriority w:val="99"/>
    <w:unhideWhenUsed/>
    <w:rsid w:val="00C62B23"/>
    <w:pPr>
      <w:spacing w:line="270" w:lineRule="exact"/>
      <w:ind w:left="144" w:hanging="144"/>
      <w:jc w:val="left"/>
    </w:pPr>
    <w:rPr>
      <w:rFonts w:eastAsiaTheme="minorHAnsi"/>
      <w:kern w:val="2"/>
      <w:sz w:val="18"/>
      <w:szCs w:val="20"/>
      <w14:ligatures w14:val="standardContextual"/>
    </w:rPr>
  </w:style>
  <w:style w:type="character" w:customStyle="1" w:styleId="FootnoteTextChar">
    <w:name w:val="Footnote Text Char"/>
    <w:basedOn w:val="DefaultParagraphFont"/>
    <w:link w:val="FootnoteText"/>
    <w:uiPriority w:val="99"/>
    <w:rsid w:val="00C62B23"/>
    <w:rPr>
      <w:rFonts w:eastAsiaTheme="minorHAnsi"/>
      <w:kern w:val="2"/>
      <w:sz w:val="18"/>
      <w:szCs w:val="20"/>
      <w14:ligatures w14:val="standardContextual"/>
    </w:rPr>
  </w:style>
  <w:style w:type="character" w:styleId="FootnoteReference">
    <w:name w:val="footnote reference"/>
    <w:basedOn w:val="DefaultParagraphFont"/>
    <w:uiPriority w:val="99"/>
    <w:semiHidden/>
    <w:unhideWhenUsed/>
    <w:rsid w:val="00C62B23"/>
    <w:rPr>
      <w:vertAlign w:val="superscript"/>
    </w:rPr>
  </w:style>
  <w:style w:type="character" w:styleId="FollowedHyperlink">
    <w:name w:val="FollowedHyperlink"/>
    <w:basedOn w:val="DefaultParagraphFont"/>
    <w:uiPriority w:val="99"/>
    <w:semiHidden/>
    <w:unhideWhenUsed/>
    <w:rsid w:val="00C62B23"/>
    <w:rPr>
      <w:color w:val="96607D" w:themeColor="followedHyperlink"/>
      <w:u w:val="single"/>
    </w:rPr>
  </w:style>
  <w:style w:type="paragraph" w:customStyle="1" w:styleId="ParagraphEqn">
    <w:name w:val="Paragraph Eqn."/>
    <w:basedOn w:val="Equation"/>
    <w:next w:val="Normal"/>
    <w:link w:val="ParagraphEqnChar"/>
    <w:rsid w:val="00C62B23"/>
    <w:pPr>
      <w:spacing w:after="80"/>
      <w:jc w:val="left"/>
    </w:pPr>
    <w:rPr>
      <w:rFonts w:eastAsiaTheme="minorHAnsi"/>
      <w:kern w:val="2"/>
      <w:szCs w:val="24"/>
      <w14:ligatures w14:val="standardContextual"/>
    </w:rPr>
  </w:style>
  <w:style w:type="character" w:customStyle="1" w:styleId="ParagraphEqnChar">
    <w:name w:val="Paragraph Eqn. Char"/>
    <w:basedOn w:val="EquationChar"/>
    <w:link w:val="ParagraphEqn"/>
    <w:rsid w:val="00C62B23"/>
    <w:rPr>
      <w:rFonts w:eastAsiaTheme="minorHAnsi"/>
      <w:kern w:val="2"/>
      <w:sz w:val="24"/>
      <w:szCs w:val="24"/>
      <w14:ligatures w14:val="standardContextual"/>
    </w:rPr>
  </w:style>
  <w:style w:type="character" w:customStyle="1" w:styleId="Verbatim">
    <w:name w:val="Verbatim"/>
    <w:basedOn w:val="DefaultParagraphFont"/>
    <w:uiPriority w:val="1"/>
    <w:qFormat/>
    <w:rsid w:val="00DD74D5"/>
    <w:rPr>
      <w:rFonts w:ascii="New Computer Modern Mono 10" w:hAnsi="New Computer Modern Mono 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3.bin"/><Relationship Id="rId671" Type="http://schemas.openxmlformats.org/officeDocument/2006/relationships/image" Target="media/image215.emf"/><Relationship Id="rId21" Type="http://schemas.openxmlformats.org/officeDocument/2006/relationships/oleObject" Target="embeddings/oleObject12.bin"/><Relationship Id="rId324" Type="http://schemas.openxmlformats.org/officeDocument/2006/relationships/oleObject" Target="embeddings/oleObject222.bin"/><Relationship Id="rId531" Type="http://schemas.openxmlformats.org/officeDocument/2006/relationships/oleObject" Target="embeddings/oleObject371.bin"/><Relationship Id="rId629" Type="http://schemas.openxmlformats.org/officeDocument/2006/relationships/oleObject" Target="embeddings/oleObject429.bin"/><Relationship Id="rId170" Type="http://schemas.openxmlformats.org/officeDocument/2006/relationships/oleObject" Target="embeddings/oleObject122.bin"/><Relationship Id="rId268" Type="http://schemas.openxmlformats.org/officeDocument/2006/relationships/image" Target="media/image77.emf"/><Relationship Id="rId475" Type="http://schemas.openxmlformats.org/officeDocument/2006/relationships/oleObject" Target="embeddings/oleObject333.bin"/><Relationship Id="rId682" Type="http://schemas.openxmlformats.org/officeDocument/2006/relationships/oleObject" Target="embeddings/oleObject466.bin"/><Relationship Id="rId32" Type="http://schemas.openxmlformats.org/officeDocument/2006/relationships/oleObject" Target="embeddings/oleObject22.bin"/><Relationship Id="rId128" Type="http://schemas.openxmlformats.org/officeDocument/2006/relationships/oleObject" Target="embeddings/oleObject92.bin"/><Relationship Id="rId335" Type="http://schemas.openxmlformats.org/officeDocument/2006/relationships/oleObject" Target="embeddings/oleObject230.bin"/><Relationship Id="rId542" Type="http://schemas.openxmlformats.org/officeDocument/2006/relationships/image" Target="media/image168.emf"/><Relationship Id="rId181" Type="http://schemas.openxmlformats.org/officeDocument/2006/relationships/oleObject" Target="embeddings/oleObject128.bin"/><Relationship Id="rId402" Type="http://schemas.openxmlformats.org/officeDocument/2006/relationships/image" Target="media/image116.emf"/><Relationship Id="rId279" Type="http://schemas.openxmlformats.org/officeDocument/2006/relationships/oleObject" Target="embeddings/oleObject193.bin"/><Relationship Id="rId486" Type="http://schemas.openxmlformats.org/officeDocument/2006/relationships/oleObject" Target="embeddings/oleObject339.bin"/><Relationship Id="rId693" Type="http://schemas.openxmlformats.org/officeDocument/2006/relationships/image" Target="media/image222.emf"/><Relationship Id="rId707" Type="http://schemas.openxmlformats.org/officeDocument/2006/relationships/oleObject" Target="embeddings/oleObject482.bin"/><Relationship Id="rId43" Type="http://schemas.openxmlformats.org/officeDocument/2006/relationships/oleObject" Target="embeddings/oleObject30.bin"/><Relationship Id="rId139" Type="http://schemas.openxmlformats.org/officeDocument/2006/relationships/image" Target="media/image31.emf"/><Relationship Id="rId346" Type="http://schemas.openxmlformats.org/officeDocument/2006/relationships/image" Target="media/image103.emf"/><Relationship Id="rId553" Type="http://schemas.openxmlformats.org/officeDocument/2006/relationships/oleObject" Target="embeddings/oleObject383.bin"/><Relationship Id="rId192" Type="http://schemas.openxmlformats.org/officeDocument/2006/relationships/oleObject" Target="embeddings/oleObject137.bin"/><Relationship Id="rId206" Type="http://schemas.openxmlformats.org/officeDocument/2006/relationships/image" Target="media/image56.emf"/><Relationship Id="rId413" Type="http://schemas.openxmlformats.org/officeDocument/2006/relationships/oleObject" Target="embeddings/oleObject287.bin"/><Relationship Id="rId497" Type="http://schemas.openxmlformats.org/officeDocument/2006/relationships/oleObject" Target="embeddings/oleObject352.bin"/><Relationship Id="rId620" Type="http://schemas.openxmlformats.org/officeDocument/2006/relationships/image" Target="media/image199.emf"/><Relationship Id="rId357" Type="http://schemas.openxmlformats.org/officeDocument/2006/relationships/oleObject" Target="embeddings/oleObject244.bin"/><Relationship Id="rId54" Type="http://schemas.openxmlformats.org/officeDocument/2006/relationships/oleObject" Target="embeddings/oleObject39.bin"/><Relationship Id="rId217" Type="http://schemas.openxmlformats.org/officeDocument/2006/relationships/image" Target="media/image60.emf"/><Relationship Id="rId564" Type="http://schemas.openxmlformats.org/officeDocument/2006/relationships/oleObject" Target="embeddings/oleObject391.bin"/><Relationship Id="rId424" Type="http://schemas.openxmlformats.org/officeDocument/2006/relationships/image" Target="media/image123.emf"/><Relationship Id="rId631" Type="http://schemas.openxmlformats.org/officeDocument/2006/relationships/oleObject" Target="embeddings/oleObject430.bin"/><Relationship Id="rId270" Type="http://schemas.openxmlformats.org/officeDocument/2006/relationships/oleObject" Target="embeddings/oleObject187.bin"/><Relationship Id="rId65" Type="http://schemas.openxmlformats.org/officeDocument/2006/relationships/image" Target="media/image14.emf"/><Relationship Id="rId130" Type="http://schemas.openxmlformats.org/officeDocument/2006/relationships/oleObject" Target="embeddings/oleObject94.bin"/><Relationship Id="rId368" Type="http://schemas.openxmlformats.org/officeDocument/2006/relationships/image" Target="media/image109.emf"/><Relationship Id="rId575" Type="http://schemas.openxmlformats.org/officeDocument/2006/relationships/oleObject" Target="embeddings/oleObject398.bin"/><Relationship Id="rId228" Type="http://schemas.openxmlformats.org/officeDocument/2006/relationships/oleObject" Target="embeddings/oleObject158.bin"/><Relationship Id="rId435" Type="http://schemas.openxmlformats.org/officeDocument/2006/relationships/oleObject" Target="embeddings/oleObject303.bin"/><Relationship Id="rId642" Type="http://schemas.openxmlformats.org/officeDocument/2006/relationships/oleObject" Target="embeddings/oleObject438.bin"/><Relationship Id="rId281" Type="http://schemas.openxmlformats.org/officeDocument/2006/relationships/oleObject" Target="embeddings/oleObject194.bin"/><Relationship Id="rId502" Type="http://schemas.openxmlformats.org/officeDocument/2006/relationships/oleObject" Target="embeddings/oleObject355.bin"/><Relationship Id="rId76" Type="http://schemas.openxmlformats.org/officeDocument/2006/relationships/oleObject" Target="embeddings/oleObject55.bin"/><Relationship Id="rId141" Type="http://schemas.openxmlformats.org/officeDocument/2006/relationships/oleObject" Target="embeddings/oleObject104.bin"/><Relationship Id="rId379" Type="http://schemas.openxmlformats.org/officeDocument/2006/relationships/oleObject" Target="embeddings/oleObject264.bin"/><Relationship Id="rId586" Type="http://schemas.openxmlformats.org/officeDocument/2006/relationships/oleObject" Target="embeddings/oleObject404.bin"/><Relationship Id="rId7" Type="http://schemas.openxmlformats.org/officeDocument/2006/relationships/image" Target="media/image1.emf"/><Relationship Id="rId239" Type="http://schemas.openxmlformats.org/officeDocument/2006/relationships/image" Target="media/image68.emf"/><Relationship Id="rId446" Type="http://schemas.openxmlformats.org/officeDocument/2006/relationships/oleObject" Target="embeddings/oleObject313.bin"/><Relationship Id="rId653" Type="http://schemas.openxmlformats.org/officeDocument/2006/relationships/image" Target="media/image208.emf"/><Relationship Id="rId292" Type="http://schemas.openxmlformats.org/officeDocument/2006/relationships/image" Target="media/image84.emf"/><Relationship Id="rId306" Type="http://schemas.openxmlformats.org/officeDocument/2006/relationships/oleObject" Target="embeddings/oleObject211.bin"/><Relationship Id="rId87" Type="http://schemas.openxmlformats.org/officeDocument/2006/relationships/image" Target="media/image20.emf"/><Relationship Id="rId513" Type="http://schemas.openxmlformats.org/officeDocument/2006/relationships/oleObject" Target="embeddings/oleObject361.bin"/><Relationship Id="rId597" Type="http://schemas.openxmlformats.org/officeDocument/2006/relationships/image" Target="media/image188.emf"/><Relationship Id="rId152" Type="http://schemas.openxmlformats.org/officeDocument/2006/relationships/image" Target="media/image36.emf"/><Relationship Id="rId457" Type="http://schemas.openxmlformats.org/officeDocument/2006/relationships/image" Target="media/image131.emf"/><Relationship Id="rId664" Type="http://schemas.openxmlformats.org/officeDocument/2006/relationships/oleObject" Target="embeddings/oleObject455.bin"/><Relationship Id="rId14" Type="http://schemas.openxmlformats.org/officeDocument/2006/relationships/oleObject" Target="embeddings/oleObject5.bin"/><Relationship Id="rId317" Type="http://schemas.openxmlformats.org/officeDocument/2006/relationships/oleObject" Target="embeddings/oleObject218.bin"/><Relationship Id="rId524" Type="http://schemas.openxmlformats.org/officeDocument/2006/relationships/image" Target="media/image159.emf"/><Relationship Id="rId98" Type="http://schemas.openxmlformats.org/officeDocument/2006/relationships/oleObject" Target="embeddings/oleObject70.bin"/><Relationship Id="rId163" Type="http://schemas.openxmlformats.org/officeDocument/2006/relationships/oleObject" Target="embeddings/oleObject118.bin"/><Relationship Id="rId370" Type="http://schemas.openxmlformats.org/officeDocument/2006/relationships/oleObject" Target="embeddings/oleObject255.bin"/><Relationship Id="rId230" Type="http://schemas.openxmlformats.org/officeDocument/2006/relationships/oleObject" Target="embeddings/oleObject160.bin"/><Relationship Id="rId468" Type="http://schemas.openxmlformats.org/officeDocument/2006/relationships/oleObject" Target="embeddings/oleObject328.bin"/><Relationship Id="rId675" Type="http://schemas.openxmlformats.org/officeDocument/2006/relationships/oleObject" Target="embeddings/oleObject461.bin"/><Relationship Id="rId25" Type="http://schemas.openxmlformats.org/officeDocument/2006/relationships/oleObject" Target="embeddings/oleObject16.bin"/><Relationship Id="rId328" Type="http://schemas.openxmlformats.org/officeDocument/2006/relationships/oleObject" Target="embeddings/oleObject225.bin"/><Relationship Id="rId535" Type="http://schemas.openxmlformats.org/officeDocument/2006/relationships/oleObject" Target="embeddings/oleObject373.bin"/><Relationship Id="rId174" Type="http://schemas.openxmlformats.org/officeDocument/2006/relationships/oleObject" Target="embeddings/oleObject124.bin"/><Relationship Id="rId381" Type="http://schemas.openxmlformats.org/officeDocument/2006/relationships/image" Target="media/image110.emf"/><Relationship Id="rId602" Type="http://schemas.openxmlformats.org/officeDocument/2006/relationships/image" Target="media/image190.emf"/><Relationship Id="rId241" Type="http://schemas.openxmlformats.org/officeDocument/2006/relationships/oleObject" Target="embeddings/oleObject167.bin"/><Relationship Id="rId479" Type="http://schemas.openxmlformats.org/officeDocument/2006/relationships/oleObject" Target="embeddings/oleObject335.bin"/><Relationship Id="rId686" Type="http://schemas.openxmlformats.org/officeDocument/2006/relationships/oleObject" Target="embeddings/oleObject468.bin"/><Relationship Id="rId36" Type="http://schemas.openxmlformats.org/officeDocument/2006/relationships/oleObject" Target="embeddings/oleObject25.bin"/><Relationship Id="rId339" Type="http://schemas.openxmlformats.org/officeDocument/2006/relationships/oleObject" Target="embeddings/oleObject234.bin"/><Relationship Id="rId546" Type="http://schemas.openxmlformats.org/officeDocument/2006/relationships/oleObject" Target="embeddings/oleObject379.bin"/><Relationship Id="rId101" Type="http://schemas.openxmlformats.org/officeDocument/2006/relationships/oleObject" Target="embeddings/oleObject73.bin"/><Relationship Id="rId185" Type="http://schemas.openxmlformats.org/officeDocument/2006/relationships/oleObject" Target="embeddings/oleObject132.bin"/><Relationship Id="rId406" Type="http://schemas.openxmlformats.org/officeDocument/2006/relationships/image" Target="media/image118.emf"/><Relationship Id="rId392" Type="http://schemas.openxmlformats.org/officeDocument/2006/relationships/oleObject" Target="embeddings/oleObject273.bin"/><Relationship Id="rId613" Type="http://schemas.openxmlformats.org/officeDocument/2006/relationships/oleObject" Target="embeddings/oleObject420.bin"/><Relationship Id="rId697" Type="http://schemas.openxmlformats.org/officeDocument/2006/relationships/image" Target="media/image224.emf"/><Relationship Id="rId252" Type="http://schemas.openxmlformats.org/officeDocument/2006/relationships/oleObject" Target="embeddings/oleObject174.bin"/><Relationship Id="rId47" Type="http://schemas.openxmlformats.org/officeDocument/2006/relationships/oleObject" Target="embeddings/oleObject34.bin"/><Relationship Id="rId112" Type="http://schemas.openxmlformats.org/officeDocument/2006/relationships/oleObject" Target="embeddings/oleObject79.bin"/><Relationship Id="rId557" Type="http://schemas.openxmlformats.org/officeDocument/2006/relationships/oleObject" Target="embeddings/oleObject385.bin"/><Relationship Id="rId196" Type="http://schemas.openxmlformats.org/officeDocument/2006/relationships/oleObject" Target="embeddings/oleObject139.bin"/><Relationship Id="rId417" Type="http://schemas.openxmlformats.org/officeDocument/2006/relationships/oleObject" Target="embeddings/oleObject291.bin"/><Relationship Id="rId624" Type="http://schemas.openxmlformats.org/officeDocument/2006/relationships/oleObject" Target="embeddings/oleObject426.bin"/><Relationship Id="rId263" Type="http://schemas.openxmlformats.org/officeDocument/2006/relationships/oleObject" Target="embeddings/oleObject181.bin"/><Relationship Id="rId470" Type="http://schemas.openxmlformats.org/officeDocument/2006/relationships/image" Target="media/image135.emf"/><Relationship Id="rId58" Type="http://schemas.openxmlformats.org/officeDocument/2006/relationships/image" Target="media/image11.emf"/><Relationship Id="rId123" Type="http://schemas.openxmlformats.org/officeDocument/2006/relationships/oleObject" Target="embeddings/oleObject89.bin"/><Relationship Id="rId330" Type="http://schemas.openxmlformats.org/officeDocument/2006/relationships/image" Target="media/image98.emf"/><Relationship Id="rId568" Type="http://schemas.openxmlformats.org/officeDocument/2006/relationships/oleObject" Target="embeddings/oleObject394.bin"/><Relationship Id="rId428" Type="http://schemas.openxmlformats.org/officeDocument/2006/relationships/oleObject" Target="embeddings/oleObject298.bin"/><Relationship Id="rId635" Type="http://schemas.openxmlformats.org/officeDocument/2006/relationships/oleObject" Target="embeddings/oleObject433.bin"/><Relationship Id="rId274" Type="http://schemas.openxmlformats.org/officeDocument/2006/relationships/oleObject" Target="embeddings/oleObject190.bin"/><Relationship Id="rId481" Type="http://schemas.openxmlformats.org/officeDocument/2006/relationships/oleObject" Target="embeddings/oleObject336.bin"/><Relationship Id="rId702" Type="http://schemas.openxmlformats.org/officeDocument/2006/relationships/oleObject" Target="embeddings/oleObject479.bin"/><Relationship Id="rId69" Type="http://schemas.openxmlformats.org/officeDocument/2006/relationships/image" Target="media/image15.emf"/><Relationship Id="rId134" Type="http://schemas.openxmlformats.org/officeDocument/2006/relationships/oleObject" Target="embeddings/oleObject98.bin"/><Relationship Id="rId579" Type="http://schemas.openxmlformats.org/officeDocument/2006/relationships/oleObject" Target="embeddings/oleObject400.bin"/><Relationship Id="rId341" Type="http://schemas.openxmlformats.org/officeDocument/2006/relationships/oleObject" Target="embeddings/oleObject235.bin"/><Relationship Id="rId439" Type="http://schemas.openxmlformats.org/officeDocument/2006/relationships/image" Target="media/image127.emf"/><Relationship Id="rId646" Type="http://schemas.openxmlformats.org/officeDocument/2006/relationships/oleObject" Target="embeddings/oleObject442.bin"/><Relationship Id="rId201" Type="http://schemas.openxmlformats.org/officeDocument/2006/relationships/oleObject" Target="embeddings/oleObject142.bin"/><Relationship Id="rId285" Type="http://schemas.openxmlformats.org/officeDocument/2006/relationships/oleObject" Target="embeddings/oleObject198.bin"/><Relationship Id="rId506" Type="http://schemas.openxmlformats.org/officeDocument/2006/relationships/oleObject" Target="embeddings/oleObject357.bin"/><Relationship Id="rId492" Type="http://schemas.openxmlformats.org/officeDocument/2006/relationships/oleObject" Target="embeddings/oleObject348.bin"/><Relationship Id="rId713" Type="http://schemas.openxmlformats.org/officeDocument/2006/relationships/oleObject" Target="embeddings/oleObject485.bin"/><Relationship Id="rId145" Type="http://schemas.openxmlformats.org/officeDocument/2006/relationships/image" Target="media/image33.emf"/><Relationship Id="rId352" Type="http://schemas.openxmlformats.org/officeDocument/2006/relationships/image" Target="media/image106.emf"/><Relationship Id="rId212" Type="http://schemas.openxmlformats.org/officeDocument/2006/relationships/oleObject" Target="embeddings/oleObject148.bin"/><Relationship Id="rId657" Type="http://schemas.openxmlformats.org/officeDocument/2006/relationships/image" Target="media/image209.emf"/><Relationship Id="rId296" Type="http://schemas.openxmlformats.org/officeDocument/2006/relationships/oleObject" Target="embeddings/oleObject206.bin"/><Relationship Id="rId517" Type="http://schemas.openxmlformats.org/officeDocument/2006/relationships/oleObject" Target="embeddings/oleObject363.bin"/><Relationship Id="rId60" Type="http://schemas.openxmlformats.org/officeDocument/2006/relationships/image" Target="media/image12.emf"/><Relationship Id="rId156" Type="http://schemas.openxmlformats.org/officeDocument/2006/relationships/image" Target="media/image38.emf"/><Relationship Id="rId363" Type="http://schemas.openxmlformats.org/officeDocument/2006/relationships/oleObject" Target="embeddings/oleObject249.bin"/><Relationship Id="rId570" Type="http://schemas.openxmlformats.org/officeDocument/2006/relationships/image" Target="media/image177.emf"/><Relationship Id="rId223" Type="http://schemas.openxmlformats.org/officeDocument/2006/relationships/image" Target="media/image62.emf"/><Relationship Id="rId430" Type="http://schemas.openxmlformats.org/officeDocument/2006/relationships/oleObject" Target="embeddings/oleObject299.bin"/><Relationship Id="rId668" Type="http://schemas.openxmlformats.org/officeDocument/2006/relationships/oleObject" Target="embeddings/oleObject457.bin"/><Relationship Id="rId18" Type="http://schemas.openxmlformats.org/officeDocument/2006/relationships/oleObject" Target="embeddings/oleObject9.bin"/><Relationship Id="rId528" Type="http://schemas.openxmlformats.org/officeDocument/2006/relationships/image" Target="media/image161.emf"/><Relationship Id="rId167" Type="http://schemas.openxmlformats.org/officeDocument/2006/relationships/oleObject" Target="embeddings/oleObject120.bin"/><Relationship Id="rId374" Type="http://schemas.openxmlformats.org/officeDocument/2006/relationships/oleObject" Target="embeddings/oleObject259.bin"/><Relationship Id="rId581" Type="http://schemas.openxmlformats.org/officeDocument/2006/relationships/oleObject" Target="embeddings/oleObject401.bin"/><Relationship Id="rId71" Type="http://schemas.openxmlformats.org/officeDocument/2006/relationships/oleObject" Target="embeddings/oleObject50.bin"/><Relationship Id="rId234" Type="http://schemas.openxmlformats.org/officeDocument/2006/relationships/oleObject" Target="embeddings/oleObject163.bin"/><Relationship Id="rId679" Type="http://schemas.openxmlformats.org/officeDocument/2006/relationships/oleObject" Target="embeddings/oleObject464.bin"/><Relationship Id="rId2" Type="http://schemas.openxmlformats.org/officeDocument/2006/relationships/styles" Target="styles.xml"/><Relationship Id="rId29" Type="http://schemas.openxmlformats.org/officeDocument/2006/relationships/oleObject" Target="embeddings/oleObject19.bin"/><Relationship Id="rId276" Type="http://schemas.openxmlformats.org/officeDocument/2006/relationships/oleObject" Target="embeddings/oleObject191.bin"/><Relationship Id="rId441" Type="http://schemas.openxmlformats.org/officeDocument/2006/relationships/oleObject" Target="embeddings/oleObject308.bin"/><Relationship Id="rId483" Type="http://schemas.openxmlformats.org/officeDocument/2006/relationships/image" Target="media/image140.emf"/><Relationship Id="rId539" Type="http://schemas.openxmlformats.org/officeDocument/2006/relationships/oleObject" Target="embeddings/oleObject375.bin"/><Relationship Id="rId690" Type="http://schemas.openxmlformats.org/officeDocument/2006/relationships/image" Target="media/image221.emf"/><Relationship Id="rId704" Type="http://schemas.openxmlformats.org/officeDocument/2006/relationships/oleObject" Target="embeddings/oleObject480.bin"/><Relationship Id="rId40" Type="http://schemas.openxmlformats.org/officeDocument/2006/relationships/oleObject" Target="embeddings/oleObject28.bin"/><Relationship Id="rId136" Type="http://schemas.openxmlformats.org/officeDocument/2006/relationships/oleObject" Target="embeddings/oleObject100.bin"/><Relationship Id="rId178" Type="http://schemas.openxmlformats.org/officeDocument/2006/relationships/image" Target="media/image46.emf"/><Relationship Id="rId301" Type="http://schemas.openxmlformats.org/officeDocument/2006/relationships/image" Target="media/image87.emf"/><Relationship Id="rId343" Type="http://schemas.openxmlformats.org/officeDocument/2006/relationships/oleObject" Target="embeddings/oleObject236.bin"/><Relationship Id="rId550" Type="http://schemas.openxmlformats.org/officeDocument/2006/relationships/image" Target="media/image171.emf"/><Relationship Id="rId82" Type="http://schemas.openxmlformats.org/officeDocument/2006/relationships/image" Target="media/image18.emf"/><Relationship Id="rId203" Type="http://schemas.openxmlformats.org/officeDocument/2006/relationships/oleObject" Target="embeddings/oleObject143.bin"/><Relationship Id="rId385" Type="http://schemas.openxmlformats.org/officeDocument/2006/relationships/oleObject" Target="embeddings/oleObject269.bin"/><Relationship Id="rId592" Type="http://schemas.openxmlformats.org/officeDocument/2006/relationships/oleObject" Target="embeddings/oleObject408.bin"/><Relationship Id="rId606" Type="http://schemas.openxmlformats.org/officeDocument/2006/relationships/image" Target="media/image192.emf"/><Relationship Id="rId648" Type="http://schemas.openxmlformats.org/officeDocument/2006/relationships/oleObject" Target="embeddings/oleObject444.bin"/><Relationship Id="rId245" Type="http://schemas.openxmlformats.org/officeDocument/2006/relationships/image" Target="media/image70.emf"/><Relationship Id="rId287" Type="http://schemas.openxmlformats.org/officeDocument/2006/relationships/image" Target="media/image82.emf"/><Relationship Id="rId410" Type="http://schemas.openxmlformats.org/officeDocument/2006/relationships/oleObject" Target="embeddings/oleObject285.bin"/><Relationship Id="rId452" Type="http://schemas.openxmlformats.org/officeDocument/2006/relationships/oleObject" Target="embeddings/oleObject318.bin"/><Relationship Id="rId494" Type="http://schemas.openxmlformats.org/officeDocument/2006/relationships/oleObject" Target="embeddings/oleObject349.bin"/><Relationship Id="rId508" Type="http://schemas.openxmlformats.org/officeDocument/2006/relationships/oleObject" Target="embeddings/oleObject358.bin"/><Relationship Id="rId715" Type="http://schemas.openxmlformats.org/officeDocument/2006/relationships/glossaryDocument" Target="glossary/document.xml"/><Relationship Id="rId105" Type="http://schemas.openxmlformats.org/officeDocument/2006/relationships/oleObject" Target="embeddings/oleObject75.bin"/><Relationship Id="rId147" Type="http://schemas.openxmlformats.org/officeDocument/2006/relationships/image" Target="media/image34.emf"/><Relationship Id="rId312" Type="http://schemas.openxmlformats.org/officeDocument/2006/relationships/oleObject" Target="embeddings/oleObject215.bin"/><Relationship Id="rId354" Type="http://schemas.openxmlformats.org/officeDocument/2006/relationships/image" Target="media/image107.emf"/><Relationship Id="rId51" Type="http://schemas.openxmlformats.org/officeDocument/2006/relationships/oleObject" Target="embeddings/oleObject37.bin"/><Relationship Id="rId93" Type="http://schemas.openxmlformats.org/officeDocument/2006/relationships/image" Target="media/image22.emf"/><Relationship Id="rId189" Type="http://schemas.openxmlformats.org/officeDocument/2006/relationships/oleObject" Target="embeddings/oleObject135.bin"/><Relationship Id="rId396" Type="http://schemas.openxmlformats.org/officeDocument/2006/relationships/oleObject" Target="embeddings/oleObject277.bin"/><Relationship Id="rId561" Type="http://schemas.openxmlformats.org/officeDocument/2006/relationships/oleObject" Target="embeddings/oleObject388.bin"/><Relationship Id="rId617" Type="http://schemas.openxmlformats.org/officeDocument/2006/relationships/oleObject" Target="embeddings/oleObject422.bin"/><Relationship Id="rId659" Type="http://schemas.openxmlformats.org/officeDocument/2006/relationships/image" Target="media/image210.emf"/><Relationship Id="rId214" Type="http://schemas.openxmlformats.org/officeDocument/2006/relationships/oleObject" Target="embeddings/oleObject149.bin"/><Relationship Id="rId256" Type="http://schemas.openxmlformats.org/officeDocument/2006/relationships/oleObject" Target="embeddings/oleObject176.bin"/><Relationship Id="rId298" Type="http://schemas.openxmlformats.org/officeDocument/2006/relationships/oleObject" Target="embeddings/oleObject207.bin"/><Relationship Id="rId421" Type="http://schemas.openxmlformats.org/officeDocument/2006/relationships/oleObject" Target="embeddings/oleObject294.bin"/><Relationship Id="rId463" Type="http://schemas.openxmlformats.org/officeDocument/2006/relationships/oleObject" Target="embeddings/oleObject325.bin"/><Relationship Id="rId519" Type="http://schemas.openxmlformats.org/officeDocument/2006/relationships/oleObject" Target="embeddings/oleObject364.bin"/><Relationship Id="rId670" Type="http://schemas.openxmlformats.org/officeDocument/2006/relationships/oleObject" Target="embeddings/oleObject458.bin"/><Relationship Id="rId116" Type="http://schemas.openxmlformats.org/officeDocument/2006/relationships/oleObject" Target="embeddings/oleObject82.bin"/><Relationship Id="rId158" Type="http://schemas.openxmlformats.org/officeDocument/2006/relationships/image" Target="media/image39.emf"/><Relationship Id="rId323" Type="http://schemas.openxmlformats.org/officeDocument/2006/relationships/image" Target="media/image96.emf"/><Relationship Id="rId530" Type="http://schemas.openxmlformats.org/officeDocument/2006/relationships/image" Target="media/image162.emf"/><Relationship Id="rId20" Type="http://schemas.openxmlformats.org/officeDocument/2006/relationships/oleObject" Target="embeddings/oleObject11.bin"/><Relationship Id="rId62" Type="http://schemas.openxmlformats.org/officeDocument/2006/relationships/image" Target="media/image13.emf"/><Relationship Id="rId365" Type="http://schemas.openxmlformats.org/officeDocument/2006/relationships/oleObject" Target="embeddings/oleObject251.bin"/><Relationship Id="rId572" Type="http://schemas.openxmlformats.org/officeDocument/2006/relationships/image" Target="media/image178.emf"/><Relationship Id="rId628" Type="http://schemas.openxmlformats.org/officeDocument/2006/relationships/image" Target="media/image202.emf"/><Relationship Id="rId225" Type="http://schemas.openxmlformats.org/officeDocument/2006/relationships/image" Target="media/image63.emf"/><Relationship Id="rId267" Type="http://schemas.openxmlformats.org/officeDocument/2006/relationships/oleObject" Target="embeddings/oleObject185.bin"/><Relationship Id="rId432" Type="http://schemas.openxmlformats.org/officeDocument/2006/relationships/image" Target="media/image126.emf"/><Relationship Id="rId474" Type="http://schemas.openxmlformats.org/officeDocument/2006/relationships/image" Target="media/image136.emf"/><Relationship Id="rId127" Type="http://schemas.openxmlformats.org/officeDocument/2006/relationships/image" Target="media/image30.emf"/><Relationship Id="rId681" Type="http://schemas.openxmlformats.org/officeDocument/2006/relationships/image" Target="media/image218.emf"/><Relationship Id="rId31" Type="http://schemas.openxmlformats.org/officeDocument/2006/relationships/oleObject" Target="embeddings/oleObject21.bin"/><Relationship Id="rId73" Type="http://schemas.openxmlformats.org/officeDocument/2006/relationships/oleObject" Target="embeddings/oleObject52.bin"/><Relationship Id="rId169" Type="http://schemas.openxmlformats.org/officeDocument/2006/relationships/oleObject" Target="embeddings/oleObject121.bin"/><Relationship Id="rId334" Type="http://schemas.openxmlformats.org/officeDocument/2006/relationships/oleObject" Target="embeddings/oleObject229.bin"/><Relationship Id="rId376" Type="http://schemas.openxmlformats.org/officeDocument/2006/relationships/oleObject" Target="embeddings/oleObject261.bin"/><Relationship Id="rId541" Type="http://schemas.openxmlformats.org/officeDocument/2006/relationships/oleObject" Target="embeddings/oleObject376.bin"/><Relationship Id="rId583" Type="http://schemas.openxmlformats.org/officeDocument/2006/relationships/oleObject" Target="embeddings/oleObject402.bin"/><Relationship Id="rId639" Type="http://schemas.openxmlformats.org/officeDocument/2006/relationships/oleObject" Target="embeddings/oleObject436.bin"/><Relationship Id="rId4" Type="http://schemas.openxmlformats.org/officeDocument/2006/relationships/webSettings" Target="webSettings.xml"/><Relationship Id="rId180" Type="http://schemas.openxmlformats.org/officeDocument/2006/relationships/image" Target="media/image47.emf"/><Relationship Id="rId236" Type="http://schemas.openxmlformats.org/officeDocument/2006/relationships/oleObject" Target="embeddings/oleObject164.bin"/><Relationship Id="rId278" Type="http://schemas.openxmlformats.org/officeDocument/2006/relationships/oleObject" Target="embeddings/oleObject192.bin"/><Relationship Id="rId401" Type="http://schemas.openxmlformats.org/officeDocument/2006/relationships/oleObject" Target="embeddings/oleObject280.bin"/><Relationship Id="rId443" Type="http://schemas.openxmlformats.org/officeDocument/2006/relationships/oleObject" Target="embeddings/oleObject310.bin"/><Relationship Id="rId650" Type="http://schemas.openxmlformats.org/officeDocument/2006/relationships/oleObject" Target="embeddings/oleObject446.bin"/><Relationship Id="rId303" Type="http://schemas.openxmlformats.org/officeDocument/2006/relationships/image" Target="media/image88.emf"/><Relationship Id="rId485" Type="http://schemas.openxmlformats.org/officeDocument/2006/relationships/image" Target="media/image141.emf"/><Relationship Id="rId692" Type="http://schemas.openxmlformats.org/officeDocument/2006/relationships/oleObject" Target="embeddings/oleObject473.bin"/><Relationship Id="rId706" Type="http://schemas.openxmlformats.org/officeDocument/2006/relationships/image" Target="media/image227.emf"/><Relationship Id="rId42" Type="http://schemas.openxmlformats.org/officeDocument/2006/relationships/oleObject" Target="embeddings/oleObject29.bin"/><Relationship Id="rId84" Type="http://schemas.openxmlformats.org/officeDocument/2006/relationships/oleObject" Target="embeddings/oleObject60.bin"/><Relationship Id="rId138" Type="http://schemas.openxmlformats.org/officeDocument/2006/relationships/oleObject" Target="embeddings/oleObject102.bin"/><Relationship Id="rId345" Type="http://schemas.openxmlformats.org/officeDocument/2006/relationships/oleObject" Target="embeddings/oleObject237.bin"/><Relationship Id="rId387" Type="http://schemas.openxmlformats.org/officeDocument/2006/relationships/image" Target="media/image111.emf"/><Relationship Id="rId510" Type="http://schemas.openxmlformats.org/officeDocument/2006/relationships/oleObject" Target="embeddings/oleObject359.bin"/><Relationship Id="rId552" Type="http://schemas.openxmlformats.org/officeDocument/2006/relationships/image" Target="media/image172.emf"/><Relationship Id="rId594" Type="http://schemas.openxmlformats.org/officeDocument/2006/relationships/oleObject" Target="embeddings/oleObject410.bin"/><Relationship Id="rId608" Type="http://schemas.openxmlformats.org/officeDocument/2006/relationships/image" Target="media/image193.emf"/><Relationship Id="rId191" Type="http://schemas.openxmlformats.org/officeDocument/2006/relationships/oleObject" Target="embeddings/oleObject136.bin"/><Relationship Id="rId205" Type="http://schemas.openxmlformats.org/officeDocument/2006/relationships/oleObject" Target="embeddings/oleObject144.bin"/><Relationship Id="rId247" Type="http://schemas.openxmlformats.org/officeDocument/2006/relationships/oleObject" Target="embeddings/oleObject171.bin"/><Relationship Id="rId412" Type="http://schemas.openxmlformats.org/officeDocument/2006/relationships/oleObject" Target="embeddings/oleObject286.bin"/><Relationship Id="rId107" Type="http://schemas.openxmlformats.org/officeDocument/2006/relationships/oleObject" Target="embeddings/oleObject76.bin"/><Relationship Id="rId289" Type="http://schemas.openxmlformats.org/officeDocument/2006/relationships/image" Target="media/image83.emf"/><Relationship Id="rId454" Type="http://schemas.openxmlformats.org/officeDocument/2006/relationships/oleObject" Target="embeddings/oleObject319.bin"/><Relationship Id="rId496" Type="http://schemas.openxmlformats.org/officeDocument/2006/relationships/oleObject" Target="embeddings/oleObject351.bin"/><Relationship Id="rId661" Type="http://schemas.openxmlformats.org/officeDocument/2006/relationships/oleObject" Target="embeddings/oleObject453.bin"/><Relationship Id="rId11" Type="http://schemas.openxmlformats.org/officeDocument/2006/relationships/oleObject" Target="embeddings/oleObject3.bin"/><Relationship Id="rId53" Type="http://schemas.openxmlformats.org/officeDocument/2006/relationships/image" Target="media/image9.emf"/><Relationship Id="rId149" Type="http://schemas.openxmlformats.org/officeDocument/2006/relationships/oleObject" Target="embeddings/oleObject109.bin"/><Relationship Id="rId314" Type="http://schemas.openxmlformats.org/officeDocument/2006/relationships/image" Target="media/image92.emf"/><Relationship Id="rId356" Type="http://schemas.openxmlformats.org/officeDocument/2006/relationships/oleObject" Target="embeddings/oleObject243.bin"/><Relationship Id="rId398" Type="http://schemas.openxmlformats.org/officeDocument/2006/relationships/image" Target="media/image114.emf"/><Relationship Id="rId521" Type="http://schemas.openxmlformats.org/officeDocument/2006/relationships/image" Target="media/image158.emf"/><Relationship Id="rId563" Type="http://schemas.openxmlformats.org/officeDocument/2006/relationships/oleObject" Target="embeddings/oleObject390.bin"/><Relationship Id="rId619" Type="http://schemas.openxmlformats.org/officeDocument/2006/relationships/oleObject" Target="embeddings/oleObject423.bin"/><Relationship Id="rId95" Type="http://schemas.openxmlformats.org/officeDocument/2006/relationships/oleObject" Target="embeddings/oleObject67.bin"/><Relationship Id="rId160" Type="http://schemas.openxmlformats.org/officeDocument/2006/relationships/oleObject" Target="embeddings/oleObject115.bin"/><Relationship Id="rId216" Type="http://schemas.openxmlformats.org/officeDocument/2006/relationships/oleObject" Target="embeddings/oleObject151.bin"/><Relationship Id="rId423" Type="http://schemas.openxmlformats.org/officeDocument/2006/relationships/oleObject" Target="embeddings/oleObject295.bin"/><Relationship Id="rId258" Type="http://schemas.openxmlformats.org/officeDocument/2006/relationships/oleObject" Target="embeddings/oleObject178.bin"/><Relationship Id="rId465" Type="http://schemas.openxmlformats.org/officeDocument/2006/relationships/image" Target="media/image133.emf"/><Relationship Id="rId630" Type="http://schemas.openxmlformats.org/officeDocument/2006/relationships/image" Target="media/image203.emf"/><Relationship Id="rId672" Type="http://schemas.openxmlformats.org/officeDocument/2006/relationships/oleObject" Target="embeddings/oleObject459.bin"/><Relationship Id="rId22" Type="http://schemas.openxmlformats.org/officeDocument/2006/relationships/oleObject" Target="embeddings/oleObject13.bin"/><Relationship Id="rId64" Type="http://schemas.openxmlformats.org/officeDocument/2006/relationships/oleObject" Target="embeddings/oleObject45.bin"/><Relationship Id="rId118" Type="http://schemas.openxmlformats.org/officeDocument/2006/relationships/oleObject" Target="embeddings/oleObject84.bin"/><Relationship Id="rId325" Type="http://schemas.openxmlformats.org/officeDocument/2006/relationships/image" Target="media/image97.emf"/><Relationship Id="rId367" Type="http://schemas.openxmlformats.org/officeDocument/2006/relationships/oleObject" Target="embeddings/oleObject253.bin"/><Relationship Id="rId532" Type="http://schemas.openxmlformats.org/officeDocument/2006/relationships/image" Target="media/image163.emf"/><Relationship Id="rId574" Type="http://schemas.openxmlformats.org/officeDocument/2006/relationships/image" Target="media/image179.emf"/><Relationship Id="rId171" Type="http://schemas.openxmlformats.org/officeDocument/2006/relationships/image" Target="media/image43.emf"/><Relationship Id="rId227" Type="http://schemas.openxmlformats.org/officeDocument/2006/relationships/image" Target="media/image64.emf"/><Relationship Id="rId269" Type="http://schemas.openxmlformats.org/officeDocument/2006/relationships/oleObject" Target="embeddings/oleObject186.bin"/><Relationship Id="rId434" Type="http://schemas.openxmlformats.org/officeDocument/2006/relationships/oleObject" Target="embeddings/oleObject302.bin"/><Relationship Id="rId476" Type="http://schemas.openxmlformats.org/officeDocument/2006/relationships/image" Target="media/image137.emf"/><Relationship Id="rId641" Type="http://schemas.openxmlformats.org/officeDocument/2006/relationships/image" Target="media/image206.emf"/><Relationship Id="rId683" Type="http://schemas.openxmlformats.org/officeDocument/2006/relationships/image" Target="media/image219.emf"/><Relationship Id="rId33" Type="http://schemas.openxmlformats.org/officeDocument/2006/relationships/image" Target="media/image5.emf"/><Relationship Id="rId129" Type="http://schemas.openxmlformats.org/officeDocument/2006/relationships/oleObject" Target="embeddings/oleObject93.bin"/><Relationship Id="rId280" Type="http://schemas.openxmlformats.org/officeDocument/2006/relationships/image" Target="media/image81.emf"/><Relationship Id="rId336" Type="http://schemas.openxmlformats.org/officeDocument/2006/relationships/oleObject" Target="embeddings/oleObject231.bin"/><Relationship Id="rId501" Type="http://schemas.openxmlformats.org/officeDocument/2006/relationships/image" Target="media/image149.emf"/><Relationship Id="rId543" Type="http://schemas.openxmlformats.org/officeDocument/2006/relationships/oleObject" Target="embeddings/oleObject377.bin"/><Relationship Id="rId75" Type="http://schemas.openxmlformats.org/officeDocument/2006/relationships/oleObject" Target="embeddings/oleObject54.bin"/><Relationship Id="rId140" Type="http://schemas.openxmlformats.org/officeDocument/2006/relationships/oleObject" Target="embeddings/oleObject103.bin"/><Relationship Id="rId182" Type="http://schemas.openxmlformats.org/officeDocument/2006/relationships/oleObject" Target="embeddings/oleObject129.bin"/><Relationship Id="rId378" Type="http://schemas.openxmlformats.org/officeDocument/2006/relationships/oleObject" Target="embeddings/oleObject263.bin"/><Relationship Id="rId403" Type="http://schemas.openxmlformats.org/officeDocument/2006/relationships/oleObject" Target="embeddings/oleObject281.bin"/><Relationship Id="rId585" Type="http://schemas.openxmlformats.org/officeDocument/2006/relationships/image" Target="media/image184.emf"/><Relationship Id="rId6" Type="http://schemas.openxmlformats.org/officeDocument/2006/relationships/endnotes" Target="endnotes.xml"/><Relationship Id="rId238" Type="http://schemas.openxmlformats.org/officeDocument/2006/relationships/oleObject" Target="embeddings/oleObject165.bin"/><Relationship Id="rId445" Type="http://schemas.openxmlformats.org/officeDocument/2006/relationships/oleObject" Target="embeddings/oleObject312.bin"/><Relationship Id="rId487" Type="http://schemas.openxmlformats.org/officeDocument/2006/relationships/oleObject" Target="embeddings/oleObject340.bin"/><Relationship Id="rId610" Type="http://schemas.openxmlformats.org/officeDocument/2006/relationships/image" Target="media/image194.emf"/><Relationship Id="rId652" Type="http://schemas.openxmlformats.org/officeDocument/2006/relationships/oleObject" Target="embeddings/oleObject447.bin"/><Relationship Id="rId694" Type="http://schemas.openxmlformats.org/officeDocument/2006/relationships/oleObject" Target="embeddings/oleObject474.bin"/><Relationship Id="rId708" Type="http://schemas.openxmlformats.org/officeDocument/2006/relationships/image" Target="media/image228.emf"/><Relationship Id="rId291" Type="http://schemas.openxmlformats.org/officeDocument/2006/relationships/oleObject" Target="embeddings/oleObject202.bin"/><Relationship Id="rId305" Type="http://schemas.openxmlformats.org/officeDocument/2006/relationships/image" Target="media/image89.emf"/><Relationship Id="rId347" Type="http://schemas.openxmlformats.org/officeDocument/2006/relationships/oleObject" Target="embeddings/oleObject238.bin"/><Relationship Id="rId512" Type="http://schemas.openxmlformats.org/officeDocument/2006/relationships/oleObject" Target="embeddings/oleObject360.bin"/><Relationship Id="rId44" Type="http://schemas.openxmlformats.org/officeDocument/2006/relationships/oleObject" Target="embeddings/oleObject31.bin"/><Relationship Id="rId86" Type="http://schemas.openxmlformats.org/officeDocument/2006/relationships/oleObject" Target="embeddings/oleObject61.bin"/><Relationship Id="rId151" Type="http://schemas.openxmlformats.org/officeDocument/2006/relationships/oleObject" Target="embeddings/oleObject110.bin"/><Relationship Id="rId389" Type="http://schemas.openxmlformats.org/officeDocument/2006/relationships/image" Target="media/image112.emf"/><Relationship Id="rId554" Type="http://schemas.openxmlformats.org/officeDocument/2006/relationships/image" Target="media/image173.emf"/><Relationship Id="rId596" Type="http://schemas.openxmlformats.org/officeDocument/2006/relationships/oleObject" Target="embeddings/oleObject411.bin"/><Relationship Id="rId193" Type="http://schemas.openxmlformats.org/officeDocument/2006/relationships/image" Target="media/image50.emf"/><Relationship Id="rId207" Type="http://schemas.openxmlformats.org/officeDocument/2006/relationships/oleObject" Target="embeddings/oleObject145.bin"/><Relationship Id="rId249" Type="http://schemas.openxmlformats.org/officeDocument/2006/relationships/image" Target="media/image71.emf"/><Relationship Id="rId414" Type="http://schemas.openxmlformats.org/officeDocument/2006/relationships/oleObject" Target="embeddings/oleObject288.bin"/><Relationship Id="rId456" Type="http://schemas.openxmlformats.org/officeDocument/2006/relationships/oleObject" Target="embeddings/oleObject320.bin"/><Relationship Id="rId498" Type="http://schemas.openxmlformats.org/officeDocument/2006/relationships/image" Target="media/image148.emf"/><Relationship Id="rId621" Type="http://schemas.openxmlformats.org/officeDocument/2006/relationships/oleObject" Target="embeddings/oleObject424.bin"/><Relationship Id="rId663" Type="http://schemas.openxmlformats.org/officeDocument/2006/relationships/image" Target="media/image211.emf"/><Relationship Id="rId13" Type="http://schemas.openxmlformats.org/officeDocument/2006/relationships/image" Target="media/image3.emf"/><Relationship Id="rId109" Type="http://schemas.openxmlformats.org/officeDocument/2006/relationships/oleObject" Target="embeddings/oleObject77.bin"/><Relationship Id="rId260" Type="http://schemas.openxmlformats.org/officeDocument/2006/relationships/oleObject" Target="embeddings/oleObject179.bin"/><Relationship Id="rId316" Type="http://schemas.openxmlformats.org/officeDocument/2006/relationships/image" Target="media/image93.emf"/><Relationship Id="rId523" Type="http://schemas.openxmlformats.org/officeDocument/2006/relationships/oleObject" Target="embeddings/oleObject367.bin"/><Relationship Id="rId55" Type="http://schemas.openxmlformats.org/officeDocument/2006/relationships/oleObject" Target="embeddings/oleObject40.bin"/><Relationship Id="rId97" Type="http://schemas.openxmlformats.org/officeDocument/2006/relationships/oleObject" Target="embeddings/oleObject69.bin"/><Relationship Id="rId120" Type="http://schemas.openxmlformats.org/officeDocument/2006/relationships/oleObject" Target="embeddings/oleObject86.bin"/><Relationship Id="rId358" Type="http://schemas.openxmlformats.org/officeDocument/2006/relationships/oleObject" Target="embeddings/oleObject245.bin"/><Relationship Id="rId565" Type="http://schemas.openxmlformats.org/officeDocument/2006/relationships/image" Target="media/image176.emf"/><Relationship Id="rId162" Type="http://schemas.openxmlformats.org/officeDocument/2006/relationships/oleObject" Target="embeddings/oleObject117.bin"/><Relationship Id="rId218" Type="http://schemas.openxmlformats.org/officeDocument/2006/relationships/oleObject" Target="embeddings/oleObject152.bin"/><Relationship Id="rId425" Type="http://schemas.openxmlformats.org/officeDocument/2006/relationships/oleObject" Target="embeddings/oleObject296.bin"/><Relationship Id="rId467" Type="http://schemas.openxmlformats.org/officeDocument/2006/relationships/image" Target="media/image134.emf"/><Relationship Id="rId632" Type="http://schemas.openxmlformats.org/officeDocument/2006/relationships/image" Target="media/image204.emf"/><Relationship Id="rId271" Type="http://schemas.openxmlformats.org/officeDocument/2006/relationships/oleObject" Target="embeddings/oleObject188.bin"/><Relationship Id="rId674" Type="http://schemas.openxmlformats.org/officeDocument/2006/relationships/oleObject" Target="embeddings/oleObject460.bin"/><Relationship Id="rId24" Type="http://schemas.openxmlformats.org/officeDocument/2006/relationships/oleObject" Target="embeddings/oleObject15.bin"/><Relationship Id="rId66" Type="http://schemas.openxmlformats.org/officeDocument/2006/relationships/oleObject" Target="embeddings/oleObject46.bin"/><Relationship Id="rId131" Type="http://schemas.openxmlformats.org/officeDocument/2006/relationships/oleObject" Target="embeddings/oleObject95.bin"/><Relationship Id="rId327" Type="http://schemas.openxmlformats.org/officeDocument/2006/relationships/oleObject" Target="embeddings/oleObject224.bin"/><Relationship Id="rId369" Type="http://schemas.openxmlformats.org/officeDocument/2006/relationships/oleObject" Target="embeddings/oleObject254.bin"/><Relationship Id="rId534" Type="http://schemas.openxmlformats.org/officeDocument/2006/relationships/image" Target="media/image164.emf"/><Relationship Id="rId576" Type="http://schemas.openxmlformats.org/officeDocument/2006/relationships/image" Target="media/image180.emf"/><Relationship Id="rId173" Type="http://schemas.openxmlformats.org/officeDocument/2006/relationships/image" Target="media/image44.emf"/><Relationship Id="rId229" Type="http://schemas.openxmlformats.org/officeDocument/2006/relationships/oleObject" Target="embeddings/oleObject159.bin"/><Relationship Id="rId380" Type="http://schemas.openxmlformats.org/officeDocument/2006/relationships/oleObject" Target="embeddings/oleObject265.bin"/><Relationship Id="rId436" Type="http://schemas.openxmlformats.org/officeDocument/2006/relationships/oleObject" Target="embeddings/oleObject304.bin"/><Relationship Id="rId601" Type="http://schemas.openxmlformats.org/officeDocument/2006/relationships/oleObject" Target="embeddings/oleObject414.bin"/><Relationship Id="rId643" Type="http://schemas.openxmlformats.org/officeDocument/2006/relationships/oleObject" Target="embeddings/oleObject439.bin"/><Relationship Id="rId240" Type="http://schemas.openxmlformats.org/officeDocument/2006/relationships/oleObject" Target="embeddings/oleObject166.bin"/><Relationship Id="rId478" Type="http://schemas.openxmlformats.org/officeDocument/2006/relationships/image" Target="media/image138.emf"/><Relationship Id="rId685" Type="http://schemas.openxmlformats.org/officeDocument/2006/relationships/image" Target="media/image220.emf"/><Relationship Id="rId35" Type="http://schemas.openxmlformats.org/officeDocument/2006/relationships/oleObject" Target="embeddings/oleObject24.bin"/><Relationship Id="rId77" Type="http://schemas.openxmlformats.org/officeDocument/2006/relationships/oleObject" Target="embeddings/oleObject56.bin"/><Relationship Id="rId100" Type="http://schemas.openxmlformats.org/officeDocument/2006/relationships/oleObject" Target="embeddings/oleObject72.bin"/><Relationship Id="rId282" Type="http://schemas.openxmlformats.org/officeDocument/2006/relationships/oleObject" Target="embeddings/oleObject195.bin"/><Relationship Id="rId338" Type="http://schemas.openxmlformats.org/officeDocument/2006/relationships/oleObject" Target="embeddings/oleObject233.bin"/><Relationship Id="rId503" Type="http://schemas.openxmlformats.org/officeDocument/2006/relationships/image" Target="media/image150.emf"/><Relationship Id="rId545" Type="http://schemas.openxmlformats.org/officeDocument/2006/relationships/image" Target="media/image169.emf"/><Relationship Id="rId587" Type="http://schemas.openxmlformats.org/officeDocument/2006/relationships/image" Target="media/image185.emf"/><Relationship Id="rId710" Type="http://schemas.openxmlformats.org/officeDocument/2006/relationships/image" Target="media/image229.emf"/><Relationship Id="rId8" Type="http://schemas.openxmlformats.org/officeDocument/2006/relationships/oleObject" Target="embeddings/oleObject1.bin"/><Relationship Id="rId142" Type="http://schemas.openxmlformats.org/officeDocument/2006/relationships/oleObject" Target="embeddings/oleObject105.bin"/><Relationship Id="rId184" Type="http://schemas.openxmlformats.org/officeDocument/2006/relationships/oleObject" Target="embeddings/oleObject131.bin"/><Relationship Id="rId391" Type="http://schemas.openxmlformats.org/officeDocument/2006/relationships/image" Target="media/image113.emf"/><Relationship Id="rId405" Type="http://schemas.openxmlformats.org/officeDocument/2006/relationships/oleObject" Target="embeddings/oleObject282.bin"/><Relationship Id="rId447" Type="http://schemas.openxmlformats.org/officeDocument/2006/relationships/oleObject" Target="embeddings/oleObject314.bin"/><Relationship Id="rId612" Type="http://schemas.openxmlformats.org/officeDocument/2006/relationships/image" Target="media/image195.emf"/><Relationship Id="rId251" Type="http://schemas.openxmlformats.org/officeDocument/2006/relationships/image" Target="media/image72.emf"/><Relationship Id="rId489" Type="http://schemas.openxmlformats.org/officeDocument/2006/relationships/oleObject" Target="embeddings/oleObject342.bin"/><Relationship Id="rId654" Type="http://schemas.openxmlformats.org/officeDocument/2006/relationships/oleObject" Target="embeddings/oleObject448.bin"/><Relationship Id="rId696" Type="http://schemas.openxmlformats.org/officeDocument/2006/relationships/oleObject" Target="embeddings/oleObject475.bin"/><Relationship Id="rId46" Type="http://schemas.openxmlformats.org/officeDocument/2006/relationships/oleObject" Target="embeddings/oleObject33.bin"/><Relationship Id="rId293" Type="http://schemas.openxmlformats.org/officeDocument/2006/relationships/oleObject" Target="embeddings/oleObject203.bin"/><Relationship Id="rId307" Type="http://schemas.openxmlformats.org/officeDocument/2006/relationships/image" Target="media/image90.emf"/><Relationship Id="rId349" Type="http://schemas.openxmlformats.org/officeDocument/2006/relationships/oleObject" Target="embeddings/oleObject239.bin"/><Relationship Id="rId514" Type="http://schemas.openxmlformats.org/officeDocument/2006/relationships/image" Target="media/image155.emf"/><Relationship Id="rId556" Type="http://schemas.openxmlformats.org/officeDocument/2006/relationships/image" Target="media/image174.emf"/><Relationship Id="rId88" Type="http://schemas.openxmlformats.org/officeDocument/2006/relationships/oleObject" Target="embeddings/oleObject62.bin"/><Relationship Id="rId111" Type="http://schemas.openxmlformats.org/officeDocument/2006/relationships/oleObject" Target="embeddings/oleObject78.bin"/><Relationship Id="rId153" Type="http://schemas.openxmlformats.org/officeDocument/2006/relationships/oleObject" Target="embeddings/oleObject111.bin"/><Relationship Id="rId195" Type="http://schemas.openxmlformats.org/officeDocument/2006/relationships/image" Target="media/image51.emf"/><Relationship Id="rId209" Type="http://schemas.openxmlformats.org/officeDocument/2006/relationships/image" Target="media/image57.emf"/><Relationship Id="rId360" Type="http://schemas.openxmlformats.org/officeDocument/2006/relationships/oleObject" Target="embeddings/oleObject247.bin"/><Relationship Id="rId416" Type="http://schemas.openxmlformats.org/officeDocument/2006/relationships/oleObject" Target="embeddings/oleObject290.bin"/><Relationship Id="rId598" Type="http://schemas.openxmlformats.org/officeDocument/2006/relationships/oleObject" Target="embeddings/oleObject412.bin"/><Relationship Id="rId220" Type="http://schemas.openxmlformats.org/officeDocument/2006/relationships/oleObject" Target="embeddings/oleObject153.bin"/><Relationship Id="rId458" Type="http://schemas.openxmlformats.org/officeDocument/2006/relationships/oleObject" Target="embeddings/oleObject321.bin"/><Relationship Id="rId623" Type="http://schemas.openxmlformats.org/officeDocument/2006/relationships/oleObject" Target="embeddings/oleObject425.bin"/><Relationship Id="rId665" Type="http://schemas.openxmlformats.org/officeDocument/2006/relationships/image" Target="media/image212.emf"/><Relationship Id="rId15" Type="http://schemas.openxmlformats.org/officeDocument/2006/relationships/oleObject" Target="embeddings/oleObject6.bin"/><Relationship Id="rId57" Type="http://schemas.openxmlformats.org/officeDocument/2006/relationships/oleObject" Target="embeddings/oleObject41.bin"/><Relationship Id="rId262" Type="http://schemas.openxmlformats.org/officeDocument/2006/relationships/oleObject" Target="embeddings/oleObject180.bin"/><Relationship Id="rId318" Type="http://schemas.openxmlformats.org/officeDocument/2006/relationships/image" Target="media/image94.emf"/><Relationship Id="rId525" Type="http://schemas.openxmlformats.org/officeDocument/2006/relationships/oleObject" Target="embeddings/oleObject368.bin"/><Relationship Id="rId567" Type="http://schemas.openxmlformats.org/officeDocument/2006/relationships/oleObject" Target="embeddings/oleObject393.bin"/><Relationship Id="rId99" Type="http://schemas.openxmlformats.org/officeDocument/2006/relationships/oleObject" Target="embeddings/oleObject71.bin"/><Relationship Id="rId122" Type="http://schemas.openxmlformats.org/officeDocument/2006/relationships/oleObject" Target="embeddings/oleObject88.bin"/><Relationship Id="rId164" Type="http://schemas.openxmlformats.org/officeDocument/2006/relationships/image" Target="media/image40.emf"/><Relationship Id="rId371" Type="http://schemas.openxmlformats.org/officeDocument/2006/relationships/oleObject" Target="embeddings/oleObject256.bin"/><Relationship Id="rId427" Type="http://schemas.openxmlformats.org/officeDocument/2006/relationships/oleObject" Target="embeddings/oleObject297.bin"/><Relationship Id="rId469" Type="http://schemas.openxmlformats.org/officeDocument/2006/relationships/oleObject" Target="embeddings/oleObject329.bin"/><Relationship Id="rId634" Type="http://schemas.openxmlformats.org/officeDocument/2006/relationships/oleObject" Target="embeddings/oleObject432.bin"/><Relationship Id="rId676" Type="http://schemas.openxmlformats.org/officeDocument/2006/relationships/image" Target="media/image217.emf"/><Relationship Id="rId26" Type="http://schemas.openxmlformats.org/officeDocument/2006/relationships/oleObject" Target="embeddings/oleObject17.bin"/><Relationship Id="rId231" Type="http://schemas.openxmlformats.org/officeDocument/2006/relationships/oleObject" Target="embeddings/oleObject161.bin"/><Relationship Id="rId273" Type="http://schemas.openxmlformats.org/officeDocument/2006/relationships/image" Target="media/image78.emf"/><Relationship Id="rId329" Type="http://schemas.openxmlformats.org/officeDocument/2006/relationships/oleObject" Target="embeddings/oleObject226.bin"/><Relationship Id="rId480" Type="http://schemas.openxmlformats.org/officeDocument/2006/relationships/image" Target="media/image139.emf"/><Relationship Id="rId536" Type="http://schemas.openxmlformats.org/officeDocument/2006/relationships/image" Target="media/image165.emf"/><Relationship Id="rId701" Type="http://schemas.openxmlformats.org/officeDocument/2006/relationships/oleObject" Target="embeddings/oleObject478.bin"/><Relationship Id="rId68" Type="http://schemas.openxmlformats.org/officeDocument/2006/relationships/oleObject" Target="embeddings/oleObject48.bin"/><Relationship Id="rId133" Type="http://schemas.openxmlformats.org/officeDocument/2006/relationships/oleObject" Target="embeddings/oleObject97.bin"/><Relationship Id="rId175" Type="http://schemas.openxmlformats.org/officeDocument/2006/relationships/image" Target="media/image45.emf"/><Relationship Id="rId340" Type="http://schemas.openxmlformats.org/officeDocument/2006/relationships/image" Target="media/image100.emf"/><Relationship Id="rId578" Type="http://schemas.openxmlformats.org/officeDocument/2006/relationships/image" Target="media/image181.emf"/><Relationship Id="rId200" Type="http://schemas.openxmlformats.org/officeDocument/2006/relationships/image" Target="media/image53.emf"/><Relationship Id="rId382" Type="http://schemas.openxmlformats.org/officeDocument/2006/relationships/oleObject" Target="embeddings/oleObject266.bin"/><Relationship Id="rId438" Type="http://schemas.openxmlformats.org/officeDocument/2006/relationships/oleObject" Target="embeddings/oleObject306.bin"/><Relationship Id="rId603" Type="http://schemas.openxmlformats.org/officeDocument/2006/relationships/oleObject" Target="embeddings/oleObject415.bin"/><Relationship Id="rId645" Type="http://schemas.openxmlformats.org/officeDocument/2006/relationships/oleObject" Target="embeddings/oleObject441.bin"/><Relationship Id="rId687" Type="http://schemas.openxmlformats.org/officeDocument/2006/relationships/oleObject" Target="embeddings/oleObject469.bin"/><Relationship Id="rId242" Type="http://schemas.openxmlformats.org/officeDocument/2006/relationships/oleObject" Target="embeddings/oleObject168.bin"/><Relationship Id="rId284" Type="http://schemas.openxmlformats.org/officeDocument/2006/relationships/oleObject" Target="embeddings/oleObject197.bin"/><Relationship Id="rId491" Type="http://schemas.openxmlformats.org/officeDocument/2006/relationships/image" Target="media/image146.emf"/><Relationship Id="rId505" Type="http://schemas.openxmlformats.org/officeDocument/2006/relationships/image" Target="media/image151.emf"/><Relationship Id="rId712" Type="http://schemas.openxmlformats.org/officeDocument/2006/relationships/footer" Target="footer1.xml"/><Relationship Id="rId37" Type="http://schemas.openxmlformats.org/officeDocument/2006/relationships/oleObject" Target="embeddings/oleObject26.bin"/><Relationship Id="rId79" Type="http://schemas.openxmlformats.org/officeDocument/2006/relationships/oleObject" Target="embeddings/oleObject57.bin"/><Relationship Id="rId102" Type="http://schemas.openxmlformats.org/officeDocument/2006/relationships/image" Target="media/image23.emf"/><Relationship Id="rId144" Type="http://schemas.openxmlformats.org/officeDocument/2006/relationships/oleObject" Target="embeddings/oleObject106.bin"/><Relationship Id="rId547" Type="http://schemas.openxmlformats.org/officeDocument/2006/relationships/image" Target="media/image170.emf"/><Relationship Id="rId589" Type="http://schemas.openxmlformats.org/officeDocument/2006/relationships/oleObject" Target="embeddings/oleObject406.bin"/><Relationship Id="rId90" Type="http://schemas.openxmlformats.org/officeDocument/2006/relationships/oleObject" Target="embeddings/oleObject63.bin"/><Relationship Id="rId186" Type="http://schemas.openxmlformats.org/officeDocument/2006/relationships/oleObject" Target="embeddings/oleObject133.bin"/><Relationship Id="rId351" Type="http://schemas.openxmlformats.org/officeDocument/2006/relationships/oleObject" Target="embeddings/oleObject240.bin"/><Relationship Id="rId393" Type="http://schemas.openxmlformats.org/officeDocument/2006/relationships/oleObject" Target="embeddings/oleObject274.bin"/><Relationship Id="rId407" Type="http://schemas.openxmlformats.org/officeDocument/2006/relationships/oleObject" Target="embeddings/oleObject283.bin"/><Relationship Id="rId449" Type="http://schemas.openxmlformats.org/officeDocument/2006/relationships/oleObject" Target="embeddings/oleObject316.bin"/><Relationship Id="rId614" Type="http://schemas.openxmlformats.org/officeDocument/2006/relationships/image" Target="media/image196.emf"/><Relationship Id="rId656" Type="http://schemas.openxmlformats.org/officeDocument/2006/relationships/oleObject" Target="embeddings/oleObject450.bin"/><Relationship Id="rId211" Type="http://schemas.openxmlformats.org/officeDocument/2006/relationships/image" Target="media/image58.emf"/><Relationship Id="rId253" Type="http://schemas.openxmlformats.org/officeDocument/2006/relationships/image" Target="media/image73.emf"/><Relationship Id="rId295" Type="http://schemas.openxmlformats.org/officeDocument/2006/relationships/oleObject" Target="embeddings/oleObject205.bin"/><Relationship Id="rId309" Type="http://schemas.openxmlformats.org/officeDocument/2006/relationships/oleObject" Target="embeddings/oleObject213.bin"/><Relationship Id="rId460" Type="http://schemas.openxmlformats.org/officeDocument/2006/relationships/image" Target="media/image132.emf"/><Relationship Id="rId516" Type="http://schemas.openxmlformats.org/officeDocument/2006/relationships/image" Target="media/image156.emf"/><Relationship Id="rId698" Type="http://schemas.openxmlformats.org/officeDocument/2006/relationships/oleObject" Target="embeddings/oleObject476.bin"/><Relationship Id="rId48" Type="http://schemas.openxmlformats.org/officeDocument/2006/relationships/oleObject" Target="embeddings/oleObject35.bin"/><Relationship Id="rId113" Type="http://schemas.openxmlformats.org/officeDocument/2006/relationships/image" Target="media/image28.emf"/><Relationship Id="rId320" Type="http://schemas.openxmlformats.org/officeDocument/2006/relationships/image" Target="media/image95.emf"/><Relationship Id="rId558" Type="http://schemas.openxmlformats.org/officeDocument/2006/relationships/image" Target="media/image175.emf"/><Relationship Id="rId155" Type="http://schemas.openxmlformats.org/officeDocument/2006/relationships/oleObject" Target="embeddings/oleObject112.bin"/><Relationship Id="rId197" Type="http://schemas.openxmlformats.org/officeDocument/2006/relationships/oleObject" Target="embeddings/oleObject140.bin"/><Relationship Id="rId362" Type="http://schemas.openxmlformats.org/officeDocument/2006/relationships/oleObject" Target="embeddings/oleObject248.bin"/><Relationship Id="rId418" Type="http://schemas.openxmlformats.org/officeDocument/2006/relationships/image" Target="media/image121.emf"/><Relationship Id="rId625" Type="http://schemas.openxmlformats.org/officeDocument/2006/relationships/oleObject" Target="embeddings/oleObject427.bin"/><Relationship Id="rId222" Type="http://schemas.openxmlformats.org/officeDocument/2006/relationships/oleObject" Target="embeddings/oleObject155.bin"/><Relationship Id="rId264" Type="http://schemas.openxmlformats.org/officeDocument/2006/relationships/oleObject" Target="embeddings/oleObject182.bin"/><Relationship Id="rId471" Type="http://schemas.openxmlformats.org/officeDocument/2006/relationships/oleObject" Target="embeddings/oleObject330.bin"/><Relationship Id="rId667" Type="http://schemas.openxmlformats.org/officeDocument/2006/relationships/image" Target="media/image213.emf"/><Relationship Id="rId17" Type="http://schemas.openxmlformats.org/officeDocument/2006/relationships/oleObject" Target="embeddings/oleObject8.bin"/><Relationship Id="rId59" Type="http://schemas.openxmlformats.org/officeDocument/2006/relationships/oleObject" Target="embeddings/oleObject42.bin"/><Relationship Id="rId124" Type="http://schemas.openxmlformats.org/officeDocument/2006/relationships/image" Target="media/image29.emf"/><Relationship Id="rId527" Type="http://schemas.openxmlformats.org/officeDocument/2006/relationships/oleObject" Target="embeddings/oleObject369.bin"/><Relationship Id="rId569" Type="http://schemas.openxmlformats.org/officeDocument/2006/relationships/oleObject" Target="embeddings/oleObject395.bin"/><Relationship Id="rId70" Type="http://schemas.openxmlformats.org/officeDocument/2006/relationships/oleObject" Target="embeddings/oleObject49.bin"/><Relationship Id="rId166" Type="http://schemas.openxmlformats.org/officeDocument/2006/relationships/image" Target="media/image41.emf"/><Relationship Id="rId331" Type="http://schemas.openxmlformats.org/officeDocument/2006/relationships/oleObject" Target="embeddings/oleObject227.bin"/><Relationship Id="rId373" Type="http://schemas.openxmlformats.org/officeDocument/2006/relationships/oleObject" Target="embeddings/oleObject258.bin"/><Relationship Id="rId429" Type="http://schemas.openxmlformats.org/officeDocument/2006/relationships/image" Target="media/image125.emf"/><Relationship Id="rId580" Type="http://schemas.openxmlformats.org/officeDocument/2006/relationships/image" Target="media/image182.emf"/><Relationship Id="rId636" Type="http://schemas.openxmlformats.org/officeDocument/2006/relationships/image" Target="media/image205.emf"/><Relationship Id="rId1" Type="http://schemas.openxmlformats.org/officeDocument/2006/relationships/numbering" Target="numbering.xml"/><Relationship Id="rId233" Type="http://schemas.openxmlformats.org/officeDocument/2006/relationships/oleObject" Target="embeddings/oleObject162.bin"/><Relationship Id="rId440" Type="http://schemas.openxmlformats.org/officeDocument/2006/relationships/oleObject" Target="embeddings/oleObject307.bin"/><Relationship Id="rId678" Type="http://schemas.openxmlformats.org/officeDocument/2006/relationships/oleObject" Target="embeddings/oleObject463.bin"/><Relationship Id="rId28" Type="http://schemas.openxmlformats.org/officeDocument/2006/relationships/image" Target="media/image4.emf"/><Relationship Id="rId275" Type="http://schemas.openxmlformats.org/officeDocument/2006/relationships/image" Target="media/image79.emf"/><Relationship Id="rId300" Type="http://schemas.openxmlformats.org/officeDocument/2006/relationships/oleObject" Target="embeddings/oleObject208.bin"/><Relationship Id="rId482" Type="http://schemas.openxmlformats.org/officeDocument/2006/relationships/oleObject" Target="embeddings/oleObject337.bin"/><Relationship Id="rId538" Type="http://schemas.openxmlformats.org/officeDocument/2006/relationships/image" Target="media/image166.emf"/><Relationship Id="rId703" Type="http://schemas.openxmlformats.org/officeDocument/2006/relationships/image" Target="media/image226.emf"/><Relationship Id="rId81" Type="http://schemas.openxmlformats.org/officeDocument/2006/relationships/oleObject" Target="embeddings/oleObject58.bin"/><Relationship Id="rId135" Type="http://schemas.openxmlformats.org/officeDocument/2006/relationships/oleObject" Target="embeddings/oleObject99.bin"/><Relationship Id="rId177" Type="http://schemas.openxmlformats.org/officeDocument/2006/relationships/oleObject" Target="embeddings/oleObject126.bin"/><Relationship Id="rId342" Type="http://schemas.openxmlformats.org/officeDocument/2006/relationships/image" Target="media/image101.emf"/><Relationship Id="rId384" Type="http://schemas.openxmlformats.org/officeDocument/2006/relationships/oleObject" Target="embeddings/oleObject268.bin"/><Relationship Id="rId591" Type="http://schemas.openxmlformats.org/officeDocument/2006/relationships/oleObject" Target="embeddings/oleObject407.bin"/><Relationship Id="rId605" Type="http://schemas.openxmlformats.org/officeDocument/2006/relationships/oleObject" Target="embeddings/oleObject416.bin"/><Relationship Id="rId202" Type="http://schemas.openxmlformats.org/officeDocument/2006/relationships/image" Target="media/image54.emf"/><Relationship Id="rId244" Type="http://schemas.openxmlformats.org/officeDocument/2006/relationships/oleObject" Target="embeddings/oleObject169.bin"/><Relationship Id="rId647" Type="http://schemas.openxmlformats.org/officeDocument/2006/relationships/oleObject" Target="embeddings/oleObject443.bin"/><Relationship Id="rId689" Type="http://schemas.openxmlformats.org/officeDocument/2006/relationships/oleObject" Target="embeddings/oleObject471.bin"/><Relationship Id="rId39" Type="http://schemas.openxmlformats.org/officeDocument/2006/relationships/image" Target="media/image6.emf"/><Relationship Id="rId286" Type="http://schemas.openxmlformats.org/officeDocument/2006/relationships/oleObject" Target="embeddings/oleObject199.bin"/><Relationship Id="rId451" Type="http://schemas.openxmlformats.org/officeDocument/2006/relationships/oleObject" Target="embeddings/oleObject317.bin"/><Relationship Id="rId493" Type="http://schemas.openxmlformats.org/officeDocument/2006/relationships/image" Target="media/image147.emf"/><Relationship Id="rId507" Type="http://schemas.openxmlformats.org/officeDocument/2006/relationships/image" Target="media/image152.emf"/><Relationship Id="rId549" Type="http://schemas.openxmlformats.org/officeDocument/2006/relationships/oleObject" Target="embeddings/oleObject381.bin"/><Relationship Id="rId714" Type="http://schemas.openxmlformats.org/officeDocument/2006/relationships/fontTable" Target="fontTable.xml"/><Relationship Id="rId50" Type="http://schemas.openxmlformats.org/officeDocument/2006/relationships/oleObject" Target="embeddings/oleObject36.bin"/><Relationship Id="rId104" Type="http://schemas.openxmlformats.org/officeDocument/2006/relationships/image" Target="media/image24.emf"/><Relationship Id="rId146" Type="http://schemas.openxmlformats.org/officeDocument/2006/relationships/oleObject" Target="embeddings/oleObject107.bin"/><Relationship Id="rId188" Type="http://schemas.openxmlformats.org/officeDocument/2006/relationships/image" Target="media/image48.emf"/><Relationship Id="rId311" Type="http://schemas.openxmlformats.org/officeDocument/2006/relationships/oleObject" Target="embeddings/oleObject214.bin"/><Relationship Id="rId353" Type="http://schemas.openxmlformats.org/officeDocument/2006/relationships/oleObject" Target="embeddings/oleObject241.bin"/><Relationship Id="rId395" Type="http://schemas.openxmlformats.org/officeDocument/2006/relationships/oleObject" Target="embeddings/oleObject276.bin"/><Relationship Id="rId409" Type="http://schemas.openxmlformats.org/officeDocument/2006/relationships/image" Target="media/image119.emf"/><Relationship Id="rId560" Type="http://schemas.openxmlformats.org/officeDocument/2006/relationships/oleObject" Target="embeddings/oleObject387.bin"/><Relationship Id="rId92" Type="http://schemas.openxmlformats.org/officeDocument/2006/relationships/oleObject" Target="embeddings/oleObject65.bin"/><Relationship Id="rId213" Type="http://schemas.openxmlformats.org/officeDocument/2006/relationships/image" Target="media/image59.emf"/><Relationship Id="rId420" Type="http://schemas.openxmlformats.org/officeDocument/2006/relationships/oleObject" Target="embeddings/oleObject293.bin"/><Relationship Id="rId616" Type="http://schemas.openxmlformats.org/officeDocument/2006/relationships/image" Target="media/image197.emf"/><Relationship Id="rId658" Type="http://schemas.openxmlformats.org/officeDocument/2006/relationships/oleObject" Target="embeddings/oleObject451.bin"/><Relationship Id="rId255" Type="http://schemas.openxmlformats.org/officeDocument/2006/relationships/image" Target="media/image74.emf"/><Relationship Id="rId297" Type="http://schemas.openxmlformats.org/officeDocument/2006/relationships/image" Target="media/image85.emf"/><Relationship Id="rId462" Type="http://schemas.openxmlformats.org/officeDocument/2006/relationships/oleObject" Target="embeddings/oleObject324.bin"/><Relationship Id="rId518" Type="http://schemas.openxmlformats.org/officeDocument/2006/relationships/image" Target="media/image157.emf"/><Relationship Id="rId115" Type="http://schemas.openxmlformats.org/officeDocument/2006/relationships/oleObject" Target="embeddings/oleObject81.bin"/><Relationship Id="rId157" Type="http://schemas.openxmlformats.org/officeDocument/2006/relationships/oleObject" Target="embeddings/oleObject113.bin"/><Relationship Id="rId322" Type="http://schemas.openxmlformats.org/officeDocument/2006/relationships/oleObject" Target="embeddings/oleObject221.bin"/><Relationship Id="rId364" Type="http://schemas.openxmlformats.org/officeDocument/2006/relationships/oleObject" Target="embeddings/oleObject250.bin"/><Relationship Id="rId61" Type="http://schemas.openxmlformats.org/officeDocument/2006/relationships/oleObject" Target="embeddings/oleObject43.bin"/><Relationship Id="rId199" Type="http://schemas.openxmlformats.org/officeDocument/2006/relationships/oleObject" Target="embeddings/oleObject141.bin"/><Relationship Id="rId571" Type="http://schemas.openxmlformats.org/officeDocument/2006/relationships/oleObject" Target="embeddings/oleObject396.bin"/><Relationship Id="rId627" Type="http://schemas.openxmlformats.org/officeDocument/2006/relationships/oleObject" Target="embeddings/oleObject428.bin"/><Relationship Id="rId669" Type="http://schemas.openxmlformats.org/officeDocument/2006/relationships/image" Target="media/image214.emf"/><Relationship Id="rId19" Type="http://schemas.openxmlformats.org/officeDocument/2006/relationships/oleObject" Target="embeddings/oleObject10.bin"/><Relationship Id="rId224" Type="http://schemas.openxmlformats.org/officeDocument/2006/relationships/oleObject" Target="embeddings/oleObject156.bin"/><Relationship Id="rId266" Type="http://schemas.openxmlformats.org/officeDocument/2006/relationships/oleObject" Target="embeddings/oleObject184.bin"/><Relationship Id="rId431" Type="http://schemas.openxmlformats.org/officeDocument/2006/relationships/oleObject" Target="embeddings/oleObject300.bin"/><Relationship Id="rId473" Type="http://schemas.openxmlformats.org/officeDocument/2006/relationships/oleObject" Target="embeddings/oleObject332.bin"/><Relationship Id="rId529" Type="http://schemas.openxmlformats.org/officeDocument/2006/relationships/oleObject" Target="embeddings/oleObject370.bin"/><Relationship Id="rId680" Type="http://schemas.openxmlformats.org/officeDocument/2006/relationships/oleObject" Target="embeddings/oleObject465.bin"/><Relationship Id="rId30" Type="http://schemas.openxmlformats.org/officeDocument/2006/relationships/oleObject" Target="embeddings/oleObject20.bin"/><Relationship Id="rId126" Type="http://schemas.openxmlformats.org/officeDocument/2006/relationships/oleObject" Target="embeddings/oleObject91.bin"/><Relationship Id="rId168" Type="http://schemas.openxmlformats.org/officeDocument/2006/relationships/image" Target="media/image42.emf"/><Relationship Id="rId333" Type="http://schemas.openxmlformats.org/officeDocument/2006/relationships/image" Target="media/image99.emf"/><Relationship Id="rId540" Type="http://schemas.openxmlformats.org/officeDocument/2006/relationships/image" Target="media/image167.emf"/><Relationship Id="rId72" Type="http://schemas.openxmlformats.org/officeDocument/2006/relationships/oleObject" Target="embeddings/oleObject51.bin"/><Relationship Id="rId375" Type="http://schemas.openxmlformats.org/officeDocument/2006/relationships/oleObject" Target="embeddings/oleObject260.bin"/><Relationship Id="rId582" Type="http://schemas.openxmlformats.org/officeDocument/2006/relationships/image" Target="media/image183.emf"/><Relationship Id="rId638" Type="http://schemas.openxmlformats.org/officeDocument/2006/relationships/oleObject" Target="embeddings/oleObject435.bin"/><Relationship Id="rId3" Type="http://schemas.openxmlformats.org/officeDocument/2006/relationships/settings" Target="settings.xml"/><Relationship Id="rId235" Type="http://schemas.openxmlformats.org/officeDocument/2006/relationships/image" Target="media/image66.emf"/><Relationship Id="rId277" Type="http://schemas.openxmlformats.org/officeDocument/2006/relationships/image" Target="media/image80.emf"/><Relationship Id="rId400" Type="http://schemas.openxmlformats.org/officeDocument/2006/relationships/image" Target="media/image115.emf"/><Relationship Id="rId442" Type="http://schemas.openxmlformats.org/officeDocument/2006/relationships/oleObject" Target="embeddings/oleObject309.bin"/><Relationship Id="rId484" Type="http://schemas.openxmlformats.org/officeDocument/2006/relationships/oleObject" Target="embeddings/oleObject338.bin"/><Relationship Id="rId705" Type="http://schemas.openxmlformats.org/officeDocument/2006/relationships/oleObject" Target="embeddings/oleObject481.bin"/><Relationship Id="rId137" Type="http://schemas.openxmlformats.org/officeDocument/2006/relationships/oleObject" Target="embeddings/oleObject101.bin"/><Relationship Id="rId302" Type="http://schemas.openxmlformats.org/officeDocument/2006/relationships/oleObject" Target="embeddings/oleObject209.bin"/><Relationship Id="rId344" Type="http://schemas.openxmlformats.org/officeDocument/2006/relationships/image" Target="media/image102.emf"/><Relationship Id="rId691" Type="http://schemas.openxmlformats.org/officeDocument/2006/relationships/oleObject" Target="embeddings/oleObject472.bin"/><Relationship Id="rId41" Type="http://schemas.openxmlformats.org/officeDocument/2006/relationships/image" Target="media/image7.emf"/><Relationship Id="rId83" Type="http://schemas.openxmlformats.org/officeDocument/2006/relationships/oleObject" Target="embeddings/oleObject59.bin"/><Relationship Id="rId179" Type="http://schemas.openxmlformats.org/officeDocument/2006/relationships/oleObject" Target="embeddings/oleObject127.bin"/><Relationship Id="rId386" Type="http://schemas.openxmlformats.org/officeDocument/2006/relationships/oleObject" Target="embeddings/oleObject270.bin"/><Relationship Id="rId551" Type="http://schemas.openxmlformats.org/officeDocument/2006/relationships/oleObject" Target="embeddings/oleObject382.bin"/><Relationship Id="rId593" Type="http://schemas.openxmlformats.org/officeDocument/2006/relationships/oleObject" Target="embeddings/oleObject409.bin"/><Relationship Id="rId607" Type="http://schemas.openxmlformats.org/officeDocument/2006/relationships/oleObject" Target="embeddings/oleObject417.bin"/><Relationship Id="rId649" Type="http://schemas.openxmlformats.org/officeDocument/2006/relationships/oleObject" Target="embeddings/oleObject445.bin"/><Relationship Id="rId190" Type="http://schemas.openxmlformats.org/officeDocument/2006/relationships/image" Target="media/image49.emf"/><Relationship Id="rId204" Type="http://schemas.openxmlformats.org/officeDocument/2006/relationships/image" Target="media/image55.emf"/><Relationship Id="rId246" Type="http://schemas.openxmlformats.org/officeDocument/2006/relationships/oleObject" Target="embeddings/oleObject170.bin"/><Relationship Id="rId288" Type="http://schemas.openxmlformats.org/officeDocument/2006/relationships/oleObject" Target="embeddings/oleObject200.bin"/><Relationship Id="rId411" Type="http://schemas.openxmlformats.org/officeDocument/2006/relationships/image" Target="media/image120.emf"/><Relationship Id="rId453" Type="http://schemas.openxmlformats.org/officeDocument/2006/relationships/image" Target="media/image129.emf"/><Relationship Id="rId509" Type="http://schemas.openxmlformats.org/officeDocument/2006/relationships/image" Target="media/image153.emf"/><Relationship Id="rId660" Type="http://schemas.openxmlformats.org/officeDocument/2006/relationships/oleObject" Target="embeddings/oleObject452.bin"/><Relationship Id="rId106" Type="http://schemas.openxmlformats.org/officeDocument/2006/relationships/image" Target="media/image25.emf"/><Relationship Id="rId313" Type="http://schemas.openxmlformats.org/officeDocument/2006/relationships/oleObject" Target="embeddings/oleObject216.bin"/><Relationship Id="rId495" Type="http://schemas.openxmlformats.org/officeDocument/2006/relationships/oleObject" Target="embeddings/oleObject350.bin"/><Relationship Id="rId716" Type="http://schemas.openxmlformats.org/officeDocument/2006/relationships/theme" Target="theme/theme1.xml"/><Relationship Id="rId10" Type="http://schemas.openxmlformats.org/officeDocument/2006/relationships/oleObject" Target="embeddings/oleObject2.bin"/><Relationship Id="rId52" Type="http://schemas.openxmlformats.org/officeDocument/2006/relationships/oleObject" Target="embeddings/oleObject38.bin"/><Relationship Id="rId94" Type="http://schemas.openxmlformats.org/officeDocument/2006/relationships/oleObject" Target="embeddings/oleObject66.bin"/><Relationship Id="rId148" Type="http://schemas.openxmlformats.org/officeDocument/2006/relationships/oleObject" Target="embeddings/oleObject108.bin"/><Relationship Id="rId355" Type="http://schemas.openxmlformats.org/officeDocument/2006/relationships/oleObject" Target="embeddings/oleObject242.bin"/><Relationship Id="rId397" Type="http://schemas.openxmlformats.org/officeDocument/2006/relationships/oleObject" Target="embeddings/oleObject278.bin"/><Relationship Id="rId520" Type="http://schemas.openxmlformats.org/officeDocument/2006/relationships/oleObject" Target="embeddings/oleObject365.bin"/><Relationship Id="rId562" Type="http://schemas.openxmlformats.org/officeDocument/2006/relationships/oleObject" Target="embeddings/oleObject389.bin"/><Relationship Id="rId618" Type="http://schemas.openxmlformats.org/officeDocument/2006/relationships/image" Target="media/image198.emf"/><Relationship Id="rId215" Type="http://schemas.openxmlformats.org/officeDocument/2006/relationships/oleObject" Target="embeddings/oleObject150.bin"/><Relationship Id="rId257" Type="http://schemas.openxmlformats.org/officeDocument/2006/relationships/oleObject" Target="embeddings/oleObject177.bin"/><Relationship Id="rId422" Type="http://schemas.openxmlformats.org/officeDocument/2006/relationships/image" Target="media/image122.emf"/><Relationship Id="rId464" Type="http://schemas.openxmlformats.org/officeDocument/2006/relationships/oleObject" Target="embeddings/oleObject326.bin"/><Relationship Id="rId299" Type="http://schemas.openxmlformats.org/officeDocument/2006/relationships/image" Target="media/image86.emf"/><Relationship Id="rId63" Type="http://schemas.openxmlformats.org/officeDocument/2006/relationships/oleObject" Target="embeddings/oleObject44.bin"/><Relationship Id="rId159" Type="http://schemas.openxmlformats.org/officeDocument/2006/relationships/oleObject" Target="embeddings/oleObject114.bin"/><Relationship Id="rId366" Type="http://schemas.openxmlformats.org/officeDocument/2006/relationships/oleObject" Target="embeddings/oleObject252.bin"/><Relationship Id="rId573" Type="http://schemas.openxmlformats.org/officeDocument/2006/relationships/oleObject" Target="embeddings/oleObject397.bin"/><Relationship Id="rId226" Type="http://schemas.openxmlformats.org/officeDocument/2006/relationships/oleObject" Target="embeddings/oleObject157.bin"/><Relationship Id="rId433" Type="http://schemas.openxmlformats.org/officeDocument/2006/relationships/oleObject" Target="embeddings/oleObject301.bin"/><Relationship Id="rId640" Type="http://schemas.openxmlformats.org/officeDocument/2006/relationships/oleObject" Target="embeddings/oleObject437.bin"/><Relationship Id="rId74" Type="http://schemas.openxmlformats.org/officeDocument/2006/relationships/oleObject" Target="embeddings/oleObject53.bin"/><Relationship Id="rId377" Type="http://schemas.openxmlformats.org/officeDocument/2006/relationships/oleObject" Target="embeddings/oleObject262.bin"/><Relationship Id="rId500" Type="http://schemas.openxmlformats.org/officeDocument/2006/relationships/oleObject" Target="embeddings/oleObject354.bin"/><Relationship Id="rId584" Type="http://schemas.openxmlformats.org/officeDocument/2006/relationships/oleObject" Target="embeddings/oleObject403.bin"/><Relationship Id="rId5" Type="http://schemas.openxmlformats.org/officeDocument/2006/relationships/footnotes" Target="footnotes.xml"/><Relationship Id="rId237" Type="http://schemas.openxmlformats.org/officeDocument/2006/relationships/image" Target="media/image67.emf"/><Relationship Id="rId444" Type="http://schemas.openxmlformats.org/officeDocument/2006/relationships/oleObject" Target="embeddings/oleObject311.bin"/><Relationship Id="rId651" Type="http://schemas.openxmlformats.org/officeDocument/2006/relationships/image" Target="media/image207.emf"/><Relationship Id="rId290" Type="http://schemas.openxmlformats.org/officeDocument/2006/relationships/oleObject" Target="embeddings/oleObject201.bin"/><Relationship Id="rId304" Type="http://schemas.openxmlformats.org/officeDocument/2006/relationships/oleObject" Target="embeddings/oleObject210.bin"/><Relationship Id="rId388" Type="http://schemas.openxmlformats.org/officeDocument/2006/relationships/oleObject" Target="embeddings/oleObject271.bin"/><Relationship Id="rId511" Type="http://schemas.openxmlformats.org/officeDocument/2006/relationships/image" Target="media/image154.emf"/><Relationship Id="rId609" Type="http://schemas.openxmlformats.org/officeDocument/2006/relationships/oleObject" Target="embeddings/oleObject418.bin"/><Relationship Id="rId85" Type="http://schemas.openxmlformats.org/officeDocument/2006/relationships/image" Target="media/image19.emf"/><Relationship Id="rId150" Type="http://schemas.openxmlformats.org/officeDocument/2006/relationships/image" Target="media/image35.emf"/><Relationship Id="rId595" Type="http://schemas.openxmlformats.org/officeDocument/2006/relationships/image" Target="media/image187.emf"/><Relationship Id="rId248" Type="http://schemas.openxmlformats.org/officeDocument/2006/relationships/oleObject" Target="embeddings/oleObject172.bin"/><Relationship Id="rId455" Type="http://schemas.openxmlformats.org/officeDocument/2006/relationships/image" Target="media/image130.emf"/><Relationship Id="rId662" Type="http://schemas.openxmlformats.org/officeDocument/2006/relationships/oleObject" Target="embeddings/oleObject454.bin"/><Relationship Id="rId12" Type="http://schemas.openxmlformats.org/officeDocument/2006/relationships/oleObject" Target="embeddings/oleObject4.bin"/><Relationship Id="rId108" Type="http://schemas.openxmlformats.org/officeDocument/2006/relationships/image" Target="media/image26.emf"/><Relationship Id="rId315" Type="http://schemas.openxmlformats.org/officeDocument/2006/relationships/oleObject" Target="embeddings/oleObject217.bin"/><Relationship Id="rId522" Type="http://schemas.openxmlformats.org/officeDocument/2006/relationships/oleObject" Target="embeddings/oleObject366.bin"/><Relationship Id="rId96" Type="http://schemas.openxmlformats.org/officeDocument/2006/relationships/oleObject" Target="embeddings/oleObject68.bin"/><Relationship Id="rId161" Type="http://schemas.openxmlformats.org/officeDocument/2006/relationships/oleObject" Target="embeddings/oleObject116.bin"/><Relationship Id="rId399" Type="http://schemas.openxmlformats.org/officeDocument/2006/relationships/oleObject" Target="embeddings/oleObject279.bin"/><Relationship Id="rId259" Type="http://schemas.openxmlformats.org/officeDocument/2006/relationships/image" Target="media/image75.emf"/><Relationship Id="rId466" Type="http://schemas.openxmlformats.org/officeDocument/2006/relationships/oleObject" Target="embeddings/oleObject327.bin"/><Relationship Id="rId673" Type="http://schemas.openxmlformats.org/officeDocument/2006/relationships/image" Target="media/image216.emf"/><Relationship Id="rId23" Type="http://schemas.openxmlformats.org/officeDocument/2006/relationships/oleObject" Target="embeddings/oleObject14.bin"/><Relationship Id="rId119" Type="http://schemas.openxmlformats.org/officeDocument/2006/relationships/oleObject" Target="embeddings/oleObject85.bin"/><Relationship Id="rId326" Type="http://schemas.openxmlformats.org/officeDocument/2006/relationships/oleObject" Target="embeddings/oleObject223.bin"/><Relationship Id="rId533" Type="http://schemas.openxmlformats.org/officeDocument/2006/relationships/oleObject" Target="embeddings/oleObject372.bin"/><Relationship Id="rId172" Type="http://schemas.openxmlformats.org/officeDocument/2006/relationships/oleObject" Target="embeddings/oleObject123.bin"/><Relationship Id="rId477" Type="http://schemas.openxmlformats.org/officeDocument/2006/relationships/oleObject" Target="embeddings/oleObject334.bin"/><Relationship Id="rId600" Type="http://schemas.openxmlformats.org/officeDocument/2006/relationships/image" Target="media/image189.emf"/><Relationship Id="rId684" Type="http://schemas.openxmlformats.org/officeDocument/2006/relationships/oleObject" Target="embeddings/oleObject467.bin"/><Relationship Id="rId337" Type="http://schemas.openxmlformats.org/officeDocument/2006/relationships/oleObject" Target="embeddings/oleObject232.bin"/><Relationship Id="rId34" Type="http://schemas.openxmlformats.org/officeDocument/2006/relationships/oleObject" Target="embeddings/oleObject23.bin"/><Relationship Id="rId544" Type="http://schemas.openxmlformats.org/officeDocument/2006/relationships/oleObject" Target="embeddings/oleObject378.bin"/><Relationship Id="rId183" Type="http://schemas.openxmlformats.org/officeDocument/2006/relationships/oleObject" Target="embeddings/oleObject130.bin"/><Relationship Id="rId390" Type="http://schemas.openxmlformats.org/officeDocument/2006/relationships/oleObject" Target="embeddings/oleObject272.bin"/><Relationship Id="rId404" Type="http://schemas.openxmlformats.org/officeDocument/2006/relationships/image" Target="media/image117.emf"/><Relationship Id="rId611" Type="http://schemas.openxmlformats.org/officeDocument/2006/relationships/oleObject" Target="embeddings/oleObject419.bin"/><Relationship Id="rId250" Type="http://schemas.openxmlformats.org/officeDocument/2006/relationships/oleObject" Target="embeddings/oleObject173.bin"/><Relationship Id="rId488" Type="http://schemas.openxmlformats.org/officeDocument/2006/relationships/oleObject" Target="embeddings/oleObject341.bin"/><Relationship Id="rId695" Type="http://schemas.openxmlformats.org/officeDocument/2006/relationships/image" Target="media/image223.emf"/><Relationship Id="rId709" Type="http://schemas.openxmlformats.org/officeDocument/2006/relationships/oleObject" Target="embeddings/oleObject483.bin"/><Relationship Id="rId45" Type="http://schemas.openxmlformats.org/officeDocument/2006/relationships/oleObject" Target="embeddings/oleObject32.bin"/><Relationship Id="rId110" Type="http://schemas.openxmlformats.org/officeDocument/2006/relationships/image" Target="media/image27.emf"/><Relationship Id="rId348" Type="http://schemas.openxmlformats.org/officeDocument/2006/relationships/image" Target="media/image104.emf"/><Relationship Id="rId555" Type="http://schemas.openxmlformats.org/officeDocument/2006/relationships/oleObject" Target="embeddings/oleObject384.bin"/><Relationship Id="rId194" Type="http://schemas.openxmlformats.org/officeDocument/2006/relationships/oleObject" Target="embeddings/oleObject138.bin"/><Relationship Id="rId208" Type="http://schemas.openxmlformats.org/officeDocument/2006/relationships/oleObject" Target="embeddings/oleObject146.bin"/><Relationship Id="rId415" Type="http://schemas.openxmlformats.org/officeDocument/2006/relationships/oleObject" Target="embeddings/oleObject289.bin"/><Relationship Id="rId622" Type="http://schemas.openxmlformats.org/officeDocument/2006/relationships/image" Target="media/image200.emf"/><Relationship Id="rId261" Type="http://schemas.openxmlformats.org/officeDocument/2006/relationships/image" Target="media/image76.emf"/><Relationship Id="rId499" Type="http://schemas.openxmlformats.org/officeDocument/2006/relationships/oleObject" Target="embeddings/oleObject353.bin"/><Relationship Id="rId56" Type="http://schemas.openxmlformats.org/officeDocument/2006/relationships/image" Target="media/image10.emf"/><Relationship Id="rId359" Type="http://schemas.openxmlformats.org/officeDocument/2006/relationships/oleObject" Target="embeddings/oleObject246.bin"/><Relationship Id="rId566" Type="http://schemas.openxmlformats.org/officeDocument/2006/relationships/oleObject" Target="embeddings/oleObject392.bin"/><Relationship Id="rId121" Type="http://schemas.openxmlformats.org/officeDocument/2006/relationships/oleObject" Target="embeddings/oleObject87.bin"/><Relationship Id="rId219" Type="http://schemas.openxmlformats.org/officeDocument/2006/relationships/image" Target="media/image61.emf"/><Relationship Id="rId426" Type="http://schemas.openxmlformats.org/officeDocument/2006/relationships/image" Target="media/image124.emf"/><Relationship Id="rId633" Type="http://schemas.openxmlformats.org/officeDocument/2006/relationships/oleObject" Target="embeddings/oleObject431.bin"/><Relationship Id="rId67" Type="http://schemas.openxmlformats.org/officeDocument/2006/relationships/oleObject" Target="embeddings/oleObject47.bin"/><Relationship Id="rId272" Type="http://schemas.openxmlformats.org/officeDocument/2006/relationships/oleObject" Target="embeddings/oleObject189.bin"/><Relationship Id="rId577" Type="http://schemas.openxmlformats.org/officeDocument/2006/relationships/oleObject" Target="embeddings/oleObject399.bin"/><Relationship Id="rId700" Type="http://schemas.openxmlformats.org/officeDocument/2006/relationships/oleObject" Target="embeddings/oleObject477.bin"/><Relationship Id="rId132" Type="http://schemas.openxmlformats.org/officeDocument/2006/relationships/oleObject" Target="embeddings/oleObject96.bin"/><Relationship Id="rId437" Type="http://schemas.openxmlformats.org/officeDocument/2006/relationships/oleObject" Target="embeddings/oleObject305.bin"/><Relationship Id="rId644" Type="http://schemas.openxmlformats.org/officeDocument/2006/relationships/oleObject" Target="embeddings/oleObject440.bin"/><Relationship Id="rId283" Type="http://schemas.openxmlformats.org/officeDocument/2006/relationships/oleObject" Target="embeddings/oleObject196.bin"/><Relationship Id="rId490" Type="http://schemas.openxmlformats.org/officeDocument/2006/relationships/oleObject" Target="embeddings/oleObject343.bin"/><Relationship Id="rId504" Type="http://schemas.openxmlformats.org/officeDocument/2006/relationships/oleObject" Target="embeddings/oleObject356.bin"/><Relationship Id="rId711" Type="http://schemas.openxmlformats.org/officeDocument/2006/relationships/oleObject" Target="embeddings/oleObject484.bin"/><Relationship Id="rId78" Type="http://schemas.openxmlformats.org/officeDocument/2006/relationships/image" Target="media/image16.emf"/><Relationship Id="rId143" Type="http://schemas.openxmlformats.org/officeDocument/2006/relationships/image" Target="media/image32.emf"/><Relationship Id="rId350" Type="http://schemas.openxmlformats.org/officeDocument/2006/relationships/image" Target="media/image105.emf"/><Relationship Id="rId588" Type="http://schemas.openxmlformats.org/officeDocument/2006/relationships/oleObject" Target="embeddings/oleObject405.bin"/><Relationship Id="rId9" Type="http://schemas.openxmlformats.org/officeDocument/2006/relationships/image" Target="media/image2.emf"/><Relationship Id="rId210" Type="http://schemas.openxmlformats.org/officeDocument/2006/relationships/oleObject" Target="embeddings/oleObject147.bin"/><Relationship Id="rId448" Type="http://schemas.openxmlformats.org/officeDocument/2006/relationships/oleObject" Target="embeddings/oleObject315.bin"/><Relationship Id="rId655" Type="http://schemas.openxmlformats.org/officeDocument/2006/relationships/oleObject" Target="embeddings/oleObject449.bin"/><Relationship Id="rId294" Type="http://schemas.openxmlformats.org/officeDocument/2006/relationships/oleObject" Target="embeddings/oleObject204.bin"/><Relationship Id="rId308" Type="http://schemas.openxmlformats.org/officeDocument/2006/relationships/oleObject" Target="embeddings/oleObject212.bin"/><Relationship Id="rId515" Type="http://schemas.openxmlformats.org/officeDocument/2006/relationships/oleObject" Target="embeddings/oleObject362.bin"/><Relationship Id="rId89" Type="http://schemas.openxmlformats.org/officeDocument/2006/relationships/image" Target="media/image21.emf"/><Relationship Id="rId154" Type="http://schemas.openxmlformats.org/officeDocument/2006/relationships/image" Target="media/image37.emf"/><Relationship Id="rId361" Type="http://schemas.openxmlformats.org/officeDocument/2006/relationships/image" Target="media/image108.emf"/><Relationship Id="rId599" Type="http://schemas.openxmlformats.org/officeDocument/2006/relationships/oleObject" Target="embeddings/oleObject413.bin"/><Relationship Id="rId459" Type="http://schemas.openxmlformats.org/officeDocument/2006/relationships/oleObject" Target="embeddings/oleObject322.bin"/><Relationship Id="rId666" Type="http://schemas.openxmlformats.org/officeDocument/2006/relationships/oleObject" Target="embeddings/oleObject456.bin"/><Relationship Id="rId16" Type="http://schemas.openxmlformats.org/officeDocument/2006/relationships/oleObject" Target="embeddings/oleObject7.bin"/><Relationship Id="rId221" Type="http://schemas.openxmlformats.org/officeDocument/2006/relationships/oleObject" Target="embeddings/oleObject154.bin"/><Relationship Id="rId319" Type="http://schemas.openxmlformats.org/officeDocument/2006/relationships/oleObject" Target="embeddings/oleObject219.bin"/><Relationship Id="rId526" Type="http://schemas.openxmlformats.org/officeDocument/2006/relationships/image" Target="media/image160.emf"/><Relationship Id="rId165" Type="http://schemas.openxmlformats.org/officeDocument/2006/relationships/oleObject" Target="embeddings/oleObject119.bin"/><Relationship Id="rId372" Type="http://schemas.openxmlformats.org/officeDocument/2006/relationships/oleObject" Target="embeddings/oleObject257.bin"/><Relationship Id="rId677" Type="http://schemas.openxmlformats.org/officeDocument/2006/relationships/oleObject" Target="embeddings/oleObject462.bin"/><Relationship Id="rId232" Type="http://schemas.openxmlformats.org/officeDocument/2006/relationships/image" Target="media/image65.emf"/><Relationship Id="rId27" Type="http://schemas.openxmlformats.org/officeDocument/2006/relationships/oleObject" Target="embeddings/oleObject18.bin"/><Relationship Id="rId537" Type="http://schemas.openxmlformats.org/officeDocument/2006/relationships/oleObject" Target="embeddings/oleObject374.bin"/><Relationship Id="rId80" Type="http://schemas.openxmlformats.org/officeDocument/2006/relationships/image" Target="media/image17.emf"/><Relationship Id="rId176" Type="http://schemas.openxmlformats.org/officeDocument/2006/relationships/oleObject" Target="embeddings/oleObject125.bin"/><Relationship Id="rId383" Type="http://schemas.openxmlformats.org/officeDocument/2006/relationships/oleObject" Target="embeddings/oleObject267.bin"/><Relationship Id="rId590" Type="http://schemas.openxmlformats.org/officeDocument/2006/relationships/image" Target="media/image186.emf"/><Relationship Id="rId604" Type="http://schemas.openxmlformats.org/officeDocument/2006/relationships/image" Target="media/image191.emf"/><Relationship Id="rId243" Type="http://schemas.openxmlformats.org/officeDocument/2006/relationships/image" Target="media/image69.emf"/><Relationship Id="rId450" Type="http://schemas.openxmlformats.org/officeDocument/2006/relationships/image" Target="media/image128.emf"/><Relationship Id="rId688" Type="http://schemas.openxmlformats.org/officeDocument/2006/relationships/oleObject" Target="embeddings/oleObject470.bin"/><Relationship Id="rId38" Type="http://schemas.openxmlformats.org/officeDocument/2006/relationships/oleObject" Target="embeddings/oleObject27.bin"/><Relationship Id="rId103" Type="http://schemas.openxmlformats.org/officeDocument/2006/relationships/oleObject" Target="embeddings/oleObject74.bin"/><Relationship Id="rId310" Type="http://schemas.openxmlformats.org/officeDocument/2006/relationships/image" Target="media/image91.emf"/><Relationship Id="rId548" Type="http://schemas.openxmlformats.org/officeDocument/2006/relationships/oleObject" Target="embeddings/oleObject380.bin"/><Relationship Id="rId91" Type="http://schemas.openxmlformats.org/officeDocument/2006/relationships/oleObject" Target="embeddings/oleObject64.bin"/><Relationship Id="rId187" Type="http://schemas.openxmlformats.org/officeDocument/2006/relationships/oleObject" Target="embeddings/oleObject134.bin"/><Relationship Id="rId394" Type="http://schemas.openxmlformats.org/officeDocument/2006/relationships/oleObject" Target="embeddings/oleObject275.bin"/><Relationship Id="rId408" Type="http://schemas.openxmlformats.org/officeDocument/2006/relationships/oleObject" Target="embeddings/oleObject284.bin"/><Relationship Id="rId615" Type="http://schemas.openxmlformats.org/officeDocument/2006/relationships/oleObject" Target="embeddings/oleObject421.bin"/><Relationship Id="rId254" Type="http://schemas.openxmlformats.org/officeDocument/2006/relationships/oleObject" Target="embeddings/oleObject175.bin"/><Relationship Id="rId699" Type="http://schemas.openxmlformats.org/officeDocument/2006/relationships/image" Target="media/image225.emf"/><Relationship Id="rId49" Type="http://schemas.openxmlformats.org/officeDocument/2006/relationships/image" Target="media/image8.emf"/><Relationship Id="rId114" Type="http://schemas.openxmlformats.org/officeDocument/2006/relationships/oleObject" Target="embeddings/oleObject80.bin"/><Relationship Id="rId461" Type="http://schemas.openxmlformats.org/officeDocument/2006/relationships/oleObject" Target="embeddings/oleObject323.bin"/><Relationship Id="rId559" Type="http://schemas.openxmlformats.org/officeDocument/2006/relationships/oleObject" Target="embeddings/oleObject386.bin"/><Relationship Id="rId198" Type="http://schemas.openxmlformats.org/officeDocument/2006/relationships/image" Target="media/image52.emf"/><Relationship Id="rId321" Type="http://schemas.openxmlformats.org/officeDocument/2006/relationships/oleObject" Target="embeddings/oleObject220.bin"/><Relationship Id="rId419" Type="http://schemas.openxmlformats.org/officeDocument/2006/relationships/oleObject" Target="embeddings/oleObject292.bin"/><Relationship Id="rId626" Type="http://schemas.openxmlformats.org/officeDocument/2006/relationships/image" Target="media/image201.emf"/><Relationship Id="rId265" Type="http://schemas.openxmlformats.org/officeDocument/2006/relationships/oleObject" Target="embeddings/oleObject183.bin"/><Relationship Id="rId472" Type="http://schemas.openxmlformats.org/officeDocument/2006/relationships/oleObject" Target="embeddings/oleObject331.bin"/><Relationship Id="rId125" Type="http://schemas.openxmlformats.org/officeDocument/2006/relationships/oleObject" Target="embeddings/oleObject90.bin"/><Relationship Id="rId332" Type="http://schemas.openxmlformats.org/officeDocument/2006/relationships/oleObject" Target="embeddings/oleObject228.bin"/><Relationship Id="rId637" Type="http://schemas.openxmlformats.org/officeDocument/2006/relationships/oleObject" Target="embeddings/oleObject434.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47.bin"/><Relationship Id="rId3" Type="http://schemas.openxmlformats.org/officeDocument/2006/relationships/image" Target="media/image143.emf"/><Relationship Id="rId7" Type="http://schemas.openxmlformats.org/officeDocument/2006/relationships/image" Target="media/image145.emf"/><Relationship Id="rId2" Type="http://schemas.openxmlformats.org/officeDocument/2006/relationships/oleObject" Target="embeddings/oleObject344.bin"/><Relationship Id="rId1" Type="http://schemas.openxmlformats.org/officeDocument/2006/relationships/image" Target="media/image142.emf"/><Relationship Id="rId6" Type="http://schemas.openxmlformats.org/officeDocument/2006/relationships/oleObject" Target="embeddings/oleObject346.bin"/><Relationship Id="rId5" Type="http://schemas.openxmlformats.org/officeDocument/2006/relationships/image" Target="media/image144.emf"/><Relationship Id="rId4" Type="http://schemas.openxmlformats.org/officeDocument/2006/relationships/oleObject" Target="embeddings/oleObject34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os\OneDrive\Documents\Custom%20Office%20Templates\NewCM-Radi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1928AADE6504C6EA0568D6722319610"/>
        <w:category>
          <w:name w:val="General"/>
          <w:gallery w:val="placeholder"/>
        </w:category>
        <w:types>
          <w:type w:val="bbPlcHdr"/>
        </w:types>
        <w:behaviors>
          <w:behavior w:val="content"/>
        </w:behaviors>
        <w:guid w:val="{812EC8FC-8A27-499F-8802-103F6D293C1A}"/>
      </w:docPartPr>
      <w:docPartBody>
        <w:p w:rsidR="005B66DA" w:rsidRDefault="00EC440A" w:rsidP="00EC440A">
          <w:pPr>
            <w:pStyle w:val="11928AADE6504C6EA0568D6722319610"/>
          </w:pPr>
          <w:r w:rsidRPr="006F7386">
            <w:rPr>
              <w:rStyle w:val="PlaceholderText"/>
            </w:rPr>
            <w:t>[Title]</w:t>
          </w:r>
        </w:p>
      </w:docPartBody>
    </w:docPart>
    <w:docPart>
      <w:docPartPr>
        <w:name w:val="0E8504AEEEE541579BA808D58C33B4D2"/>
        <w:category>
          <w:name w:val="General"/>
          <w:gallery w:val="placeholder"/>
        </w:category>
        <w:types>
          <w:type w:val="bbPlcHdr"/>
        </w:types>
        <w:behaviors>
          <w:behavior w:val="content"/>
        </w:behaviors>
        <w:guid w:val="{3E9D2BBF-0A35-4224-9772-693EEDE5A2ED}"/>
      </w:docPartPr>
      <w:docPartBody>
        <w:p w:rsidR="005B66DA" w:rsidRDefault="00EC440A" w:rsidP="00EC440A">
          <w:pPr>
            <w:pStyle w:val="0E8504AEEEE541579BA808D58C33B4D2"/>
          </w:pPr>
          <w:r w:rsidRPr="006F73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New Computer Modern Mono 10">
    <w:panose1 w:val="00000509000000000000"/>
    <w:charset w:val="00"/>
    <w:family w:val="modern"/>
    <w:pitch w:val="variable"/>
    <w:sig w:usb0="20000007" w:usb1="00000000"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0A"/>
    <w:rsid w:val="0009490A"/>
    <w:rsid w:val="00391FA8"/>
    <w:rsid w:val="005B66DA"/>
    <w:rsid w:val="006E6C06"/>
    <w:rsid w:val="00D2480C"/>
    <w:rsid w:val="00D56E4C"/>
    <w:rsid w:val="00DB341C"/>
    <w:rsid w:val="00EC440A"/>
    <w:rsid w:val="00F51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440A"/>
    <w:rPr>
      <w:color w:val="666666"/>
    </w:rPr>
  </w:style>
  <w:style w:type="paragraph" w:customStyle="1" w:styleId="11928AADE6504C6EA0568D6722319610">
    <w:name w:val="11928AADE6504C6EA0568D6722319610"/>
    <w:rsid w:val="00EC440A"/>
  </w:style>
  <w:style w:type="paragraph" w:customStyle="1" w:styleId="0E8504AEEEE541579BA808D58C33B4D2">
    <w:name w:val="0E8504AEEEE541579BA808D58C33B4D2"/>
    <w:rsid w:val="00EC4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New Computer Modern 10">
      <a:majorFont>
        <a:latin typeface="New Computer Modern 10"/>
        <a:ea typeface=""/>
        <a:cs typeface=""/>
      </a:majorFont>
      <a:minorFont>
        <a:latin typeface="New Computer Modern 1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NewCM-Radix.dotx</Template>
  <TotalTime>29</TotalTime>
  <Pages>28</Pages>
  <Words>9003</Words>
  <Characters>51319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On the Electrodynamics of Moving Bodies</vt:lpstr>
    </vt:vector>
  </TitlesOfParts>
  <Company/>
  <LinksUpToDate>false</LinksUpToDate>
  <CharactersWithSpaces>60202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Electrodynamics of Moving Bodies</dc:title>
  <dc:subject/>
  <dc:creator>A. Einstein</dc:creator>
  <cp:keywords/>
  <dc:description/>
  <cp:lastModifiedBy>Nasos Iliopoulos</cp:lastModifiedBy>
  <cp:revision>12</cp:revision>
  <cp:lastPrinted>2025-10-23T01:27:00Z</cp:lastPrinted>
  <dcterms:created xsi:type="dcterms:W3CDTF">2025-10-23T01:14:00Z</dcterms:created>
  <dcterms:modified xsi:type="dcterms:W3CDTF">2025-10-24T23:14:00Z</dcterms:modified>
</cp:coreProperties>
</file>